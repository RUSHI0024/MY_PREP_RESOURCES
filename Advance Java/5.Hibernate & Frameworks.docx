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B4E60" w14:textId="77777777" w:rsidR="00F7188D" w:rsidRDefault="00F7188D" w:rsidP="00F7188D">
      <w:pPr>
        <w:pStyle w:val="Heading1"/>
      </w:pPr>
      <w:r>
        <w:t>Framework</w:t>
      </w:r>
    </w:p>
    <w:p w14:paraId="177AACDE" w14:textId="77777777" w:rsidR="00F7188D" w:rsidRDefault="00F7188D" w:rsidP="00F7188D">
      <w:r>
        <w:t>It is pre build foundation that provides basic structure for an application it saves time, reduces errors pronounce reusability, etc.</w:t>
      </w:r>
    </w:p>
    <w:p w14:paraId="58467B04" w14:textId="77777777" w:rsidR="00F7188D" w:rsidRDefault="00F7188D" w:rsidP="00F7188D">
      <w:r>
        <w:t xml:space="preserve">It is ready made architecture and it needs configurations. </w:t>
      </w:r>
    </w:p>
    <w:p w14:paraId="22EA3567" w14:textId="77777777" w:rsidR="00F7188D" w:rsidRDefault="00F7188D" w:rsidP="00F7188D"/>
    <w:p w14:paraId="0E0F67F1" w14:textId="77777777" w:rsidR="00F7188D" w:rsidRDefault="00F7188D" w:rsidP="00F7188D">
      <w:pPr>
        <w:rPr>
          <w:b/>
          <w:bCs/>
        </w:rPr>
      </w:pPr>
      <w:r>
        <w:rPr>
          <w:b/>
          <w:bCs/>
        </w:rPr>
        <w:t>ORIM (Object relational impedance mismatch)</w:t>
      </w:r>
    </w:p>
    <w:p w14:paraId="001352E2" w14:textId="77777777" w:rsidR="00F7188D" w:rsidRDefault="00F7188D" w:rsidP="00F7188D">
      <w:r>
        <w:t xml:space="preserve">The ORIM are the issues that arise when we try to fit data structures from OOPS into a RDBMS </w:t>
      </w:r>
    </w:p>
    <w:p w14:paraId="005F62C6" w14:textId="77777777" w:rsidR="00F7188D" w:rsidRPr="00BA231E" w:rsidRDefault="00F7188D" w:rsidP="00F7188D">
      <w:pPr>
        <w:rPr>
          <w:u w:val="single"/>
        </w:rPr>
      </w:pPr>
      <w:r w:rsidRPr="00BA231E">
        <w:rPr>
          <w:u w:val="single"/>
        </w:rPr>
        <w:t>Major Issues</w:t>
      </w:r>
    </w:p>
    <w:p w14:paraId="665D0206" w14:textId="77777777" w:rsidR="00F7188D" w:rsidRDefault="00F7188D">
      <w:pPr>
        <w:pStyle w:val="ListParagraph"/>
        <w:numPr>
          <w:ilvl w:val="0"/>
          <w:numId w:val="2"/>
        </w:numPr>
      </w:pPr>
      <w:r>
        <w:t>Different platforms</w:t>
      </w:r>
    </w:p>
    <w:p w14:paraId="19237B3D" w14:textId="77777777" w:rsidR="00F7188D" w:rsidRPr="00BA231E" w:rsidRDefault="00F7188D">
      <w:pPr>
        <w:pStyle w:val="ListParagraph"/>
        <w:numPr>
          <w:ilvl w:val="0"/>
          <w:numId w:val="2"/>
        </w:numPr>
      </w:pPr>
      <w:r>
        <w:t xml:space="preserve">Mapping Issue </w:t>
      </w:r>
    </w:p>
    <w:p w14:paraId="2831F647" w14:textId="77777777" w:rsidR="00F7188D" w:rsidRDefault="00F7188D" w:rsidP="004E35CA">
      <w:pPr>
        <w:rPr>
          <w:b/>
          <w:bCs/>
        </w:rPr>
      </w:pPr>
    </w:p>
    <w:p w14:paraId="4E899841" w14:textId="77777777" w:rsidR="004E35CA" w:rsidRDefault="004E35CA" w:rsidP="004E35CA">
      <w:pPr>
        <w:rPr>
          <w:b/>
          <w:bCs/>
        </w:rPr>
      </w:pPr>
    </w:p>
    <w:p w14:paraId="75451811" w14:textId="77777777" w:rsidR="004E35CA" w:rsidRDefault="004E35CA" w:rsidP="004E35CA">
      <w:pPr>
        <w:rPr>
          <w:b/>
          <w:bCs/>
        </w:rPr>
      </w:pPr>
    </w:p>
    <w:p w14:paraId="3B05A00F" w14:textId="2DCE37B6" w:rsidR="004E35CA" w:rsidRDefault="004E35CA" w:rsidP="004E35CA">
      <w:pPr>
        <w:pStyle w:val="Heading1"/>
      </w:pPr>
      <w:r>
        <w:t>Object Relational Mapping</w:t>
      </w:r>
    </w:p>
    <w:p w14:paraId="2C6CF478" w14:textId="3FE67148" w:rsidR="004E35CA" w:rsidRDefault="004E35CA" w:rsidP="004E35CA">
      <w:r>
        <w:t>ORM acts as bridge between OOPS and RDB, simplifying the process of working with both the platforms seeing Lessley. ORM does the following things:</w:t>
      </w:r>
    </w:p>
    <w:p w14:paraId="119BF535" w14:textId="5B5366EF" w:rsidR="004E35CA" w:rsidRDefault="004E35CA">
      <w:pPr>
        <w:pStyle w:val="ListParagraph"/>
        <w:numPr>
          <w:ilvl w:val="0"/>
          <w:numId w:val="3"/>
        </w:numPr>
      </w:pPr>
      <w:r>
        <w:t>It maps object with the database table</w:t>
      </w:r>
    </w:p>
    <w:p w14:paraId="21703A64" w14:textId="22E2368C" w:rsidR="004E35CA" w:rsidRDefault="004E35CA">
      <w:pPr>
        <w:pStyle w:val="ListParagraph"/>
        <w:numPr>
          <w:ilvl w:val="0"/>
          <w:numId w:val="3"/>
        </w:numPr>
      </w:pPr>
      <w:r>
        <w:t>Provides abstraction</w:t>
      </w:r>
    </w:p>
    <w:p w14:paraId="3FC53295" w14:textId="6DD7C2DC" w:rsidR="004E35CA" w:rsidRDefault="004E35CA">
      <w:pPr>
        <w:pStyle w:val="ListParagraph"/>
        <w:numPr>
          <w:ilvl w:val="0"/>
          <w:numId w:val="3"/>
        </w:numPr>
      </w:pPr>
      <w:r>
        <w:t>Automates data persistence</w:t>
      </w:r>
    </w:p>
    <w:p w14:paraId="1765D196" w14:textId="373B9D68" w:rsidR="004E35CA" w:rsidRDefault="004E35CA">
      <w:pPr>
        <w:pStyle w:val="ListParagraph"/>
        <w:numPr>
          <w:ilvl w:val="0"/>
          <w:numId w:val="3"/>
        </w:numPr>
      </w:pPr>
      <w:r>
        <w:t>Reduce boiler plate code</w:t>
      </w:r>
    </w:p>
    <w:p w14:paraId="65ECF4A7" w14:textId="74E7F73D" w:rsidR="004E35CA" w:rsidRDefault="004E35CA" w:rsidP="004E35CA">
      <w:pPr>
        <w:pStyle w:val="Heading1"/>
      </w:pPr>
      <w:r>
        <w:lastRenderedPageBreak/>
        <w:t>Hibernate</w:t>
      </w:r>
    </w:p>
    <w:p w14:paraId="0F502C17" w14:textId="626EB56E" w:rsidR="004E35CA" w:rsidRDefault="004E35CA" w:rsidP="004E35CA">
      <w:r>
        <w:t xml:space="preserve">Hibernate framework is a popular </w:t>
      </w:r>
      <w:r w:rsidR="007A4F25">
        <w:t>open-source</w:t>
      </w:r>
      <w:r>
        <w:t xml:space="preserve"> framework used in a java application for interacting with RDB, simplifying data</w:t>
      </w:r>
      <w:r w:rsidR="007A4F25">
        <w:t xml:space="preserve"> persistence.</w:t>
      </w:r>
    </w:p>
    <w:p w14:paraId="1818C81A" w14:textId="0072107B" w:rsidR="007A4F25" w:rsidRDefault="007A4F25" w:rsidP="004E35CA">
      <w:r>
        <w:t xml:space="preserve">It acts as object relational mapper which bridges the gap between OOPS and RDBMS </w:t>
      </w:r>
    </w:p>
    <w:p w14:paraId="13F51EC3" w14:textId="19F7D7E1" w:rsidR="007A4F25" w:rsidRDefault="007A4F25" w:rsidP="004E35CA">
      <w:r>
        <w:t>Key features of hibernate are:</w:t>
      </w:r>
    </w:p>
    <w:p w14:paraId="25BDA6DD" w14:textId="2F131FF8" w:rsidR="007A4F25" w:rsidRDefault="007A4F25">
      <w:pPr>
        <w:pStyle w:val="ListParagraph"/>
        <w:numPr>
          <w:ilvl w:val="0"/>
          <w:numId w:val="4"/>
        </w:numPr>
      </w:pPr>
      <w:r>
        <w:t>Object oriented persistence</w:t>
      </w:r>
    </w:p>
    <w:p w14:paraId="64485592" w14:textId="7E45FD47" w:rsidR="007A4F25" w:rsidRDefault="007A4F25">
      <w:pPr>
        <w:pStyle w:val="ListParagraph"/>
        <w:numPr>
          <w:ilvl w:val="0"/>
          <w:numId w:val="4"/>
        </w:numPr>
      </w:pPr>
      <w:r>
        <w:t xml:space="preserve">JPA (Java Persistence API) provider </w:t>
      </w:r>
    </w:p>
    <w:p w14:paraId="557A1F67" w14:textId="1D5CF611" w:rsidR="007A4F25" w:rsidRDefault="007A4F25">
      <w:pPr>
        <w:pStyle w:val="ListParagraph"/>
        <w:numPr>
          <w:ilvl w:val="0"/>
          <w:numId w:val="4"/>
        </w:numPr>
      </w:pPr>
      <w:r>
        <w:t xml:space="preserve">Idiomatic persistence: It enables development using natural </w:t>
      </w:r>
      <w:r w:rsidR="007C67A8">
        <w:t>object-oriented</w:t>
      </w:r>
      <w:r>
        <w:t xml:space="preserve"> concepts like inheritance, polymorphism and collections</w:t>
      </w:r>
      <w:r w:rsidR="007C67A8">
        <w:t>.</w:t>
      </w:r>
    </w:p>
    <w:p w14:paraId="4E396638" w14:textId="440F6330" w:rsidR="007C67A8" w:rsidRDefault="007C67A8">
      <w:pPr>
        <w:pStyle w:val="ListParagraph"/>
        <w:numPr>
          <w:ilvl w:val="0"/>
          <w:numId w:val="4"/>
        </w:numPr>
      </w:pPr>
      <w:r>
        <w:t>Live performance</w:t>
      </w:r>
    </w:p>
    <w:p w14:paraId="4E4420E5" w14:textId="65BFC139" w:rsidR="007C67A8" w:rsidRDefault="007C67A8">
      <w:pPr>
        <w:pStyle w:val="ListParagraph"/>
        <w:numPr>
          <w:ilvl w:val="0"/>
          <w:numId w:val="4"/>
        </w:numPr>
      </w:pPr>
      <w:r>
        <w:t>Scalable</w:t>
      </w:r>
    </w:p>
    <w:p w14:paraId="29A5B10E" w14:textId="140DD013" w:rsidR="00894127" w:rsidRDefault="00894127">
      <w:pPr>
        <w:pStyle w:val="ListParagraph"/>
        <w:numPr>
          <w:ilvl w:val="0"/>
          <w:numId w:val="4"/>
        </w:numPr>
      </w:pPr>
      <w:r>
        <w:t>Reliable</w:t>
      </w:r>
    </w:p>
    <w:p w14:paraId="638F1D44" w14:textId="66DDDA02" w:rsidR="00894127" w:rsidRPr="004E35CA" w:rsidRDefault="00894127">
      <w:pPr>
        <w:pStyle w:val="ListParagraph"/>
        <w:numPr>
          <w:ilvl w:val="0"/>
          <w:numId w:val="4"/>
        </w:numPr>
      </w:pPr>
      <w:r>
        <w:t>Extensible</w:t>
      </w:r>
      <w:r w:rsidR="00A45278">
        <w:t>: easy to customize</w:t>
      </w:r>
    </w:p>
    <w:p w14:paraId="75A0A47C" w14:textId="42A1F294" w:rsidR="00A7066C" w:rsidRPr="006876B5" w:rsidRDefault="006876B5" w:rsidP="00A7066C">
      <w:pPr>
        <w:rPr>
          <w:b/>
          <w:bCs/>
        </w:rPr>
      </w:pPr>
      <w:r>
        <w:rPr>
          <w:b/>
          <w:bCs/>
        </w:rPr>
        <w:t>Hibernate Configuration</w:t>
      </w:r>
    </w:p>
    <w:p w14:paraId="72925412" w14:textId="792791AE" w:rsidR="00A7066C" w:rsidRDefault="00883466" w:rsidP="00A7066C">
      <w:r>
        <w:t xml:space="preserve">In Hibernate Configuration, session factory and session are fundamental components that work together to manage persistence between </w:t>
      </w:r>
      <w:r w:rsidR="004D2580">
        <w:t>java application and RDB. This stage establishes the foundation of our hibernate integration with our RDB. It involves defining various ways to configure settings that govern how hibernate operates.</w:t>
      </w:r>
    </w:p>
    <w:p w14:paraId="6B569E2E" w14:textId="401B7A17" w:rsidR="00A7066C" w:rsidRDefault="004D2580" w:rsidP="00A7066C">
      <w:pPr>
        <w:rPr>
          <w:b/>
          <w:bCs/>
        </w:rPr>
      </w:pPr>
      <w:r>
        <w:rPr>
          <w:b/>
          <w:bCs/>
        </w:rPr>
        <w:t>Session Factory</w:t>
      </w:r>
    </w:p>
    <w:p w14:paraId="47199877" w14:textId="341AF32E" w:rsidR="004D2580" w:rsidRDefault="004D2580" w:rsidP="00A7066C">
      <w:r>
        <w:t xml:space="preserve">Once the configuration is complete, we build a session factory object using </w:t>
      </w:r>
      <w:proofErr w:type="spellStart"/>
      <w:proofErr w:type="gramStart"/>
      <w:r>
        <w:t>bulidSessionFactory</w:t>
      </w:r>
      <w:proofErr w:type="spellEnd"/>
      <w:r>
        <w:t>(</w:t>
      </w:r>
      <w:proofErr w:type="gramEnd"/>
      <w:r>
        <w:t>) of the Configuration class. It produces light weight session object and acts session object as a central point for managing DB connection</w:t>
      </w:r>
    </w:p>
    <w:p w14:paraId="7C39D692" w14:textId="6012AF46" w:rsidR="004D2580" w:rsidRDefault="004D2580" w:rsidP="00A7066C">
      <w:pPr>
        <w:rPr>
          <w:b/>
          <w:bCs/>
        </w:rPr>
      </w:pPr>
      <w:r>
        <w:rPr>
          <w:b/>
          <w:bCs/>
        </w:rPr>
        <w:t>Session</w:t>
      </w:r>
    </w:p>
    <w:p w14:paraId="00B9F22A" w14:textId="788BD3AD" w:rsidR="00AE5EF6" w:rsidRDefault="004D2580" w:rsidP="00A7066C">
      <w:r>
        <w:t>Session object represents single unit of work with the DB</w:t>
      </w:r>
      <w:r w:rsidR="009D0784">
        <w:t xml:space="preserve">. It provides method for interacting with DB </w:t>
      </w:r>
    </w:p>
    <w:p w14:paraId="084BBC2D" w14:textId="1FA16293" w:rsidR="00BA231E" w:rsidRDefault="004773D8" w:rsidP="00BA231E">
      <w:pPr>
        <w:rPr>
          <w:b/>
          <w:bCs/>
        </w:rPr>
      </w:pPr>
      <w:r w:rsidRPr="004773D8">
        <w:rPr>
          <w:b/>
          <w:bCs/>
        </w:rPr>
        <w:lastRenderedPageBreak/>
        <w:t>Diale</w:t>
      </w:r>
      <w:r>
        <w:rPr>
          <w:b/>
          <w:bCs/>
        </w:rPr>
        <w:t>c</w:t>
      </w:r>
      <w:r w:rsidRPr="004773D8">
        <w:rPr>
          <w:b/>
          <w:bCs/>
        </w:rPr>
        <w:t>t</w:t>
      </w:r>
    </w:p>
    <w:p w14:paraId="395537F1" w14:textId="02C51E4C" w:rsidR="004773D8" w:rsidRDefault="004773D8" w:rsidP="00BA231E">
      <w:r>
        <w:t>It is used to inform Hibernate/JPA on which type of query it has to perform depending on database.</w:t>
      </w:r>
    </w:p>
    <w:p w14:paraId="6EFE308A" w14:textId="1C61CA68" w:rsidR="004773D8" w:rsidRDefault="008C76CF" w:rsidP="00BA231E">
      <w:pPr>
        <w:rPr>
          <w:b/>
          <w:bCs/>
        </w:rPr>
      </w:pPr>
      <w:r>
        <w:rPr>
          <w:b/>
          <w:bCs/>
        </w:rPr>
        <w:t>Generative class</w:t>
      </w:r>
    </w:p>
    <w:p w14:paraId="5C24D1B8" w14:textId="584F12C3" w:rsidR="008C76CF" w:rsidRDefault="008C76CF">
      <w:pPr>
        <w:pStyle w:val="ListParagraph"/>
        <w:numPr>
          <w:ilvl w:val="0"/>
          <w:numId w:val="5"/>
        </w:numPr>
      </w:pPr>
      <w:r>
        <w:t>In Hibernate, entity represented data in tables require unique identifier.</w:t>
      </w:r>
    </w:p>
    <w:p w14:paraId="13DC6786" w14:textId="2E39CFBF" w:rsidR="008C76CF" w:rsidRDefault="008C76CF">
      <w:pPr>
        <w:pStyle w:val="ListParagraph"/>
        <w:numPr>
          <w:ilvl w:val="0"/>
          <w:numId w:val="5"/>
        </w:numPr>
      </w:pPr>
      <w:r>
        <w:t xml:space="preserve">Generated classes handle the logic behind automatically generating this ID during the object persistence process. </w:t>
      </w:r>
    </w:p>
    <w:p w14:paraId="08FD19A5" w14:textId="72AD8372" w:rsidR="008C76CF" w:rsidRDefault="008C76CF">
      <w:pPr>
        <w:pStyle w:val="ListParagraph"/>
        <w:numPr>
          <w:ilvl w:val="0"/>
          <w:numId w:val="5"/>
        </w:numPr>
      </w:pPr>
      <w:r>
        <w:t xml:space="preserve">We can define generative class using </w:t>
      </w:r>
      <w:r w:rsidRPr="008C76CF">
        <w:rPr>
          <w:i/>
          <w:iCs/>
        </w:rPr>
        <w:t>@GeneratedValue</w:t>
      </w:r>
      <w:r>
        <w:t xml:space="preserve"> annotation or </w:t>
      </w:r>
      <w:r w:rsidRPr="008C76CF">
        <w:rPr>
          <w:i/>
          <w:iCs/>
        </w:rPr>
        <w:t>&lt;generator&gt;</w:t>
      </w:r>
      <w:r>
        <w:t xml:space="preserve"> tag</w:t>
      </w:r>
    </w:p>
    <w:p w14:paraId="41C5271A" w14:textId="47FD5E2C" w:rsidR="00783F02" w:rsidRDefault="00783F02" w:rsidP="008C76CF">
      <w:pPr>
        <w:ind w:left="360"/>
      </w:pPr>
    </w:p>
    <w:p w14:paraId="37939EE4" w14:textId="0324CB39" w:rsidR="00783F02" w:rsidRDefault="00F4624A" w:rsidP="008C76CF">
      <w:pPr>
        <w:ind w:left="360"/>
        <w:rPr>
          <w:b/>
          <w:bCs/>
        </w:rPr>
      </w:pPr>
      <w:r w:rsidRPr="00F4624A">
        <w:rPr>
          <w:noProof/>
        </w:rPr>
        <w:drawing>
          <wp:anchor distT="0" distB="0" distL="114300" distR="114300" simplePos="0" relativeHeight="251658240" behindDoc="0" locked="0" layoutInCell="1" allowOverlap="1" wp14:anchorId="029630F3" wp14:editId="1CE5D44A">
            <wp:simplePos x="0" y="0"/>
            <wp:positionH relativeFrom="column">
              <wp:posOffset>4270375</wp:posOffset>
            </wp:positionH>
            <wp:positionV relativeFrom="paragraph">
              <wp:posOffset>101600</wp:posOffset>
            </wp:positionV>
            <wp:extent cx="1363345" cy="1083945"/>
            <wp:effectExtent l="0" t="0" r="8255" b="1905"/>
            <wp:wrapThrough wrapText="bothSides">
              <wp:wrapPolygon edited="0">
                <wp:start x="0" y="0"/>
                <wp:lineTo x="0" y="21258"/>
                <wp:lineTo x="21429" y="21258"/>
                <wp:lineTo x="21429" y="0"/>
                <wp:lineTo x="0" y="0"/>
              </wp:wrapPolygon>
            </wp:wrapThrough>
            <wp:docPr id="54382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23182" name=""/>
                    <pic:cNvPicPr/>
                  </pic:nvPicPr>
                  <pic:blipFill>
                    <a:blip r:embed="rId11">
                      <a:extLst>
                        <a:ext uri="{28A0092B-C50C-407E-A947-70E740481C1C}">
                          <a14:useLocalDpi xmlns:a14="http://schemas.microsoft.com/office/drawing/2010/main" val="0"/>
                        </a:ext>
                      </a:extLst>
                    </a:blip>
                    <a:stretch>
                      <a:fillRect/>
                    </a:stretch>
                  </pic:blipFill>
                  <pic:spPr>
                    <a:xfrm>
                      <a:off x="0" y="0"/>
                      <a:ext cx="1363345" cy="1083945"/>
                    </a:xfrm>
                    <a:prstGeom prst="rect">
                      <a:avLst/>
                    </a:prstGeom>
                  </pic:spPr>
                </pic:pic>
              </a:graphicData>
            </a:graphic>
          </wp:anchor>
        </w:drawing>
      </w:r>
      <w:proofErr w:type="spellStart"/>
      <w:r w:rsidR="00783F02">
        <w:rPr>
          <w:b/>
          <w:bCs/>
        </w:rPr>
        <w:t>Hibernate_</w:t>
      </w:r>
      <w:r w:rsidR="00783F02" w:rsidRPr="00783F02">
        <w:rPr>
          <w:b/>
          <w:bCs/>
        </w:rPr>
        <w:t>Songs</w:t>
      </w:r>
      <w:r w:rsidR="00783F02">
        <w:rPr>
          <w:b/>
          <w:bCs/>
        </w:rPr>
        <w:t>X</w:t>
      </w:r>
      <w:r w:rsidR="00783F02" w:rsidRPr="00783F02">
        <w:rPr>
          <w:b/>
          <w:bCs/>
        </w:rPr>
        <w:t>ml</w:t>
      </w:r>
      <w:proofErr w:type="spellEnd"/>
    </w:p>
    <w:p w14:paraId="0373385F" w14:textId="27E93EE6" w:rsidR="00783F02" w:rsidRDefault="00F4624A">
      <w:pPr>
        <w:pStyle w:val="ListParagraph"/>
        <w:numPr>
          <w:ilvl w:val="0"/>
          <w:numId w:val="6"/>
        </w:numPr>
      </w:pPr>
      <w:r>
        <w:t>Song.java (</w:t>
      </w:r>
      <w:proofErr w:type="spellStart"/>
      <w:r>
        <w:t>pojo</w:t>
      </w:r>
      <w:proofErr w:type="spellEnd"/>
      <w:r>
        <w:t>)</w:t>
      </w:r>
    </w:p>
    <w:p w14:paraId="40AAB511" w14:textId="28AC5D7B" w:rsidR="00F4624A" w:rsidRDefault="00F4624A">
      <w:pPr>
        <w:pStyle w:val="ListParagraph"/>
        <w:numPr>
          <w:ilvl w:val="0"/>
          <w:numId w:val="6"/>
        </w:numPr>
      </w:pPr>
      <w:r>
        <w:t>Main_class.java (controller)</w:t>
      </w:r>
    </w:p>
    <w:p w14:paraId="7C856397" w14:textId="2872B8CA" w:rsidR="00F4624A" w:rsidRDefault="00F4624A">
      <w:pPr>
        <w:pStyle w:val="ListParagraph"/>
        <w:numPr>
          <w:ilvl w:val="0"/>
          <w:numId w:val="6"/>
        </w:numPr>
      </w:pPr>
      <w:r>
        <w:t>Hibernate.cfg.xml (</w:t>
      </w:r>
      <w:proofErr w:type="spellStart"/>
      <w:r>
        <w:t>jdbc</w:t>
      </w:r>
      <w:proofErr w:type="spellEnd"/>
      <w:r>
        <w:t xml:space="preserve"> connection)</w:t>
      </w:r>
    </w:p>
    <w:p w14:paraId="7EF28474" w14:textId="1FCA764A" w:rsidR="00F4624A" w:rsidRDefault="00F4624A">
      <w:pPr>
        <w:pStyle w:val="ListParagraph"/>
        <w:numPr>
          <w:ilvl w:val="0"/>
          <w:numId w:val="6"/>
        </w:numPr>
      </w:pPr>
      <w:r>
        <w:t>Song.hbm.xml (mapping)</w:t>
      </w:r>
    </w:p>
    <w:p w14:paraId="3AE46401" w14:textId="6BDC7296" w:rsidR="00F4624A" w:rsidRDefault="00F4624A" w:rsidP="00F4624A"/>
    <w:p w14:paraId="270B3ED7" w14:textId="6CD0E643" w:rsidR="00F4624A" w:rsidRDefault="00F4624A" w:rsidP="00F4624A">
      <w:r>
        <w:t>Hibernate.cfg.xml (connection)</w:t>
      </w:r>
    </w:p>
    <w:p w14:paraId="141C4E05" w14:textId="75ABF821" w:rsidR="00F4624A" w:rsidRPr="00F4624A" w:rsidRDefault="00F4624A" w:rsidP="00F4624A">
      <w:r w:rsidRPr="00F4624A">
        <w:rPr>
          <w:noProof/>
        </w:rPr>
        <w:drawing>
          <wp:inline distT="0" distB="0" distL="0" distR="0" wp14:anchorId="615B0B76" wp14:editId="63C5A58F">
            <wp:extent cx="5943600" cy="2468245"/>
            <wp:effectExtent l="0" t="0" r="0" b="8255"/>
            <wp:docPr id="127116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64637" name=""/>
                    <pic:cNvPicPr/>
                  </pic:nvPicPr>
                  <pic:blipFill>
                    <a:blip r:embed="rId12"/>
                    <a:stretch>
                      <a:fillRect/>
                    </a:stretch>
                  </pic:blipFill>
                  <pic:spPr>
                    <a:xfrm>
                      <a:off x="0" y="0"/>
                      <a:ext cx="5943600" cy="2468245"/>
                    </a:xfrm>
                    <a:prstGeom prst="rect">
                      <a:avLst/>
                    </a:prstGeom>
                  </pic:spPr>
                </pic:pic>
              </a:graphicData>
            </a:graphic>
          </wp:inline>
        </w:drawing>
      </w:r>
    </w:p>
    <w:p w14:paraId="6512ADEF" w14:textId="77777777" w:rsidR="00B83E6A" w:rsidRDefault="00B83E6A" w:rsidP="00F4624A"/>
    <w:p w14:paraId="6EAF1434" w14:textId="77777777" w:rsidR="00B83E6A" w:rsidRDefault="00B83E6A" w:rsidP="00F4624A"/>
    <w:p w14:paraId="2EFA2509" w14:textId="18A78BE8" w:rsidR="00783F02" w:rsidRDefault="00F4624A" w:rsidP="00F4624A">
      <w:r>
        <w:lastRenderedPageBreak/>
        <w:t>Song.hbm.xml (mapping)</w:t>
      </w:r>
    </w:p>
    <w:p w14:paraId="6B86A7C1" w14:textId="5C3C45F3" w:rsidR="00F4624A" w:rsidRDefault="00F4624A" w:rsidP="00F4624A">
      <w:r w:rsidRPr="00F4624A">
        <w:rPr>
          <w:noProof/>
        </w:rPr>
        <w:drawing>
          <wp:inline distT="0" distB="0" distL="0" distR="0" wp14:anchorId="0F546634" wp14:editId="33E19416">
            <wp:extent cx="5435879" cy="2749691"/>
            <wp:effectExtent l="0" t="0" r="0" b="0"/>
            <wp:docPr id="53453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37027" name=""/>
                    <pic:cNvPicPr/>
                  </pic:nvPicPr>
                  <pic:blipFill>
                    <a:blip r:embed="rId13"/>
                    <a:stretch>
                      <a:fillRect/>
                    </a:stretch>
                  </pic:blipFill>
                  <pic:spPr>
                    <a:xfrm>
                      <a:off x="0" y="0"/>
                      <a:ext cx="5435879" cy="2749691"/>
                    </a:xfrm>
                    <a:prstGeom prst="rect">
                      <a:avLst/>
                    </a:prstGeom>
                  </pic:spPr>
                </pic:pic>
              </a:graphicData>
            </a:graphic>
          </wp:inline>
        </w:drawing>
      </w:r>
    </w:p>
    <w:p w14:paraId="1838144D" w14:textId="6CC240F4" w:rsidR="00B83E6A" w:rsidRDefault="00B83E6A" w:rsidP="00F4624A">
      <w:r>
        <w:t>Main_class.java (controller class)</w:t>
      </w:r>
    </w:p>
    <w:p w14:paraId="64A3682D" w14:textId="7689C51C" w:rsidR="00B83E6A" w:rsidRDefault="00B83E6A" w:rsidP="00F4624A">
      <w:r w:rsidRPr="00B83E6A">
        <w:rPr>
          <w:noProof/>
        </w:rPr>
        <w:drawing>
          <wp:inline distT="0" distB="0" distL="0" distR="0" wp14:anchorId="1E5BC28D" wp14:editId="6AA574E9">
            <wp:extent cx="5943600" cy="3724910"/>
            <wp:effectExtent l="0" t="0" r="0" b="8890"/>
            <wp:docPr id="112789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97408" name=""/>
                    <pic:cNvPicPr/>
                  </pic:nvPicPr>
                  <pic:blipFill>
                    <a:blip r:embed="rId14"/>
                    <a:stretch>
                      <a:fillRect/>
                    </a:stretch>
                  </pic:blipFill>
                  <pic:spPr>
                    <a:xfrm>
                      <a:off x="0" y="0"/>
                      <a:ext cx="5943600" cy="3724910"/>
                    </a:xfrm>
                    <a:prstGeom prst="rect">
                      <a:avLst/>
                    </a:prstGeom>
                  </pic:spPr>
                </pic:pic>
              </a:graphicData>
            </a:graphic>
          </wp:inline>
        </w:drawing>
      </w:r>
    </w:p>
    <w:p w14:paraId="7F2B32FB" w14:textId="374FB627" w:rsidR="004E37D5" w:rsidRDefault="004E37D5" w:rsidP="004E37D5">
      <w:pPr>
        <w:tabs>
          <w:tab w:val="left" w:pos="1815"/>
        </w:tabs>
        <w:rPr>
          <w:b/>
          <w:bCs/>
        </w:rPr>
      </w:pPr>
      <w:r>
        <w:rPr>
          <w:b/>
          <w:bCs/>
        </w:rPr>
        <w:t>OUTPUT</w:t>
      </w:r>
    </w:p>
    <w:p w14:paraId="6648515D" w14:textId="3DB26075" w:rsidR="004E37D5" w:rsidRDefault="004E37D5" w:rsidP="004E37D5">
      <w:pPr>
        <w:tabs>
          <w:tab w:val="left" w:pos="1815"/>
        </w:tabs>
        <w:rPr>
          <w:b/>
          <w:bCs/>
        </w:rPr>
      </w:pPr>
      <w:r w:rsidRPr="004E37D5">
        <w:rPr>
          <w:b/>
          <w:bCs/>
          <w:noProof/>
        </w:rPr>
        <w:drawing>
          <wp:inline distT="0" distB="0" distL="0" distR="0" wp14:anchorId="4C4248B9" wp14:editId="68C3E198">
            <wp:extent cx="5943600" cy="589541"/>
            <wp:effectExtent l="0" t="0" r="0" b="1270"/>
            <wp:docPr id="145520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03185" name=""/>
                    <pic:cNvPicPr/>
                  </pic:nvPicPr>
                  <pic:blipFill rotWithShape="1">
                    <a:blip r:embed="rId15"/>
                    <a:srcRect t="6692"/>
                    <a:stretch>
                      <a:fillRect/>
                    </a:stretch>
                  </pic:blipFill>
                  <pic:spPr bwMode="auto">
                    <a:xfrm>
                      <a:off x="0" y="0"/>
                      <a:ext cx="5943600" cy="589541"/>
                    </a:xfrm>
                    <a:prstGeom prst="rect">
                      <a:avLst/>
                    </a:prstGeom>
                    <a:ln>
                      <a:noFill/>
                    </a:ln>
                    <a:extLst>
                      <a:ext uri="{53640926-AAD7-44D8-BBD7-CCE9431645EC}">
                        <a14:shadowObscured xmlns:a14="http://schemas.microsoft.com/office/drawing/2010/main"/>
                      </a:ext>
                    </a:extLst>
                  </pic:spPr>
                </pic:pic>
              </a:graphicData>
            </a:graphic>
          </wp:inline>
        </w:drawing>
      </w:r>
    </w:p>
    <w:p w14:paraId="67112BEB" w14:textId="44608936" w:rsidR="00D3787C" w:rsidRDefault="00D3787C" w:rsidP="004E37D5">
      <w:pPr>
        <w:tabs>
          <w:tab w:val="left" w:pos="1815"/>
        </w:tabs>
        <w:rPr>
          <w:b/>
          <w:bCs/>
        </w:rPr>
      </w:pPr>
      <w:r>
        <w:rPr>
          <w:b/>
          <w:bCs/>
          <w:noProof/>
        </w:rPr>
        <w:lastRenderedPageBreak/>
        <mc:AlternateContent>
          <mc:Choice Requires="wps">
            <w:drawing>
              <wp:anchor distT="0" distB="0" distL="114300" distR="114300" simplePos="0" relativeHeight="251659264" behindDoc="0" locked="0" layoutInCell="1" allowOverlap="1" wp14:anchorId="467CC1D8" wp14:editId="52E25C8C">
                <wp:simplePos x="0" y="0"/>
                <wp:positionH relativeFrom="column">
                  <wp:posOffset>1814131</wp:posOffset>
                </wp:positionH>
                <wp:positionV relativeFrom="paragraph">
                  <wp:posOffset>129582</wp:posOffset>
                </wp:positionV>
                <wp:extent cx="1828800" cy="532992"/>
                <wp:effectExtent l="0" t="0" r="19050" b="19685"/>
                <wp:wrapNone/>
                <wp:docPr id="566057795" name="Rectangle 1"/>
                <wp:cNvGraphicFramePr/>
                <a:graphic xmlns:a="http://schemas.openxmlformats.org/drawingml/2006/main">
                  <a:graphicData uri="http://schemas.microsoft.com/office/word/2010/wordprocessingShape">
                    <wps:wsp>
                      <wps:cNvSpPr/>
                      <wps:spPr>
                        <a:xfrm>
                          <a:off x="0" y="0"/>
                          <a:ext cx="1828800" cy="532992"/>
                        </a:xfrm>
                        <a:prstGeom prst="rect">
                          <a:avLst/>
                        </a:prstGeom>
                        <a:solidFill>
                          <a:schemeClr val="accent6">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7137EE" w14:textId="0284D0AD" w:rsidR="00D3787C" w:rsidRPr="00D3787C" w:rsidRDefault="00D3787C" w:rsidP="00D3787C">
                            <w:pPr>
                              <w:jc w:val="center"/>
                              <w:rPr>
                                <w:b/>
                                <w:bCs/>
                                <w:lang w:val="en-IN"/>
                              </w:rPr>
                            </w:pPr>
                            <w:r w:rsidRPr="00D3787C">
                              <w:rPr>
                                <w:b/>
                                <w:bCs/>
                                <w:lang w:val="en-IN"/>
                              </w:rPr>
                              <w:t>Hibernate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7CC1D8" id="Rectangle 1" o:spid="_x0000_s1026" style="position:absolute;margin-left:142.85pt;margin-top:10.2pt;width:2in;height:4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" fillcolor="#f1e4ba [1305]" strokecolor="#100409 [484]" strokeweight="1pt">
                <v:textbox>
                  <w:txbxContent>
                    <w:p w14:paraId="0B7137EE" w14:textId="0284D0AD" w:rsidR="00D3787C" w:rsidRPr="00D3787C" w:rsidRDefault="00D3787C" w:rsidP="00D3787C">
                      <w:pPr>
                        <w:jc w:val="center"/>
                        <w:rPr>
                          <w:b/>
                          <w:bCs/>
                          <w:lang w:val="en-IN"/>
                        </w:rPr>
                      </w:pPr>
                      <w:r w:rsidRPr="00D3787C">
                        <w:rPr>
                          <w:b/>
                          <w:bCs/>
                          <w:lang w:val="en-IN"/>
                        </w:rPr>
                        <w:t>Hibernate</w:t>
                      </w:r>
                    </w:p>
                  </w:txbxContent>
                </v:textbox>
              </v:rect>
            </w:pict>
          </mc:Fallback>
        </mc:AlternateContent>
      </w:r>
    </w:p>
    <w:p w14:paraId="505C5289" w14:textId="77777777" w:rsidR="00D3787C" w:rsidRPr="00D3787C" w:rsidRDefault="00D3787C" w:rsidP="00D3787C"/>
    <w:p w14:paraId="5C76D166" w14:textId="1B7B260B" w:rsidR="00D3787C" w:rsidRPr="00D3787C" w:rsidRDefault="00A52B13" w:rsidP="00D3787C">
      <w:r>
        <w:rPr>
          <w:noProof/>
        </w:rPr>
        <mc:AlternateContent>
          <mc:Choice Requires="wps">
            <w:drawing>
              <wp:anchor distT="0" distB="0" distL="114300" distR="114300" simplePos="0" relativeHeight="251664384" behindDoc="0" locked="0" layoutInCell="1" allowOverlap="1" wp14:anchorId="5E6F2932" wp14:editId="0E0890F9">
                <wp:simplePos x="0" y="0"/>
                <wp:positionH relativeFrom="column">
                  <wp:posOffset>2634486</wp:posOffset>
                </wp:positionH>
                <wp:positionV relativeFrom="paragraph">
                  <wp:posOffset>8523</wp:posOffset>
                </wp:positionV>
                <wp:extent cx="1458310" cy="391160"/>
                <wp:effectExtent l="0" t="0" r="66040" b="66040"/>
                <wp:wrapNone/>
                <wp:docPr id="1094277851" name="Straight Arrow Connector 4"/>
                <wp:cNvGraphicFramePr/>
                <a:graphic xmlns:a="http://schemas.openxmlformats.org/drawingml/2006/main">
                  <a:graphicData uri="http://schemas.microsoft.com/office/word/2010/wordprocessingShape">
                    <wps:wsp>
                      <wps:cNvCnPr/>
                      <wps:spPr>
                        <a:xfrm>
                          <a:off x="0" y="0"/>
                          <a:ext cx="1458310" cy="3911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6BC41D1" id="_x0000_t32" coordsize="21600,21600" o:spt="32" o:oned="t" path="m,l21600,21600e" filled="f">
                <v:path arrowok="t" fillok="f" o:connecttype="none"/>
                <o:lock v:ext="edit" shapetype="t"/>
              </v:shapetype>
              <v:shape id="Straight Arrow Connector 4" o:spid="_x0000_s1026" type="#_x0000_t32" style="position:absolute;margin-left:207.45pt;margin-top:.65pt;width:114.85pt;height:30.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" strokecolor="#731c3f [3204]"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60873F3E" wp14:editId="2A6D7910">
                <wp:simplePos x="0" y="0"/>
                <wp:positionH relativeFrom="column">
                  <wp:posOffset>924180</wp:posOffset>
                </wp:positionH>
                <wp:positionV relativeFrom="paragraph">
                  <wp:posOffset>8296</wp:posOffset>
                </wp:positionV>
                <wp:extent cx="1711444" cy="391414"/>
                <wp:effectExtent l="38100" t="0" r="22225" b="85090"/>
                <wp:wrapNone/>
                <wp:docPr id="321116121" name="Straight Arrow Connector 3"/>
                <wp:cNvGraphicFramePr/>
                <a:graphic xmlns:a="http://schemas.openxmlformats.org/drawingml/2006/main">
                  <a:graphicData uri="http://schemas.microsoft.com/office/word/2010/wordprocessingShape">
                    <wps:wsp>
                      <wps:cNvCnPr/>
                      <wps:spPr>
                        <a:xfrm flipH="1">
                          <a:off x="0" y="0"/>
                          <a:ext cx="1711444" cy="3914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C09D56" id="Straight Arrow Connector 3" o:spid="_x0000_s1026" type="#_x0000_t32" style="position:absolute;margin-left:72.75pt;margin-top:.65pt;width:134.75pt;height:30.8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" strokecolor="#731c3f [3204]" strokeweight=".5pt">
                <v:stroke endarrow="block" joinstyle="miter"/>
              </v:shape>
            </w:pict>
          </mc:Fallback>
        </mc:AlternateContent>
      </w:r>
    </w:p>
    <w:p w14:paraId="64A86331" w14:textId="4E6EACE3" w:rsidR="00D3787C" w:rsidRDefault="00D3787C" w:rsidP="00D3787C">
      <w:pPr>
        <w:rPr>
          <w:b/>
          <w:bCs/>
        </w:rPr>
      </w:pPr>
      <w:r>
        <w:rPr>
          <w:b/>
          <w:bCs/>
          <w:noProof/>
        </w:rPr>
        <mc:AlternateContent>
          <mc:Choice Requires="wps">
            <w:drawing>
              <wp:anchor distT="0" distB="0" distL="114300" distR="114300" simplePos="0" relativeHeight="251662336" behindDoc="0" locked="0" layoutInCell="1" allowOverlap="1" wp14:anchorId="44755707" wp14:editId="0C18DD4C">
                <wp:simplePos x="0" y="0"/>
                <wp:positionH relativeFrom="column">
                  <wp:posOffset>3275863</wp:posOffset>
                </wp:positionH>
                <wp:positionV relativeFrom="paragraph">
                  <wp:posOffset>94697</wp:posOffset>
                </wp:positionV>
                <wp:extent cx="1682105" cy="1877695"/>
                <wp:effectExtent l="0" t="0" r="13970" b="27305"/>
                <wp:wrapNone/>
                <wp:docPr id="2034483494" name="Rectangle 2"/>
                <wp:cNvGraphicFramePr/>
                <a:graphic xmlns:a="http://schemas.openxmlformats.org/drawingml/2006/main">
                  <a:graphicData uri="http://schemas.microsoft.com/office/word/2010/wordprocessingShape">
                    <wps:wsp>
                      <wps:cNvSpPr/>
                      <wps:spPr>
                        <a:xfrm>
                          <a:off x="0" y="0"/>
                          <a:ext cx="1682105" cy="1877695"/>
                        </a:xfrm>
                        <a:prstGeom prst="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5C74C78" w14:textId="461E6E04" w:rsidR="00D3787C" w:rsidRDefault="00D3787C" w:rsidP="00D3787C">
                            <w:pPr>
                              <w:jc w:val="center"/>
                              <w:rPr>
                                <w:b/>
                                <w:bCs/>
                                <w:lang w:val="en-IN"/>
                              </w:rPr>
                            </w:pPr>
                            <w:r>
                              <w:rPr>
                                <w:b/>
                                <w:bCs/>
                                <w:lang w:val="en-IN"/>
                              </w:rPr>
                              <w:t>Maven Project</w:t>
                            </w:r>
                          </w:p>
                          <w:p w14:paraId="0A0FF926" w14:textId="4985A2C5" w:rsidR="00D3787C" w:rsidRDefault="00D3787C">
                            <w:pPr>
                              <w:pStyle w:val="ListParagraph"/>
                              <w:numPr>
                                <w:ilvl w:val="0"/>
                                <w:numId w:val="8"/>
                              </w:numPr>
                              <w:jc w:val="both"/>
                              <w:rPr>
                                <w:lang w:val="en-IN"/>
                              </w:rPr>
                            </w:pPr>
                            <w:r>
                              <w:rPr>
                                <w:lang w:val="en-IN"/>
                              </w:rPr>
                              <w:t>Annotations</w:t>
                            </w:r>
                          </w:p>
                          <w:p w14:paraId="036924BC" w14:textId="3DF3E29E" w:rsidR="00D3787C" w:rsidRDefault="00D3787C">
                            <w:pPr>
                              <w:pStyle w:val="ListParagraph"/>
                              <w:numPr>
                                <w:ilvl w:val="0"/>
                                <w:numId w:val="8"/>
                              </w:numPr>
                              <w:jc w:val="both"/>
                              <w:rPr>
                                <w:lang w:val="en-IN"/>
                              </w:rPr>
                            </w:pPr>
                            <w:r>
                              <w:rPr>
                                <w:lang w:val="en-IN"/>
                              </w:rPr>
                              <w:t>Class (2)</w:t>
                            </w:r>
                          </w:p>
                          <w:p w14:paraId="3442A3C2" w14:textId="72A3D4DF" w:rsidR="00D3787C" w:rsidRDefault="00D3787C">
                            <w:pPr>
                              <w:pStyle w:val="ListParagraph"/>
                              <w:numPr>
                                <w:ilvl w:val="0"/>
                                <w:numId w:val="8"/>
                              </w:numPr>
                              <w:jc w:val="both"/>
                              <w:rPr>
                                <w:lang w:val="en-IN"/>
                              </w:rPr>
                            </w:pPr>
                            <w:r>
                              <w:rPr>
                                <w:lang w:val="en-IN"/>
                              </w:rPr>
                              <w:t>Config.xml</w:t>
                            </w:r>
                          </w:p>
                          <w:p w14:paraId="004FCA49" w14:textId="77777777" w:rsidR="00D3787C" w:rsidRPr="00D3787C" w:rsidRDefault="00D3787C" w:rsidP="00D3787C">
                            <w:pPr>
                              <w:jc w:val="both"/>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755707" id="Rectangle 2" o:spid="_x0000_s1027" style="position:absolute;margin-left:257.95pt;margin-top:7.45pt;width:132.45pt;height:147.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" fillcolor="#c6e0eb [661]" strokecolor="#100409 [484]" strokeweight="1pt">
                <v:textbox>
                  <w:txbxContent>
                    <w:p w14:paraId="25C74C78" w14:textId="461E6E04" w:rsidR="00D3787C" w:rsidRDefault="00D3787C" w:rsidP="00D3787C">
                      <w:pPr>
                        <w:jc w:val="center"/>
                        <w:rPr>
                          <w:b/>
                          <w:bCs/>
                          <w:lang w:val="en-IN"/>
                        </w:rPr>
                      </w:pPr>
                      <w:r>
                        <w:rPr>
                          <w:b/>
                          <w:bCs/>
                          <w:lang w:val="en-IN"/>
                        </w:rPr>
                        <w:t>Maven Project</w:t>
                      </w:r>
                    </w:p>
                    <w:p w14:paraId="0A0FF926" w14:textId="4985A2C5" w:rsidR="00D3787C" w:rsidRDefault="00D3787C">
                      <w:pPr>
                        <w:pStyle w:val="ListParagraph"/>
                        <w:numPr>
                          <w:ilvl w:val="0"/>
                          <w:numId w:val="8"/>
                        </w:numPr>
                        <w:jc w:val="both"/>
                        <w:rPr>
                          <w:lang w:val="en-IN"/>
                        </w:rPr>
                      </w:pPr>
                      <w:r>
                        <w:rPr>
                          <w:lang w:val="en-IN"/>
                        </w:rPr>
                        <w:t>Annotations</w:t>
                      </w:r>
                    </w:p>
                    <w:p w14:paraId="036924BC" w14:textId="3DF3E29E" w:rsidR="00D3787C" w:rsidRDefault="00D3787C">
                      <w:pPr>
                        <w:pStyle w:val="ListParagraph"/>
                        <w:numPr>
                          <w:ilvl w:val="0"/>
                          <w:numId w:val="8"/>
                        </w:numPr>
                        <w:jc w:val="both"/>
                        <w:rPr>
                          <w:lang w:val="en-IN"/>
                        </w:rPr>
                      </w:pPr>
                      <w:r>
                        <w:rPr>
                          <w:lang w:val="en-IN"/>
                        </w:rPr>
                        <w:t>Class (2)</w:t>
                      </w:r>
                    </w:p>
                    <w:p w14:paraId="3442A3C2" w14:textId="72A3D4DF" w:rsidR="00D3787C" w:rsidRDefault="00D3787C">
                      <w:pPr>
                        <w:pStyle w:val="ListParagraph"/>
                        <w:numPr>
                          <w:ilvl w:val="0"/>
                          <w:numId w:val="8"/>
                        </w:numPr>
                        <w:jc w:val="both"/>
                        <w:rPr>
                          <w:lang w:val="en-IN"/>
                        </w:rPr>
                      </w:pPr>
                      <w:r>
                        <w:rPr>
                          <w:lang w:val="en-IN"/>
                        </w:rPr>
                        <w:t>Config.xml</w:t>
                      </w:r>
                    </w:p>
                    <w:p w14:paraId="004FCA49" w14:textId="77777777" w:rsidR="00D3787C" w:rsidRPr="00D3787C" w:rsidRDefault="00D3787C" w:rsidP="00D3787C">
                      <w:pPr>
                        <w:jc w:val="both"/>
                        <w:rPr>
                          <w:lang w:val="en-IN"/>
                        </w:rPr>
                      </w:pPr>
                    </w:p>
                  </w:txbxContent>
                </v:textbox>
              </v:rect>
            </w:pict>
          </mc:Fallback>
        </mc:AlternateContent>
      </w:r>
      <w:r>
        <w:rPr>
          <w:b/>
          <w:bCs/>
          <w:noProof/>
        </w:rPr>
        <mc:AlternateContent>
          <mc:Choice Requires="wps">
            <w:drawing>
              <wp:anchor distT="0" distB="0" distL="114300" distR="114300" simplePos="0" relativeHeight="251660288" behindDoc="0" locked="0" layoutInCell="1" allowOverlap="1" wp14:anchorId="5DF0616D" wp14:editId="04B7F684">
                <wp:simplePos x="0" y="0"/>
                <wp:positionH relativeFrom="column">
                  <wp:posOffset>171143</wp:posOffset>
                </wp:positionH>
                <wp:positionV relativeFrom="paragraph">
                  <wp:posOffset>96500</wp:posOffset>
                </wp:positionV>
                <wp:extent cx="1682105" cy="1877695"/>
                <wp:effectExtent l="0" t="0" r="13970" b="27305"/>
                <wp:wrapNone/>
                <wp:docPr id="1005119706" name="Rectangle 2"/>
                <wp:cNvGraphicFramePr/>
                <a:graphic xmlns:a="http://schemas.openxmlformats.org/drawingml/2006/main">
                  <a:graphicData uri="http://schemas.microsoft.com/office/word/2010/wordprocessingShape">
                    <wps:wsp>
                      <wps:cNvSpPr/>
                      <wps:spPr>
                        <a:xfrm>
                          <a:off x="0" y="0"/>
                          <a:ext cx="1682105" cy="1877695"/>
                        </a:xfrm>
                        <a:prstGeom prst="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8983E69" w14:textId="58333A5A" w:rsidR="00D3787C" w:rsidRDefault="00D3787C" w:rsidP="00D3787C">
                            <w:pPr>
                              <w:jc w:val="center"/>
                              <w:rPr>
                                <w:b/>
                                <w:bCs/>
                                <w:lang w:val="en-IN"/>
                              </w:rPr>
                            </w:pPr>
                            <w:r>
                              <w:rPr>
                                <w:b/>
                                <w:bCs/>
                                <w:lang w:val="en-IN"/>
                              </w:rPr>
                              <w:t>Normal Project</w:t>
                            </w:r>
                          </w:p>
                          <w:p w14:paraId="33648E3F" w14:textId="3D8741FC" w:rsidR="00D3787C" w:rsidRDefault="00D3787C">
                            <w:pPr>
                              <w:pStyle w:val="ListParagraph"/>
                              <w:numPr>
                                <w:ilvl w:val="0"/>
                                <w:numId w:val="7"/>
                              </w:numPr>
                              <w:rPr>
                                <w:lang w:val="en-IN"/>
                              </w:rPr>
                            </w:pPr>
                            <w:r>
                              <w:rPr>
                                <w:lang w:val="en-IN"/>
                              </w:rPr>
                              <w:t>Jar files</w:t>
                            </w:r>
                          </w:p>
                          <w:p w14:paraId="2A2F4BCD" w14:textId="28B03F41" w:rsidR="00D3787C" w:rsidRDefault="00D3787C">
                            <w:pPr>
                              <w:pStyle w:val="ListParagraph"/>
                              <w:numPr>
                                <w:ilvl w:val="0"/>
                                <w:numId w:val="7"/>
                              </w:numPr>
                              <w:rPr>
                                <w:lang w:val="en-IN"/>
                              </w:rPr>
                            </w:pPr>
                            <w:r>
                              <w:rPr>
                                <w:lang w:val="en-IN"/>
                              </w:rPr>
                              <w:t>Class (2)</w:t>
                            </w:r>
                          </w:p>
                          <w:p w14:paraId="5BD00646" w14:textId="1D62882E" w:rsidR="00D3787C" w:rsidRDefault="00D3787C">
                            <w:pPr>
                              <w:pStyle w:val="ListParagraph"/>
                              <w:numPr>
                                <w:ilvl w:val="0"/>
                                <w:numId w:val="7"/>
                              </w:numPr>
                              <w:rPr>
                                <w:lang w:val="en-IN"/>
                              </w:rPr>
                            </w:pPr>
                            <w:r>
                              <w:rPr>
                                <w:lang w:val="en-IN"/>
                              </w:rPr>
                              <w:t>Config.xml</w:t>
                            </w:r>
                          </w:p>
                          <w:p w14:paraId="21CF0B63" w14:textId="6D9873E1" w:rsidR="00D3787C" w:rsidRPr="00D3787C" w:rsidRDefault="00D3787C">
                            <w:pPr>
                              <w:pStyle w:val="ListParagraph"/>
                              <w:numPr>
                                <w:ilvl w:val="0"/>
                                <w:numId w:val="7"/>
                              </w:numPr>
                              <w:rPr>
                                <w:lang w:val="en-IN"/>
                              </w:rPr>
                            </w:pPr>
                            <w:r>
                              <w:rPr>
                                <w:lang w:val="en-IN"/>
                              </w:rPr>
                              <w:t>Mapping.xml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F0616D" id="_x0000_s1028" style="position:absolute;margin-left:13.5pt;margin-top:7.6pt;width:132.45pt;height:147.8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" fillcolor="#c6e0eb [661]" strokecolor="#100409 [484]" strokeweight="1pt">
                <v:textbox>
                  <w:txbxContent>
                    <w:p w14:paraId="68983E69" w14:textId="58333A5A" w:rsidR="00D3787C" w:rsidRDefault="00D3787C" w:rsidP="00D3787C">
                      <w:pPr>
                        <w:jc w:val="center"/>
                        <w:rPr>
                          <w:b/>
                          <w:bCs/>
                          <w:lang w:val="en-IN"/>
                        </w:rPr>
                      </w:pPr>
                      <w:r>
                        <w:rPr>
                          <w:b/>
                          <w:bCs/>
                          <w:lang w:val="en-IN"/>
                        </w:rPr>
                        <w:t>Normal Project</w:t>
                      </w:r>
                    </w:p>
                    <w:p w14:paraId="33648E3F" w14:textId="3D8741FC" w:rsidR="00D3787C" w:rsidRDefault="00D3787C">
                      <w:pPr>
                        <w:pStyle w:val="ListParagraph"/>
                        <w:numPr>
                          <w:ilvl w:val="0"/>
                          <w:numId w:val="7"/>
                        </w:numPr>
                        <w:rPr>
                          <w:lang w:val="en-IN"/>
                        </w:rPr>
                      </w:pPr>
                      <w:r>
                        <w:rPr>
                          <w:lang w:val="en-IN"/>
                        </w:rPr>
                        <w:t>Jar files</w:t>
                      </w:r>
                    </w:p>
                    <w:p w14:paraId="2A2F4BCD" w14:textId="28B03F41" w:rsidR="00D3787C" w:rsidRDefault="00D3787C">
                      <w:pPr>
                        <w:pStyle w:val="ListParagraph"/>
                        <w:numPr>
                          <w:ilvl w:val="0"/>
                          <w:numId w:val="7"/>
                        </w:numPr>
                        <w:rPr>
                          <w:lang w:val="en-IN"/>
                        </w:rPr>
                      </w:pPr>
                      <w:r>
                        <w:rPr>
                          <w:lang w:val="en-IN"/>
                        </w:rPr>
                        <w:t>Class (2)</w:t>
                      </w:r>
                    </w:p>
                    <w:p w14:paraId="5BD00646" w14:textId="1D62882E" w:rsidR="00D3787C" w:rsidRDefault="00D3787C">
                      <w:pPr>
                        <w:pStyle w:val="ListParagraph"/>
                        <w:numPr>
                          <w:ilvl w:val="0"/>
                          <w:numId w:val="7"/>
                        </w:numPr>
                        <w:rPr>
                          <w:lang w:val="en-IN"/>
                        </w:rPr>
                      </w:pPr>
                      <w:r>
                        <w:rPr>
                          <w:lang w:val="en-IN"/>
                        </w:rPr>
                        <w:t>Config.xml</w:t>
                      </w:r>
                    </w:p>
                    <w:p w14:paraId="21CF0B63" w14:textId="6D9873E1" w:rsidR="00D3787C" w:rsidRPr="00D3787C" w:rsidRDefault="00D3787C">
                      <w:pPr>
                        <w:pStyle w:val="ListParagraph"/>
                        <w:numPr>
                          <w:ilvl w:val="0"/>
                          <w:numId w:val="7"/>
                        </w:numPr>
                        <w:rPr>
                          <w:lang w:val="en-IN"/>
                        </w:rPr>
                      </w:pPr>
                      <w:r>
                        <w:rPr>
                          <w:lang w:val="en-IN"/>
                        </w:rPr>
                        <w:t>Mapping.xml</w:t>
                      </w:r>
                    </w:p>
                  </w:txbxContent>
                </v:textbox>
              </v:rect>
            </w:pict>
          </mc:Fallback>
        </mc:AlternateContent>
      </w:r>
    </w:p>
    <w:p w14:paraId="7D81A86C" w14:textId="11D2A419" w:rsidR="00D3787C" w:rsidRPr="00D3787C" w:rsidRDefault="00D3787C" w:rsidP="00D3787C">
      <w:r>
        <w:tab/>
      </w:r>
    </w:p>
    <w:p w14:paraId="72272201" w14:textId="325A54A9" w:rsidR="00D3787C" w:rsidRDefault="00D3787C" w:rsidP="00D3787C">
      <w:pPr>
        <w:rPr>
          <w:b/>
          <w:bCs/>
        </w:rPr>
      </w:pPr>
    </w:p>
    <w:p w14:paraId="2B5DBB97" w14:textId="62507A6B" w:rsidR="00D3787C" w:rsidRDefault="00D3787C" w:rsidP="00D3787C">
      <w:pPr>
        <w:tabs>
          <w:tab w:val="left" w:pos="5252"/>
        </w:tabs>
      </w:pPr>
    </w:p>
    <w:p w14:paraId="234EEF33" w14:textId="77777777" w:rsidR="001B2915" w:rsidRPr="001B2915" w:rsidRDefault="001B2915" w:rsidP="001B2915"/>
    <w:p w14:paraId="49F5B41E" w14:textId="77777777" w:rsidR="001B2915" w:rsidRDefault="001B2915" w:rsidP="001B2915"/>
    <w:p w14:paraId="0D45D16A" w14:textId="77777777" w:rsidR="001B2915" w:rsidRDefault="001B2915" w:rsidP="001B2915"/>
    <w:p w14:paraId="0C09AB02" w14:textId="6FA06B15" w:rsidR="001B2915" w:rsidRDefault="001B2915" w:rsidP="001B2915">
      <w:pPr>
        <w:pStyle w:val="Heading1"/>
      </w:pPr>
      <w:r>
        <w:t>Maven</w:t>
      </w:r>
    </w:p>
    <w:p w14:paraId="3D925BAD" w14:textId="118ABED5" w:rsidR="001B2915" w:rsidRDefault="001B2915" w:rsidP="001B2915">
      <w:r>
        <w:t>Maven is popular tool for managing software projects, those build with Java.</w:t>
      </w:r>
    </w:p>
    <w:p w14:paraId="0ED00576" w14:textId="668276EC" w:rsidR="001B2915" w:rsidRDefault="001B2915">
      <w:pPr>
        <w:pStyle w:val="ListParagraph"/>
        <w:numPr>
          <w:ilvl w:val="0"/>
          <w:numId w:val="9"/>
        </w:numPr>
      </w:pPr>
      <w:r>
        <w:t xml:space="preserve">It is an open-source build automation tool developed by </w:t>
      </w:r>
      <w:proofErr w:type="spellStart"/>
      <w:r>
        <w:t>apache</w:t>
      </w:r>
      <w:proofErr w:type="spellEnd"/>
      <w:r>
        <w:t xml:space="preserve"> software foundation.</w:t>
      </w:r>
    </w:p>
    <w:p w14:paraId="3C1E7895" w14:textId="4F494B1C" w:rsidR="001B2915" w:rsidRDefault="001B2915">
      <w:pPr>
        <w:pStyle w:val="ListParagraph"/>
        <w:numPr>
          <w:ilvl w:val="0"/>
          <w:numId w:val="9"/>
        </w:numPr>
      </w:pPr>
      <w:r>
        <w:t xml:space="preserve">It </w:t>
      </w:r>
      <w:r w:rsidR="00F45F4F">
        <w:t>streams</w:t>
      </w:r>
      <w:r>
        <w:t xml:space="preserve"> lines project life cycle like building, testing, packaging, deployment.</w:t>
      </w:r>
    </w:p>
    <w:p w14:paraId="0E94F774" w14:textId="77777777" w:rsidR="00F45F4F" w:rsidRDefault="001B2915">
      <w:pPr>
        <w:pStyle w:val="ListParagraph"/>
        <w:numPr>
          <w:ilvl w:val="0"/>
          <w:numId w:val="9"/>
        </w:numPr>
      </w:pPr>
      <w:r>
        <w:t xml:space="preserve">It was founded on concept of POM (Project Object Model), a central file containing project configuration </w:t>
      </w:r>
      <w:r w:rsidR="00F45F4F">
        <w:t xml:space="preserve">key benefit of maven are it </w:t>
      </w:r>
      <w:r w:rsidR="00F45F4F" w:rsidRPr="00F45F4F">
        <w:rPr>
          <w:b/>
          <w:bCs/>
        </w:rPr>
        <w:t>enforces consistent build processes</w:t>
      </w:r>
      <w:r w:rsidR="00F45F4F">
        <w:t xml:space="preserve"> across projects, simplifying collaborations.</w:t>
      </w:r>
    </w:p>
    <w:p w14:paraId="1B930B5C" w14:textId="1E366390" w:rsidR="001B2915" w:rsidRDefault="00F45F4F">
      <w:pPr>
        <w:pStyle w:val="ListParagraph"/>
        <w:numPr>
          <w:ilvl w:val="0"/>
          <w:numId w:val="9"/>
        </w:numPr>
        <w:rPr>
          <w:b/>
          <w:bCs/>
        </w:rPr>
      </w:pPr>
      <w:r w:rsidRPr="00F45F4F">
        <w:rPr>
          <w:b/>
          <w:bCs/>
        </w:rPr>
        <w:t xml:space="preserve">Dependency management </w:t>
      </w:r>
    </w:p>
    <w:p w14:paraId="61067C13" w14:textId="2BA9A764" w:rsidR="00F45F4F" w:rsidRDefault="00F45F4F" w:rsidP="00F45F4F">
      <w:pPr>
        <w:pStyle w:val="ListParagraph"/>
      </w:pPr>
      <w:r>
        <w:t>It automatically downloads and manages external libraries that our project relies on.</w:t>
      </w:r>
    </w:p>
    <w:p w14:paraId="5009885F" w14:textId="77777777" w:rsidR="00F45F4F" w:rsidRDefault="00F45F4F" w:rsidP="00F45F4F"/>
    <w:p w14:paraId="468B78D0" w14:textId="77777777" w:rsidR="00F45F4F" w:rsidRDefault="00F45F4F" w:rsidP="00F45F4F"/>
    <w:p w14:paraId="63CF22A9" w14:textId="77777777" w:rsidR="00F45F4F" w:rsidRDefault="00F45F4F" w:rsidP="00F45F4F"/>
    <w:p w14:paraId="4CA84016" w14:textId="1D192FC6" w:rsidR="00F45F4F" w:rsidRDefault="00F45F4F" w:rsidP="00F45F4F">
      <w:pPr>
        <w:rPr>
          <w:b/>
          <w:bCs/>
        </w:rPr>
      </w:pPr>
      <w:r>
        <w:rPr>
          <w:b/>
          <w:bCs/>
        </w:rPr>
        <w:lastRenderedPageBreak/>
        <w:t>Pom.xml</w:t>
      </w:r>
    </w:p>
    <w:p w14:paraId="573D66BF" w14:textId="2AE08493" w:rsidR="008B36A9" w:rsidRDefault="00F45F4F" w:rsidP="00F45F4F">
      <w:r>
        <w:t>It is xml file specifying project details, dependencies, configurations, plugins and more</w:t>
      </w:r>
      <w:r w:rsidR="008B36A9">
        <w:t>.</w:t>
      </w:r>
    </w:p>
    <w:p w14:paraId="5C46CE79" w14:textId="0AF58B32" w:rsidR="008B36A9" w:rsidRDefault="008B36A9" w:rsidP="00F45F4F">
      <w:pPr>
        <w:rPr>
          <w:b/>
          <w:bCs/>
        </w:rPr>
      </w:pPr>
      <w:r>
        <w:rPr>
          <w:b/>
          <w:bCs/>
        </w:rPr>
        <w:t>Plugins</w:t>
      </w:r>
    </w:p>
    <w:p w14:paraId="07F0D7D7" w14:textId="75A816F3" w:rsidR="008B36A9" w:rsidRDefault="008B36A9" w:rsidP="00F45F4F">
      <w:r>
        <w:t>Plugins are reusable components that extends maven functionalities for special tasks</w:t>
      </w:r>
      <w:r w:rsidR="005817CA">
        <w:t xml:space="preserve">. </w:t>
      </w:r>
    </w:p>
    <w:p w14:paraId="5293F0A4" w14:textId="122D8CCF" w:rsidR="005817CA" w:rsidRDefault="000C6E6D" w:rsidP="00F45F4F">
      <w:pPr>
        <w:rPr>
          <w:b/>
          <w:bCs/>
        </w:rPr>
      </w:pPr>
      <w:r>
        <w:rPr>
          <w:b/>
          <w:bCs/>
        </w:rPr>
        <w:t>Annotations</w:t>
      </w:r>
    </w:p>
    <w:p w14:paraId="0F979673" w14:textId="42FA16FE" w:rsidR="0013448A" w:rsidRDefault="00B5730C" w:rsidP="00F45F4F">
      <w:r w:rsidRPr="008609C9">
        <w:rPr>
          <w:noProof/>
        </w:rPr>
        <w:drawing>
          <wp:anchor distT="0" distB="0" distL="114300" distR="114300" simplePos="0" relativeHeight="251665408" behindDoc="0" locked="0" layoutInCell="1" allowOverlap="1" wp14:anchorId="5FFDA11C" wp14:editId="52A01ACD">
            <wp:simplePos x="0" y="0"/>
            <wp:positionH relativeFrom="column">
              <wp:posOffset>2266950</wp:posOffset>
            </wp:positionH>
            <wp:positionV relativeFrom="paragraph">
              <wp:posOffset>1075691</wp:posOffset>
            </wp:positionV>
            <wp:extent cx="3155012" cy="2730500"/>
            <wp:effectExtent l="0" t="0" r="7620" b="0"/>
            <wp:wrapNone/>
            <wp:docPr id="153657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78939" name=""/>
                    <pic:cNvPicPr/>
                  </pic:nvPicPr>
                  <pic:blipFill rotWithShape="1">
                    <a:blip r:embed="rId16">
                      <a:extLst>
                        <a:ext uri="{28A0092B-C50C-407E-A947-70E740481C1C}">
                          <a14:useLocalDpi xmlns:a14="http://schemas.microsoft.com/office/drawing/2010/main" val="0"/>
                        </a:ext>
                      </a:extLst>
                    </a:blip>
                    <a:srcRect r="9253"/>
                    <a:stretch>
                      <a:fillRect/>
                    </a:stretch>
                  </pic:blipFill>
                  <pic:spPr bwMode="auto">
                    <a:xfrm>
                      <a:off x="0" y="0"/>
                      <a:ext cx="3171212" cy="2744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6E6D">
        <w:t>Annotations in java are form of meta data that provides the data about the program but are the not part of the program itself. They have no direct effect on the operation of the code. We declare annotation with ‘@’ it can be used with class methods and interface.</w:t>
      </w:r>
      <w:r w:rsidR="0013448A">
        <w:t xml:space="preserve"> </w:t>
      </w:r>
    </w:p>
    <w:p w14:paraId="617E73A8" w14:textId="17C4E2EC" w:rsidR="00B5730C" w:rsidRDefault="00A134C5" w:rsidP="00F45F4F">
      <w:r>
        <w:rPr>
          <w:noProof/>
        </w:rPr>
        <mc:AlternateContent>
          <mc:Choice Requires="wps">
            <w:drawing>
              <wp:anchor distT="0" distB="0" distL="114300" distR="114300" simplePos="0" relativeHeight="251666432" behindDoc="0" locked="0" layoutInCell="1" allowOverlap="1" wp14:anchorId="7A71BEE7" wp14:editId="5DA7C3C4">
                <wp:simplePos x="0" y="0"/>
                <wp:positionH relativeFrom="column">
                  <wp:posOffset>431800</wp:posOffset>
                </wp:positionH>
                <wp:positionV relativeFrom="paragraph">
                  <wp:posOffset>1081405</wp:posOffset>
                </wp:positionV>
                <wp:extent cx="1096010" cy="137160"/>
                <wp:effectExtent l="0" t="0" r="27940" b="15240"/>
                <wp:wrapNone/>
                <wp:docPr id="697359947" name="Rectangle 6"/>
                <wp:cNvGraphicFramePr/>
                <a:graphic xmlns:a="http://schemas.openxmlformats.org/drawingml/2006/main">
                  <a:graphicData uri="http://schemas.microsoft.com/office/word/2010/wordprocessingShape">
                    <wps:wsp>
                      <wps:cNvSpPr/>
                      <wps:spPr>
                        <a:xfrm>
                          <a:off x="0" y="0"/>
                          <a:ext cx="1096010" cy="137160"/>
                        </a:xfrm>
                        <a:prstGeom prst="rect">
                          <a:avLst/>
                        </a:prstGeom>
                        <a:noFill/>
                        <a:ln w="19050">
                          <a:solidFill>
                            <a:schemeClr val="tx2">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F5257A" id="Rectangle 6" o:spid="_x0000_s1026" style="position:absolute;margin-left:34pt;margin-top:85.15pt;width:86.3pt;height:10.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" filled="f" strokecolor="#f32957 [1631]" strokeweight="1.5pt"/>
            </w:pict>
          </mc:Fallback>
        </mc:AlternateContent>
      </w:r>
      <w:r w:rsidR="00B5730C">
        <w:rPr>
          <w:noProof/>
        </w:rPr>
        <mc:AlternateContent>
          <mc:Choice Requires="wps">
            <w:drawing>
              <wp:anchor distT="0" distB="0" distL="114300" distR="114300" simplePos="0" relativeHeight="251667456" behindDoc="0" locked="0" layoutInCell="1" allowOverlap="1" wp14:anchorId="0A89EA7E" wp14:editId="2328C03C">
                <wp:simplePos x="0" y="0"/>
                <wp:positionH relativeFrom="column">
                  <wp:posOffset>0</wp:posOffset>
                </wp:positionH>
                <wp:positionV relativeFrom="paragraph">
                  <wp:posOffset>2745105</wp:posOffset>
                </wp:positionV>
                <wp:extent cx="6269990" cy="2406650"/>
                <wp:effectExtent l="19050" t="19050" r="16510" b="12700"/>
                <wp:wrapNone/>
                <wp:docPr id="2018694635" name="Rectangle 7"/>
                <wp:cNvGraphicFramePr/>
                <a:graphic xmlns:a="http://schemas.openxmlformats.org/drawingml/2006/main">
                  <a:graphicData uri="http://schemas.microsoft.com/office/word/2010/wordprocessingShape">
                    <wps:wsp>
                      <wps:cNvSpPr/>
                      <wps:spPr>
                        <a:xfrm>
                          <a:off x="0" y="0"/>
                          <a:ext cx="6269990" cy="2406650"/>
                        </a:xfrm>
                        <a:prstGeom prst="rect">
                          <a:avLst/>
                        </a:prstGeom>
                        <a:noFill/>
                        <a:ln w="38100">
                          <a:solidFill>
                            <a:schemeClr val="tx2">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E7D69D" id="Rectangle 7" o:spid="_x0000_s1026" style="position:absolute;margin-left:0;margin-top:216.15pt;width:493.7pt;height:18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" filled="f" strokecolor="#f32957 [1631]" strokeweight="3pt"/>
            </w:pict>
          </mc:Fallback>
        </mc:AlternateContent>
      </w:r>
      <w:r w:rsidR="002B71C5" w:rsidRPr="002B71C5">
        <w:rPr>
          <w:noProof/>
        </w:rPr>
        <w:drawing>
          <wp:inline distT="0" distB="0" distL="0" distR="0" wp14:anchorId="08B36840" wp14:editId="65B31559">
            <wp:extent cx="2121009" cy="2667137"/>
            <wp:effectExtent l="0" t="0" r="0" b="0"/>
            <wp:docPr id="97151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17516" name=""/>
                    <pic:cNvPicPr/>
                  </pic:nvPicPr>
                  <pic:blipFill>
                    <a:blip r:embed="rId17"/>
                    <a:stretch>
                      <a:fillRect/>
                    </a:stretch>
                  </pic:blipFill>
                  <pic:spPr>
                    <a:xfrm>
                      <a:off x="0" y="0"/>
                      <a:ext cx="2121009" cy="2667137"/>
                    </a:xfrm>
                    <a:prstGeom prst="rect">
                      <a:avLst/>
                    </a:prstGeom>
                  </pic:spPr>
                </pic:pic>
              </a:graphicData>
            </a:graphic>
          </wp:inline>
        </w:drawing>
      </w:r>
    </w:p>
    <w:p w14:paraId="3766E286" w14:textId="3FB9BC75" w:rsidR="00B5730C" w:rsidRDefault="00B5730C" w:rsidP="00F45F4F">
      <w:r w:rsidRPr="00B5730C">
        <w:rPr>
          <w:noProof/>
        </w:rPr>
        <w:drawing>
          <wp:inline distT="0" distB="0" distL="0" distR="0" wp14:anchorId="537FBD54" wp14:editId="74738EEE">
            <wp:extent cx="6270467" cy="2387600"/>
            <wp:effectExtent l="0" t="0" r="0" b="0"/>
            <wp:docPr id="94282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29285" name=""/>
                    <pic:cNvPicPr/>
                  </pic:nvPicPr>
                  <pic:blipFill>
                    <a:blip r:embed="rId18"/>
                    <a:stretch>
                      <a:fillRect/>
                    </a:stretch>
                  </pic:blipFill>
                  <pic:spPr>
                    <a:xfrm>
                      <a:off x="0" y="0"/>
                      <a:ext cx="6369837" cy="2425437"/>
                    </a:xfrm>
                    <a:prstGeom prst="rect">
                      <a:avLst/>
                    </a:prstGeom>
                  </pic:spPr>
                </pic:pic>
              </a:graphicData>
            </a:graphic>
          </wp:inline>
        </w:drawing>
      </w:r>
    </w:p>
    <w:p w14:paraId="3CB861BA" w14:textId="0E9FCBEA" w:rsidR="00334A7D" w:rsidRDefault="00FA2866" w:rsidP="00334A7D">
      <w:r w:rsidRPr="00FA2866">
        <w:rPr>
          <w:noProof/>
        </w:rPr>
        <w:lastRenderedPageBreak/>
        <w:drawing>
          <wp:inline distT="0" distB="0" distL="0" distR="0" wp14:anchorId="514230C5" wp14:editId="7B9AD546">
            <wp:extent cx="5943600" cy="3882390"/>
            <wp:effectExtent l="0" t="0" r="0" b="3810"/>
            <wp:docPr id="137943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33513" name=""/>
                    <pic:cNvPicPr/>
                  </pic:nvPicPr>
                  <pic:blipFill>
                    <a:blip r:embed="rId19"/>
                    <a:stretch>
                      <a:fillRect/>
                    </a:stretch>
                  </pic:blipFill>
                  <pic:spPr>
                    <a:xfrm>
                      <a:off x="0" y="0"/>
                      <a:ext cx="5943600" cy="3882390"/>
                    </a:xfrm>
                    <a:prstGeom prst="rect">
                      <a:avLst/>
                    </a:prstGeom>
                  </pic:spPr>
                </pic:pic>
              </a:graphicData>
            </a:graphic>
          </wp:inline>
        </w:drawing>
      </w:r>
    </w:p>
    <w:p w14:paraId="75105D50" w14:textId="0FD8AB98" w:rsidR="00334A7D" w:rsidRDefault="00334A7D" w:rsidP="00334A7D">
      <w:pPr>
        <w:tabs>
          <w:tab w:val="left" w:pos="4145"/>
        </w:tabs>
        <w:rPr>
          <w:b/>
          <w:bCs/>
        </w:rPr>
      </w:pPr>
      <w:r>
        <w:rPr>
          <w:b/>
          <w:bCs/>
        </w:rPr>
        <w:t>FOR UPDATE</w:t>
      </w:r>
    </w:p>
    <w:p w14:paraId="43C10EF9" w14:textId="606844B7" w:rsidR="00FB6F56" w:rsidRDefault="00334A7D" w:rsidP="00334A7D">
      <w:pPr>
        <w:tabs>
          <w:tab w:val="left" w:pos="4145"/>
        </w:tabs>
        <w:rPr>
          <w:b/>
          <w:bCs/>
        </w:rPr>
      </w:pPr>
      <w:r w:rsidRPr="00334A7D">
        <w:rPr>
          <w:b/>
          <w:bCs/>
          <w:noProof/>
        </w:rPr>
        <w:drawing>
          <wp:inline distT="0" distB="0" distL="0" distR="0" wp14:anchorId="3686FFDD" wp14:editId="43BD9F93">
            <wp:extent cx="3816349" cy="316546"/>
            <wp:effectExtent l="0" t="0" r="0" b="7620"/>
            <wp:docPr id="31607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75756" name=""/>
                    <pic:cNvPicPr/>
                  </pic:nvPicPr>
                  <pic:blipFill rotWithShape="1">
                    <a:blip r:embed="rId20"/>
                    <a:srcRect t="22110"/>
                    <a:stretch>
                      <a:fillRect/>
                    </a:stretch>
                  </pic:blipFill>
                  <pic:spPr bwMode="auto">
                    <a:xfrm>
                      <a:off x="0" y="0"/>
                      <a:ext cx="3816546" cy="316562"/>
                    </a:xfrm>
                    <a:prstGeom prst="rect">
                      <a:avLst/>
                    </a:prstGeom>
                    <a:ln>
                      <a:noFill/>
                    </a:ln>
                    <a:extLst>
                      <a:ext uri="{53640926-AAD7-44D8-BBD7-CCE9431645EC}">
                        <a14:shadowObscured xmlns:a14="http://schemas.microsoft.com/office/drawing/2010/main"/>
                      </a:ext>
                    </a:extLst>
                  </pic:spPr>
                </pic:pic>
              </a:graphicData>
            </a:graphic>
          </wp:inline>
        </w:drawing>
      </w:r>
    </w:p>
    <w:p w14:paraId="383C0B0F" w14:textId="52BD505E" w:rsidR="00334A7D" w:rsidRDefault="00FB6F56" w:rsidP="00334A7D">
      <w:pPr>
        <w:tabs>
          <w:tab w:val="left" w:pos="4145"/>
        </w:tabs>
        <w:rPr>
          <w:b/>
          <w:bCs/>
        </w:rPr>
      </w:pPr>
      <w:r w:rsidRPr="00FB6F56">
        <w:rPr>
          <w:b/>
          <w:bCs/>
          <w:noProof/>
        </w:rPr>
        <w:drawing>
          <wp:inline distT="0" distB="0" distL="0" distR="0" wp14:anchorId="432D5360" wp14:editId="057ACAA8">
            <wp:extent cx="5568950" cy="755687"/>
            <wp:effectExtent l="0" t="0" r="0" b="6350"/>
            <wp:docPr id="191706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63032" name=""/>
                    <pic:cNvPicPr/>
                  </pic:nvPicPr>
                  <pic:blipFill rotWithShape="1">
                    <a:blip r:embed="rId21"/>
                    <a:srcRect t="4027" b="1"/>
                    <a:stretch>
                      <a:fillRect/>
                    </a:stretch>
                  </pic:blipFill>
                  <pic:spPr bwMode="auto">
                    <a:xfrm>
                      <a:off x="0" y="0"/>
                      <a:ext cx="5569236" cy="755726"/>
                    </a:xfrm>
                    <a:prstGeom prst="rect">
                      <a:avLst/>
                    </a:prstGeom>
                    <a:ln>
                      <a:noFill/>
                    </a:ln>
                    <a:extLst>
                      <a:ext uri="{53640926-AAD7-44D8-BBD7-CCE9431645EC}">
                        <a14:shadowObscured xmlns:a14="http://schemas.microsoft.com/office/drawing/2010/main"/>
                      </a:ext>
                    </a:extLst>
                  </pic:spPr>
                </pic:pic>
              </a:graphicData>
            </a:graphic>
          </wp:inline>
        </w:drawing>
      </w:r>
    </w:p>
    <w:p w14:paraId="0C863926" w14:textId="77777777" w:rsidR="00A45A3F" w:rsidRDefault="00A45A3F" w:rsidP="00334A7D">
      <w:pPr>
        <w:tabs>
          <w:tab w:val="left" w:pos="4145"/>
        </w:tabs>
        <w:rPr>
          <w:b/>
          <w:bCs/>
        </w:rPr>
      </w:pPr>
    </w:p>
    <w:p w14:paraId="1FCBF2E0" w14:textId="77777777" w:rsidR="00A45A3F" w:rsidRDefault="00A45A3F" w:rsidP="00334A7D">
      <w:pPr>
        <w:tabs>
          <w:tab w:val="left" w:pos="4145"/>
        </w:tabs>
        <w:rPr>
          <w:b/>
          <w:bCs/>
        </w:rPr>
      </w:pPr>
    </w:p>
    <w:p w14:paraId="70E4C719" w14:textId="77777777" w:rsidR="00A45A3F" w:rsidRDefault="00A45A3F" w:rsidP="00334A7D">
      <w:pPr>
        <w:tabs>
          <w:tab w:val="left" w:pos="4145"/>
        </w:tabs>
        <w:rPr>
          <w:b/>
          <w:bCs/>
        </w:rPr>
      </w:pPr>
    </w:p>
    <w:p w14:paraId="6B8ED841" w14:textId="77777777" w:rsidR="00A45A3F" w:rsidRDefault="00A45A3F" w:rsidP="00334A7D">
      <w:pPr>
        <w:tabs>
          <w:tab w:val="left" w:pos="4145"/>
        </w:tabs>
        <w:rPr>
          <w:b/>
          <w:bCs/>
        </w:rPr>
      </w:pPr>
    </w:p>
    <w:p w14:paraId="5F64EF67" w14:textId="77777777" w:rsidR="00A45A3F" w:rsidRDefault="00A45A3F" w:rsidP="00334A7D">
      <w:pPr>
        <w:tabs>
          <w:tab w:val="left" w:pos="4145"/>
        </w:tabs>
        <w:rPr>
          <w:b/>
          <w:bCs/>
        </w:rPr>
      </w:pPr>
    </w:p>
    <w:p w14:paraId="6607DD91" w14:textId="77777777" w:rsidR="00A45A3F" w:rsidRDefault="00A45A3F" w:rsidP="00334A7D">
      <w:pPr>
        <w:tabs>
          <w:tab w:val="left" w:pos="4145"/>
        </w:tabs>
        <w:rPr>
          <w:b/>
          <w:bCs/>
        </w:rPr>
      </w:pPr>
    </w:p>
    <w:p w14:paraId="6617C176" w14:textId="77777777" w:rsidR="00A45A3F" w:rsidRDefault="00A45A3F" w:rsidP="00334A7D">
      <w:pPr>
        <w:tabs>
          <w:tab w:val="left" w:pos="4145"/>
        </w:tabs>
        <w:rPr>
          <w:b/>
          <w:bCs/>
        </w:rPr>
      </w:pPr>
    </w:p>
    <w:p w14:paraId="2EB28101" w14:textId="77777777" w:rsidR="00A45A3F" w:rsidRDefault="00A45A3F" w:rsidP="00334A7D">
      <w:pPr>
        <w:tabs>
          <w:tab w:val="left" w:pos="4145"/>
        </w:tabs>
        <w:rPr>
          <w:b/>
          <w:bCs/>
        </w:rPr>
      </w:pPr>
    </w:p>
    <w:p w14:paraId="0E15525E" w14:textId="77777777" w:rsidR="00A45A3F" w:rsidRDefault="00A45A3F" w:rsidP="00334A7D">
      <w:pPr>
        <w:tabs>
          <w:tab w:val="left" w:pos="4145"/>
        </w:tabs>
        <w:rPr>
          <w:b/>
          <w:bCs/>
        </w:rPr>
      </w:pPr>
    </w:p>
    <w:p w14:paraId="578E715C" w14:textId="110BD5CA" w:rsidR="005F33DC" w:rsidRDefault="005F33DC" w:rsidP="00334A7D">
      <w:pPr>
        <w:tabs>
          <w:tab w:val="left" w:pos="4145"/>
        </w:tabs>
        <w:rPr>
          <w:b/>
          <w:bCs/>
        </w:rPr>
      </w:pPr>
      <w:r>
        <w:rPr>
          <w:b/>
          <w:bCs/>
        </w:rPr>
        <w:lastRenderedPageBreak/>
        <w:t>STEP BY STEP FLOW</w:t>
      </w:r>
    </w:p>
    <w:p w14:paraId="75737BE4" w14:textId="065AE8B4" w:rsidR="005F33DC" w:rsidRDefault="005F33DC" w:rsidP="005F33DC">
      <w:pPr>
        <w:pStyle w:val="ListParagraph"/>
        <w:numPr>
          <w:ilvl w:val="0"/>
          <w:numId w:val="10"/>
        </w:numPr>
        <w:tabs>
          <w:tab w:val="left" w:pos="4145"/>
        </w:tabs>
      </w:pPr>
      <w:r>
        <w:t>Create a Maven Project</w:t>
      </w:r>
    </w:p>
    <w:p w14:paraId="0DE0CCC4" w14:textId="10D278DD" w:rsidR="005F33DC" w:rsidRDefault="005F33DC" w:rsidP="005F33DC">
      <w:pPr>
        <w:pStyle w:val="ListParagraph"/>
        <w:numPr>
          <w:ilvl w:val="0"/>
          <w:numId w:val="10"/>
        </w:numPr>
        <w:tabs>
          <w:tab w:val="left" w:pos="4145"/>
        </w:tabs>
      </w:pPr>
      <w:r w:rsidRPr="005F33DC">
        <w:rPr>
          <w:noProof/>
        </w:rPr>
        <w:drawing>
          <wp:anchor distT="0" distB="0" distL="114300" distR="114300" simplePos="0" relativeHeight="251668480" behindDoc="0" locked="0" layoutInCell="1" allowOverlap="1" wp14:anchorId="4ED6206E" wp14:editId="694ED872">
            <wp:simplePos x="0" y="0"/>
            <wp:positionH relativeFrom="column">
              <wp:posOffset>2500065</wp:posOffset>
            </wp:positionH>
            <wp:positionV relativeFrom="paragraph">
              <wp:posOffset>14759</wp:posOffset>
            </wp:positionV>
            <wp:extent cx="3504319" cy="234950"/>
            <wp:effectExtent l="0" t="0" r="1270" b="0"/>
            <wp:wrapNone/>
            <wp:docPr id="89046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65574" name=""/>
                    <pic:cNvPicPr/>
                  </pic:nvPicPr>
                  <pic:blipFill rotWithShape="1">
                    <a:blip r:embed="rId22">
                      <a:extLst>
                        <a:ext uri="{28A0092B-C50C-407E-A947-70E740481C1C}">
                          <a14:useLocalDpi xmlns:a14="http://schemas.microsoft.com/office/drawing/2010/main" val="0"/>
                        </a:ext>
                      </a:extLst>
                    </a:blip>
                    <a:srcRect r="9974"/>
                    <a:stretch>
                      <a:fillRect/>
                    </a:stretch>
                  </pic:blipFill>
                  <pic:spPr bwMode="auto">
                    <a:xfrm>
                      <a:off x="0" y="0"/>
                      <a:ext cx="3569141" cy="2392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Catalog-Internal Group id: </w:t>
      </w:r>
    </w:p>
    <w:p w14:paraId="0C46B72A" w14:textId="2A7DBDF9" w:rsidR="005F33DC" w:rsidRDefault="005F33DC" w:rsidP="005F33DC">
      <w:pPr>
        <w:pStyle w:val="ListParagraph"/>
        <w:numPr>
          <w:ilvl w:val="0"/>
          <w:numId w:val="10"/>
        </w:numPr>
        <w:tabs>
          <w:tab w:val="left" w:pos="4145"/>
        </w:tabs>
      </w:pPr>
      <w:r>
        <w:t>Keep group id and package same</w:t>
      </w:r>
    </w:p>
    <w:p w14:paraId="1E662F1C" w14:textId="24B400C0" w:rsidR="005F33DC" w:rsidRDefault="005F33DC" w:rsidP="005F33DC">
      <w:pPr>
        <w:pStyle w:val="ListParagraph"/>
        <w:tabs>
          <w:tab w:val="left" w:pos="4145"/>
        </w:tabs>
      </w:pPr>
      <w:r w:rsidRPr="005F33DC">
        <w:rPr>
          <w:noProof/>
        </w:rPr>
        <w:drawing>
          <wp:inline distT="0" distB="0" distL="0" distR="0" wp14:anchorId="288D99D2" wp14:editId="6026FB2D">
            <wp:extent cx="4552950" cy="1026541"/>
            <wp:effectExtent l="0" t="0" r="0" b="2540"/>
            <wp:docPr id="99199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98618" name=""/>
                    <pic:cNvPicPr/>
                  </pic:nvPicPr>
                  <pic:blipFill>
                    <a:blip r:embed="rId23"/>
                    <a:stretch>
                      <a:fillRect/>
                    </a:stretch>
                  </pic:blipFill>
                  <pic:spPr>
                    <a:xfrm>
                      <a:off x="0" y="0"/>
                      <a:ext cx="4586790" cy="1034171"/>
                    </a:xfrm>
                    <a:prstGeom prst="rect">
                      <a:avLst/>
                    </a:prstGeom>
                  </pic:spPr>
                </pic:pic>
              </a:graphicData>
            </a:graphic>
          </wp:inline>
        </w:drawing>
      </w:r>
    </w:p>
    <w:p w14:paraId="19FBF370" w14:textId="36451554" w:rsidR="00A45A3F" w:rsidRDefault="005F33DC" w:rsidP="00A45A3F">
      <w:pPr>
        <w:pStyle w:val="ListParagraph"/>
        <w:numPr>
          <w:ilvl w:val="0"/>
          <w:numId w:val="10"/>
        </w:numPr>
        <w:tabs>
          <w:tab w:val="left" w:pos="4145"/>
        </w:tabs>
      </w:pPr>
      <w:r>
        <w:t>Y in terminal</w:t>
      </w:r>
    </w:p>
    <w:p w14:paraId="403EA02D" w14:textId="7327AA25" w:rsidR="004312F8" w:rsidRDefault="004312F8" w:rsidP="00A45A3F">
      <w:pPr>
        <w:pStyle w:val="ListParagraph"/>
        <w:numPr>
          <w:ilvl w:val="0"/>
          <w:numId w:val="10"/>
        </w:numPr>
        <w:tabs>
          <w:tab w:val="left" w:pos="4145"/>
        </w:tabs>
      </w:pPr>
      <w:r>
        <w:t>Add Dependencies in pom file</w:t>
      </w:r>
    </w:p>
    <w:p w14:paraId="07422A57" w14:textId="5F876F96" w:rsidR="005F33DC" w:rsidRDefault="00A45A3F" w:rsidP="005F33DC">
      <w:pPr>
        <w:pStyle w:val="ListParagraph"/>
        <w:numPr>
          <w:ilvl w:val="0"/>
          <w:numId w:val="10"/>
        </w:numPr>
        <w:tabs>
          <w:tab w:val="left" w:pos="4145"/>
        </w:tabs>
      </w:pPr>
      <w:r>
        <w:t xml:space="preserve">Create new folder in </w:t>
      </w:r>
      <w:proofErr w:type="spellStart"/>
      <w:r>
        <w:t>src</w:t>
      </w:r>
      <w:proofErr w:type="spellEnd"/>
      <w:r>
        <w:t>/main -&gt; resources</w:t>
      </w:r>
    </w:p>
    <w:p w14:paraId="3D778D87" w14:textId="69D0B185" w:rsidR="00A45A3F" w:rsidRDefault="00A45A3F" w:rsidP="00A45A3F">
      <w:pPr>
        <w:pStyle w:val="ListParagraph"/>
        <w:tabs>
          <w:tab w:val="left" w:pos="4145"/>
        </w:tabs>
      </w:pPr>
      <w:r w:rsidRPr="00A45A3F">
        <w:rPr>
          <w:noProof/>
        </w:rPr>
        <w:drawing>
          <wp:anchor distT="0" distB="0" distL="114300" distR="114300" simplePos="0" relativeHeight="251670528" behindDoc="0" locked="0" layoutInCell="1" allowOverlap="1" wp14:anchorId="0F6B216B" wp14:editId="061DB813">
            <wp:simplePos x="0" y="0"/>
            <wp:positionH relativeFrom="column">
              <wp:posOffset>3171227</wp:posOffset>
            </wp:positionH>
            <wp:positionV relativeFrom="paragraph">
              <wp:posOffset>136789</wp:posOffset>
            </wp:positionV>
            <wp:extent cx="1663700" cy="920750"/>
            <wp:effectExtent l="0" t="0" r="0" b="0"/>
            <wp:wrapNone/>
            <wp:docPr id="214025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52568" name=""/>
                    <pic:cNvPicPr/>
                  </pic:nvPicPr>
                  <pic:blipFill>
                    <a:blip r:embed="rId24">
                      <a:extLst>
                        <a:ext uri="{28A0092B-C50C-407E-A947-70E740481C1C}">
                          <a14:useLocalDpi xmlns:a14="http://schemas.microsoft.com/office/drawing/2010/main" val="0"/>
                        </a:ext>
                      </a:extLst>
                    </a:blip>
                    <a:stretch>
                      <a:fillRect/>
                    </a:stretch>
                  </pic:blipFill>
                  <pic:spPr>
                    <a:xfrm>
                      <a:off x="0" y="0"/>
                      <a:ext cx="1663700" cy="920750"/>
                    </a:xfrm>
                    <a:prstGeom prst="rect">
                      <a:avLst/>
                    </a:prstGeom>
                  </pic:spPr>
                </pic:pic>
              </a:graphicData>
            </a:graphic>
          </wp:anchor>
        </w:drawing>
      </w:r>
      <w:r w:rsidRPr="00A45A3F">
        <w:rPr>
          <w:noProof/>
        </w:rPr>
        <w:drawing>
          <wp:anchor distT="0" distB="0" distL="114300" distR="114300" simplePos="0" relativeHeight="251671552" behindDoc="0" locked="0" layoutInCell="1" allowOverlap="1" wp14:anchorId="47459814" wp14:editId="52F2174D">
            <wp:simplePos x="0" y="0"/>
            <wp:positionH relativeFrom="column">
              <wp:posOffset>459740</wp:posOffset>
            </wp:positionH>
            <wp:positionV relativeFrom="paragraph">
              <wp:posOffset>208915</wp:posOffset>
            </wp:positionV>
            <wp:extent cx="1619250" cy="711200"/>
            <wp:effectExtent l="0" t="0" r="0" b="0"/>
            <wp:wrapNone/>
            <wp:docPr id="190687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72758" name=""/>
                    <pic:cNvPicPr/>
                  </pic:nvPicPr>
                  <pic:blipFill>
                    <a:blip r:embed="rId25">
                      <a:extLst>
                        <a:ext uri="{28A0092B-C50C-407E-A947-70E740481C1C}">
                          <a14:useLocalDpi xmlns:a14="http://schemas.microsoft.com/office/drawing/2010/main" val="0"/>
                        </a:ext>
                      </a:extLst>
                    </a:blip>
                    <a:stretch>
                      <a:fillRect/>
                    </a:stretch>
                  </pic:blipFill>
                  <pic:spPr>
                    <a:xfrm>
                      <a:off x="0" y="0"/>
                      <a:ext cx="1619250" cy="711200"/>
                    </a:xfrm>
                    <a:prstGeom prst="rect">
                      <a:avLst/>
                    </a:prstGeom>
                  </pic:spPr>
                </pic:pic>
              </a:graphicData>
            </a:graphic>
          </wp:anchor>
        </w:drawing>
      </w:r>
    </w:p>
    <w:p w14:paraId="048C2E5D" w14:textId="204420DB" w:rsidR="00A45A3F" w:rsidRDefault="00A45A3F" w:rsidP="00A45A3F">
      <w:pPr>
        <w:pStyle w:val="ListParagraph"/>
        <w:tabs>
          <w:tab w:val="left" w:pos="4145"/>
        </w:tabs>
      </w:pPr>
      <w:r>
        <w:rPr>
          <w:noProof/>
        </w:rPr>
        <mc:AlternateContent>
          <mc:Choice Requires="wps">
            <w:drawing>
              <wp:anchor distT="0" distB="0" distL="114300" distR="114300" simplePos="0" relativeHeight="251669504" behindDoc="0" locked="0" layoutInCell="1" allowOverlap="1" wp14:anchorId="35194E62" wp14:editId="21EDF767">
                <wp:simplePos x="0" y="0"/>
                <wp:positionH relativeFrom="column">
                  <wp:posOffset>2304470</wp:posOffset>
                </wp:positionH>
                <wp:positionV relativeFrom="paragraph">
                  <wp:posOffset>186690</wp:posOffset>
                </wp:positionV>
                <wp:extent cx="570840" cy="169138"/>
                <wp:effectExtent l="0" t="19050" r="39370" b="40640"/>
                <wp:wrapNone/>
                <wp:docPr id="1711826338" name="Arrow: Right 8"/>
                <wp:cNvGraphicFramePr/>
                <a:graphic xmlns:a="http://schemas.openxmlformats.org/drawingml/2006/main">
                  <a:graphicData uri="http://schemas.microsoft.com/office/word/2010/wordprocessingShape">
                    <wps:wsp>
                      <wps:cNvSpPr/>
                      <wps:spPr>
                        <a:xfrm>
                          <a:off x="0" y="0"/>
                          <a:ext cx="570840" cy="16913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6D1404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 o:spid="_x0000_s1026" type="#_x0000_t13" style="position:absolute;margin-left:181.45pt;margin-top:14.7pt;width:44.95pt;height:13.3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" adj="18400" fillcolor="#731c3f [3204]" strokecolor="#100409 [484]" strokeweight="1pt"/>
            </w:pict>
          </mc:Fallback>
        </mc:AlternateContent>
      </w:r>
    </w:p>
    <w:p w14:paraId="3B65D496" w14:textId="77777777" w:rsidR="007330C9" w:rsidRPr="007330C9" w:rsidRDefault="007330C9" w:rsidP="007330C9"/>
    <w:p w14:paraId="307736B8" w14:textId="77777777" w:rsidR="007330C9" w:rsidRDefault="007330C9" w:rsidP="007330C9"/>
    <w:p w14:paraId="4FFA33EA" w14:textId="430464F4" w:rsidR="007330C9" w:rsidRDefault="007330C9" w:rsidP="007330C9">
      <w:pPr>
        <w:pStyle w:val="ListParagraph"/>
        <w:numPr>
          <w:ilvl w:val="0"/>
          <w:numId w:val="10"/>
        </w:numPr>
      </w:pPr>
      <w:r>
        <w:t xml:space="preserve">Create configuration (hibernate.cfg.xml) file in </w:t>
      </w:r>
      <w:proofErr w:type="spellStart"/>
      <w:r>
        <w:t>src</w:t>
      </w:r>
      <w:proofErr w:type="spellEnd"/>
      <w:r>
        <w:t>/main/resources</w:t>
      </w:r>
    </w:p>
    <w:p w14:paraId="4CAA689C" w14:textId="0D17E6FB" w:rsidR="007330C9" w:rsidRDefault="00DD631F" w:rsidP="007330C9">
      <w:pPr>
        <w:pStyle w:val="ListParagraph"/>
        <w:numPr>
          <w:ilvl w:val="0"/>
          <w:numId w:val="10"/>
        </w:numPr>
      </w:pPr>
      <w:r>
        <w:t>Copy the jar dependencies in a pom.xml file</w:t>
      </w:r>
    </w:p>
    <w:p w14:paraId="194F36AF" w14:textId="152E87D6" w:rsidR="0094318B" w:rsidRDefault="0094318B" w:rsidP="007330C9">
      <w:pPr>
        <w:pStyle w:val="ListParagraph"/>
        <w:numPr>
          <w:ilvl w:val="0"/>
          <w:numId w:val="10"/>
        </w:numPr>
      </w:pPr>
      <w:r>
        <w:t xml:space="preserve">Create POJO class in </w:t>
      </w:r>
      <w:proofErr w:type="spellStart"/>
      <w:proofErr w:type="gramStart"/>
      <w:r>
        <w:t>com.restoinfo</w:t>
      </w:r>
      <w:proofErr w:type="spellEnd"/>
      <w:proofErr w:type="gramEnd"/>
      <w:r>
        <w:t xml:space="preserve"> package</w:t>
      </w:r>
      <w:r w:rsidR="005E7B43">
        <w:t xml:space="preserve"> (don’t forget to add </w:t>
      </w:r>
      <w:proofErr w:type="spellStart"/>
      <w:r w:rsidR="005E7B43">
        <w:t>annotaions</w:t>
      </w:r>
      <w:proofErr w:type="spellEnd"/>
      <w:r w:rsidR="005E7B43">
        <w:t xml:space="preserve">) </w:t>
      </w:r>
    </w:p>
    <w:p w14:paraId="545F3F4A" w14:textId="2E5BC8BE" w:rsidR="005E7B43" w:rsidRDefault="005E7B43" w:rsidP="005E7B43">
      <w:pPr>
        <w:pStyle w:val="ListParagraph"/>
      </w:pPr>
      <w:r w:rsidRPr="005E7B43">
        <w:rPr>
          <w:noProof/>
        </w:rPr>
        <w:drawing>
          <wp:inline distT="0" distB="0" distL="0" distR="0" wp14:anchorId="1230EE21" wp14:editId="49621522">
            <wp:extent cx="2832100" cy="1361164"/>
            <wp:effectExtent l="0" t="0" r="6350" b="0"/>
            <wp:docPr id="213623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36824" name=""/>
                    <pic:cNvPicPr/>
                  </pic:nvPicPr>
                  <pic:blipFill>
                    <a:blip r:embed="rId26"/>
                    <a:stretch>
                      <a:fillRect/>
                    </a:stretch>
                  </pic:blipFill>
                  <pic:spPr>
                    <a:xfrm>
                      <a:off x="0" y="0"/>
                      <a:ext cx="2845840" cy="1367768"/>
                    </a:xfrm>
                    <a:prstGeom prst="rect">
                      <a:avLst/>
                    </a:prstGeom>
                  </pic:spPr>
                </pic:pic>
              </a:graphicData>
            </a:graphic>
          </wp:inline>
        </w:drawing>
      </w:r>
    </w:p>
    <w:p w14:paraId="7686EDD1" w14:textId="00D41E19" w:rsidR="00596833" w:rsidRDefault="00596833" w:rsidP="007330C9">
      <w:pPr>
        <w:pStyle w:val="ListParagraph"/>
        <w:numPr>
          <w:ilvl w:val="0"/>
          <w:numId w:val="10"/>
        </w:numPr>
      </w:pPr>
      <w:r>
        <w:t xml:space="preserve">Define DB </w:t>
      </w:r>
      <w:proofErr w:type="spellStart"/>
      <w:r>
        <w:t>url</w:t>
      </w:r>
      <w:proofErr w:type="spellEnd"/>
      <w:r>
        <w:t xml:space="preserve"> and mapping class in configuration file (hibernate.cfg.xml)</w:t>
      </w:r>
    </w:p>
    <w:p w14:paraId="26827B66" w14:textId="1F1C8F31" w:rsidR="005E7B43" w:rsidRDefault="005E7B43" w:rsidP="005E7B43">
      <w:pPr>
        <w:pStyle w:val="ListParagraph"/>
        <w:numPr>
          <w:ilvl w:val="0"/>
          <w:numId w:val="10"/>
        </w:numPr>
      </w:pPr>
      <w:r>
        <w:t>Create 5 objects and then</w:t>
      </w:r>
    </w:p>
    <w:p w14:paraId="02438870" w14:textId="111C1DAF" w:rsidR="00596833" w:rsidRDefault="005E7B43" w:rsidP="000E413C">
      <w:pPr>
        <w:pStyle w:val="ListParagraph"/>
      </w:pPr>
      <w:r w:rsidRPr="005E7B43">
        <w:rPr>
          <w:noProof/>
        </w:rPr>
        <w:drawing>
          <wp:inline distT="0" distB="0" distL="0" distR="0" wp14:anchorId="4E61C936" wp14:editId="2D371B16">
            <wp:extent cx="4853838" cy="984250"/>
            <wp:effectExtent l="0" t="0" r="4445" b="6350"/>
            <wp:docPr id="213719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96644" name=""/>
                    <pic:cNvPicPr/>
                  </pic:nvPicPr>
                  <pic:blipFill>
                    <a:blip r:embed="rId27"/>
                    <a:stretch>
                      <a:fillRect/>
                    </a:stretch>
                  </pic:blipFill>
                  <pic:spPr>
                    <a:xfrm>
                      <a:off x="0" y="0"/>
                      <a:ext cx="4984126" cy="1010670"/>
                    </a:xfrm>
                    <a:prstGeom prst="rect">
                      <a:avLst/>
                    </a:prstGeom>
                  </pic:spPr>
                </pic:pic>
              </a:graphicData>
            </a:graphic>
          </wp:inline>
        </w:drawing>
      </w:r>
    </w:p>
    <w:p w14:paraId="14B6ED0F" w14:textId="18C55993" w:rsidR="000E413C" w:rsidRDefault="000E413C" w:rsidP="000E413C">
      <w:pPr>
        <w:pStyle w:val="Heading1"/>
      </w:pPr>
      <w:r>
        <w:lastRenderedPageBreak/>
        <w:t>JPA (Java persistence API)</w:t>
      </w:r>
    </w:p>
    <w:p w14:paraId="6C93A7F8" w14:textId="70964991" w:rsidR="00036E4C" w:rsidRDefault="00036E4C" w:rsidP="000E413C">
      <w:r>
        <w:t>It is a specification that simplifies RDB being accessed by java application and it bridges the gap between java objects and RDB. It takes care of persistence logic like creating, updating, deleting the data in the DB.</w:t>
      </w:r>
    </w:p>
    <w:p w14:paraId="6AFF7DF1" w14:textId="4874D6E7" w:rsidR="00036E4C" w:rsidRDefault="00036E4C" w:rsidP="000E413C">
      <w:r>
        <w:t>Hibernate is an implementation of a JPA.</w:t>
      </w:r>
    </w:p>
    <w:p w14:paraId="1EF7A8AF" w14:textId="6626148C" w:rsidR="00C74C86" w:rsidRDefault="00C74C86" w:rsidP="000E413C">
      <w:proofErr w:type="spellStart"/>
      <w:r>
        <w:rPr>
          <w:b/>
          <w:bCs/>
        </w:rPr>
        <w:t>EntityManagerFactory</w:t>
      </w:r>
      <w:proofErr w:type="spellEnd"/>
      <w:proofErr w:type="gramStart"/>
      <w:r>
        <w:rPr>
          <w:b/>
          <w:bCs/>
        </w:rPr>
        <w:t xml:space="preserve">-  </w:t>
      </w:r>
      <w:r>
        <w:t>It</w:t>
      </w:r>
      <w:proofErr w:type="gramEnd"/>
      <w:r>
        <w:t xml:space="preserve"> is responsible for providing instances of </w:t>
      </w:r>
      <w:proofErr w:type="spellStart"/>
      <w:r>
        <w:t>EntityManager</w:t>
      </w:r>
      <w:proofErr w:type="spellEnd"/>
      <w:r>
        <w:t xml:space="preserve"> which are objects we use to interact with our persistence object.</w:t>
      </w:r>
      <w:r w:rsidR="00CA53E4">
        <w:t xml:space="preserve"> It also manages the life cycle of </w:t>
      </w:r>
      <w:proofErr w:type="spellStart"/>
      <w:r w:rsidR="00CA53E4">
        <w:t>EntityManager</w:t>
      </w:r>
      <w:proofErr w:type="spellEnd"/>
      <w:r w:rsidR="00CA53E4">
        <w:t xml:space="preserve"> object.</w:t>
      </w:r>
    </w:p>
    <w:p w14:paraId="181B8EF2" w14:textId="170696DA" w:rsidR="00C47DF8" w:rsidRDefault="00C47DF8" w:rsidP="000E413C">
      <w:proofErr w:type="spellStart"/>
      <w:r>
        <w:rPr>
          <w:b/>
          <w:bCs/>
        </w:rPr>
        <w:t>EntityManager</w:t>
      </w:r>
      <w:proofErr w:type="spellEnd"/>
      <w:r>
        <w:rPr>
          <w:b/>
          <w:bCs/>
        </w:rPr>
        <w:t xml:space="preserve"> – </w:t>
      </w:r>
      <w:r>
        <w:t>It is the core interface to interact with JPA to manage all persistence operation. It provides methods for CURD operations on our entity as well as functionality for querying and managing persistence context</w:t>
      </w:r>
      <w:r w:rsidR="00922A4B">
        <w:t>.</w:t>
      </w:r>
    </w:p>
    <w:p w14:paraId="1203BE36" w14:textId="3C7D55C5" w:rsidR="00922A4B" w:rsidRDefault="000D26F3" w:rsidP="000E413C">
      <w:pPr>
        <w:rPr>
          <w:b/>
          <w:bCs/>
        </w:rPr>
      </w:pPr>
      <w:r>
        <w:rPr>
          <w:b/>
          <w:bCs/>
        </w:rPr>
        <w:t>STEP BY STEP</w:t>
      </w:r>
    </w:p>
    <w:p w14:paraId="34ACA87D" w14:textId="47479B5C" w:rsidR="000D26F3" w:rsidRDefault="000D26F3" w:rsidP="000D26F3">
      <w:pPr>
        <w:pStyle w:val="ListParagraph"/>
        <w:numPr>
          <w:ilvl w:val="0"/>
          <w:numId w:val="11"/>
        </w:numPr>
      </w:pPr>
      <w:r>
        <w:t>Create a Maven Project</w:t>
      </w:r>
    </w:p>
    <w:p w14:paraId="5EEEC4EB" w14:textId="6936B148" w:rsidR="000D26F3" w:rsidRDefault="000D26F3" w:rsidP="000D26F3">
      <w:pPr>
        <w:pStyle w:val="ListParagraph"/>
        <w:numPr>
          <w:ilvl w:val="0"/>
          <w:numId w:val="11"/>
        </w:numPr>
      </w:pPr>
      <w:r>
        <w:t>Same (2,3,4,5) step like before</w:t>
      </w:r>
    </w:p>
    <w:p w14:paraId="05C37CD3" w14:textId="66AED90E" w:rsidR="000D26F3" w:rsidRDefault="000D26F3" w:rsidP="000D26F3">
      <w:pPr>
        <w:pStyle w:val="ListParagraph"/>
        <w:numPr>
          <w:ilvl w:val="0"/>
          <w:numId w:val="11"/>
        </w:numPr>
      </w:pPr>
      <w:r>
        <w:t>Create META-INF in Java resources (no spelling mistakes)</w:t>
      </w:r>
    </w:p>
    <w:p w14:paraId="46D9204F" w14:textId="25861725" w:rsidR="000D26F3" w:rsidRDefault="000D26F3" w:rsidP="000D26F3">
      <w:pPr>
        <w:pStyle w:val="ListParagraph"/>
        <w:numPr>
          <w:ilvl w:val="0"/>
          <w:numId w:val="11"/>
        </w:numPr>
      </w:pPr>
      <w:r>
        <w:t>Create persistence.xml in META-INF (no spelling mistakes)</w:t>
      </w:r>
    </w:p>
    <w:p w14:paraId="71303059" w14:textId="33554CE8" w:rsidR="0079294B" w:rsidRDefault="0079294B" w:rsidP="000D26F3">
      <w:pPr>
        <w:pStyle w:val="ListParagraph"/>
        <w:numPr>
          <w:ilvl w:val="0"/>
          <w:numId w:val="11"/>
        </w:numPr>
      </w:pPr>
      <w:r>
        <w:t>Change DB details &amp; package name in persistence.xml file</w:t>
      </w:r>
    </w:p>
    <w:p w14:paraId="04689128" w14:textId="3D5FB8B0" w:rsidR="0079294B" w:rsidRDefault="0079294B" w:rsidP="0079294B">
      <w:pPr>
        <w:pStyle w:val="ListParagraph"/>
      </w:pPr>
      <w:r w:rsidRPr="0079294B">
        <w:rPr>
          <w:noProof/>
        </w:rPr>
        <w:drawing>
          <wp:inline distT="0" distB="0" distL="0" distR="0" wp14:anchorId="1C3D062A" wp14:editId="6C224502">
            <wp:extent cx="5264421" cy="349268"/>
            <wp:effectExtent l="0" t="0" r="0" b="0"/>
            <wp:docPr id="54813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33708" name=""/>
                    <pic:cNvPicPr/>
                  </pic:nvPicPr>
                  <pic:blipFill>
                    <a:blip r:embed="rId28"/>
                    <a:stretch>
                      <a:fillRect/>
                    </a:stretch>
                  </pic:blipFill>
                  <pic:spPr>
                    <a:xfrm>
                      <a:off x="0" y="0"/>
                      <a:ext cx="5264421" cy="349268"/>
                    </a:xfrm>
                    <a:prstGeom prst="rect">
                      <a:avLst/>
                    </a:prstGeom>
                  </pic:spPr>
                </pic:pic>
              </a:graphicData>
            </a:graphic>
          </wp:inline>
        </w:drawing>
      </w:r>
    </w:p>
    <w:p w14:paraId="15127D36" w14:textId="480AB380" w:rsidR="0079294B" w:rsidRDefault="0079294B" w:rsidP="0079294B">
      <w:pPr>
        <w:pStyle w:val="ListParagraph"/>
        <w:numPr>
          <w:ilvl w:val="0"/>
          <w:numId w:val="11"/>
        </w:numPr>
      </w:pPr>
      <w:r>
        <w:t>Create a POJO with annotations same like pervious one</w:t>
      </w:r>
    </w:p>
    <w:p w14:paraId="3A8B8D81" w14:textId="38D5C15C" w:rsidR="0079294B" w:rsidRDefault="00523342" w:rsidP="0079294B">
      <w:pPr>
        <w:pStyle w:val="ListParagraph"/>
        <w:numPr>
          <w:ilvl w:val="0"/>
          <w:numId w:val="11"/>
        </w:numPr>
      </w:pPr>
      <w:r w:rsidRPr="00523342">
        <w:rPr>
          <w:noProof/>
        </w:rPr>
        <w:drawing>
          <wp:anchor distT="0" distB="0" distL="114300" distR="114300" simplePos="0" relativeHeight="251672576" behindDoc="0" locked="0" layoutInCell="1" allowOverlap="1" wp14:anchorId="7B67C3A1" wp14:editId="51D090C2">
            <wp:simplePos x="0" y="0"/>
            <wp:positionH relativeFrom="column">
              <wp:posOffset>457200</wp:posOffset>
            </wp:positionH>
            <wp:positionV relativeFrom="paragraph">
              <wp:posOffset>0</wp:posOffset>
            </wp:positionV>
            <wp:extent cx="5759746" cy="1733639"/>
            <wp:effectExtent l="0" t="0" r="0" b="0"/>
            <wp:wrapNone/>
            <wp:docPr id="82602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27349" name=""/>
                    <pic:cNvPicPr/>
                  </pic:nvPicPr>
                  <pic:blipFill>
                    <a:blip r:embed="rId29">
                      <a:extLst>
                        <a:ext uri="{28A0092B-C50C-407E-A947-70E740481C1C}">
                          <a14:useLocalDpi xmlns:a14="http://schemas.microsoft.com/office/drawing/2010/main" val="0"/>
                        </a:ext>
                      </a:extLst>
                    </a:blip>
                    <a:stretch>
                      <a:fillRect/>
                    </a:stretch>
                  </pic:blipFill>
                  <pic:spPr>
                    <a:xfrm>
                      <a:off x="0" y="0"/>
                      <a:ext cx="5759746" cy="1733639"/>
                    </a:xfrm>
                    <a:prstGeom prst="rect">
                      <a:avLst/>
                    </a:prstGeom>
                  </pic:spPr>
                </pic:pic>
              </a:graphicData>
            </a:graphic>
          </wp:anchor>
        </w:drawing>
      </w:r>
    </w:p>
    <w:p w14:paraId="553F1B6D" w14:textId="77777777" w:rsidR="00BF55C2" w:rsidRPr="00BF55C2" w:rsidRDefault="00BF55C2" w:rsidP="00BF55C2"/>
    <w:p w14:paraId="76016B47" w14:textId="77777777" w:rsidR="00BF55C2" w:rsidRPr="00BF55C2" w:rsidRDefault="00BF55C2" w:rsidP="00BF55C2"/>
    <w:p w14:paraId="7A1AA4C8" w14:textId="77777777" w:rsidR="00BF55C2" w:rsidRPr="00BF55C2" w:rsidRDefault="00BF55C2" w:rsidP="00BF55C2"/>
    <w:p w14:paraId="3F201689" w14:textId="77777777" w:rsidR="00BF55C2" w:rsidRPr="00BF55C2" w:rsidRDefault="00BF55C2" w:rsidP="00BF55C2"/>
    <w:p w14:paraId="1575B135" w14:textId="77777777" w:rsidR="00BF55C2" w:rsidRDefault="00BF55C2" w:rsidP="00BF55C2"/>
    <w:p w14:paraId="74EF71D4" w14:textId="77777777" w:rsidR="00AA207F" w:rsidRDefault="00AA207F" w:rsidP="00BF55C2"/>
    <w:p w14:paraId="4CFF08A9" w14:textId="6EFC26B0" w:rsidR="00847FC2" w:rsidRDefault="00AA207F" w:rsidP="00BF55C2">
      <w:r>
        <w:lastRenderedPageBreak/>
        <w:t>Update when you need to update</w:t>
      </w:r>
    </w:p>
    <w:p w14:paraId="03711233" w14:textId="15CBF83D" w:rsidR="00AA207F" w:rsidRDefault="00AA207F" w:rsidP="00BF55C2">
      <w:r w:rsidRPr="00AA207F">
        <w:rPr>
          <w:noProof/>
        </w:rPr>
        <w:drawing>
          <wp:inline distT="0" distB="0" distL="0" distR="0" wp14:anchorId="361D4D43" wp14:editId="457E3534">
            <wp:extent cx="4267198" cy="196850"/>
            <wp:effectExtent l="0" t="0" r="635" b="0"/>
            <wp:docPr id="53675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57089" name=""/>
                    <pic:cNvPicPr/>
                  </pic:nvPicPr>
                  <pic:blipFill rotWithShape="1">
                    <a:blip r:embed="rId30"/>
                    <a:srcRect b="55714"/>
                    <a:stretch>
                      <a:fillRect/>
                    </a:stretch>
                  </pic:blipFill>
                  <pic:spPr bwMode="auto">
                    <a:xfrm>
                      <a:off x="0" y="0"/>
                      <a:ext cx="4267419" cy="196860"/>
                    </a:xfrm>
                    <a:prstGeom prst="rect">
                      <a:avLst/>
                    </a:prstGeom>
                    <a:ln>
                      <a:noFill/>
                    </a:ln>
                    <a:extLst>
                      <a:ext uri="{53640926-AAD7-44D8-BBD7-CCE9431645EC}">
                        <a14:shadowObscured xmlns:a14="http://schemas.microsoft.com/office/drawing/2010/main"/>
                      </a:ext>
                    </a:extLst>
                  </pic:spPr>
                </pic:pic>
              </a:graphicData>
            </a:graphic>
          </wp:inline>
        </w:drawing>
      </w:r>
    </w:p>
    <w:p w14:paraId="00484F8C" w14:textId="1D7374F5" w:rsidR="00847FC2" w:rsidRDefault="00847FC2" w:rsidP="00BF55C2">
      <w:r>
        <w:t>CURD operations</w:t>
      </w:r>
    </w:p>
    <w:p w14:paraId="3DA52D7D" w14:textId="6A2A25D2" w:rsidR="00847FC2" w:rsidRDefault="00847FC2" w:rsidP="00BF55C2">
      <w:r w:rsidRPr="00847FC2">
        <w:rPr>
          <w:noProof/>
        </w:rPr>
        <w:drawing>
          <wp:inline distT="0" distB="0" distL="0" distR="0" wp14:anchorId="6DF9D555" wp14:editId="56ADA906">
            <wp:extent cx="5943600" cy="2143760"/>
            <wp:effectExtent l="0" t="0" r="0" b="8890"/>
            <wp:docPr id="28433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30085" name=""/>
                    <pic:cNvPicPr/>
                  </pic:nvPicPr>
                  <pic:blipFill>
                    <a:blip r:embed="rId31"/>
                    <a:stretch>
                      <a:fillRect/>
                    </a:stretch>
                  </pic:blipFill>
                  <pic:spPr>
                    <a:xfrm>
                      <a:off x="0" y="0"/>
                      <a:ext cx="5943600" cy="2143760"/>
                    </a:xfrm>
                    <a:prstGeom prst="rect">
                      <a:avLst/>
                    </a:prstGeom>
                  </pic:spPr>
                </pic:pic>
              </a:graphicData>
            </a:graphic>
          </wp:inline>
        </w:drawing>
      </w:r>
    </w:p>
    <w:p w14:paraId="51400023" w14:textId="1F520CDE" w:rsidR="00BF55C2" w:rsidRDefault="00BF55C2" w:rsidP="00BF55C2">
      <w:pPr>
        <w:tabs>
          <w:tab w:val="left" w:pos="1570"/>
        </w:tabs>
      </w:pPr>
      <w:r>
        <w:tab/>
      </w:r>
    </w:p>
    <w:p w14:paraId="6E4ADD35" w14:textId="40D5ABF2" w:rsidR="005F34C0" w:rsidRDefault="00E23A27" w:rsidP="00BF55C2">
      <w:pPr>
        <w:tabs>
          <w:tab w:val="left" w:pos="1570"/>
        </w:tabs>
      </w:pPr>
      <w:r>
        <w:t>1.MovieAnno JPA</w:t>
      </w:r>
    </w:p>
    <w:p w14:paraId="4BFAE87F" w14:textId="77777777" w:rsidR="005F34C0" w:rsidRDefault="005F34C0" w:rsidP="00BF55C2">
      <w:pPr>
        <w:tabs>
          <w:tab w:val="left" w:pos="1570"/>
        </w:tabs>
      </w:pPr>
    </w:p>
    <w:p w14:paraId="31692B7B" w14:textId="77777777" w:rsidR="005F34C0" w:rsidRDefault="005F34C0" w:rsidP="00BF55C2">
      <w:pPr>
        <w:tabs>
          <w:tab w:val="left" w:pos="1570"/>
        </w:tabs>
      </w:pPr>
    </w:p>
    <w:p w14:paraId="1DFEA2AF" w14:textId="77777777" w:rsidR="005F34C0" w:rsidRDefault="005F34C0" w:rsidP="00BF55C2">
      <w:pPr>
        <w:tabs>
          <w:tab w:val="left" w:pos="1570"/>
        </w:tabs>
      </w:pPr>
    </w:p>
    <w:p w14:paraId="2A1B760C" w14:textId="77777777" w:rsidR="005F34C0" w:rsidRDefault="005F34C0" w:rsidP="00BF55C2">
      <w:pPr>
        <w:tabs>
          <w:tab w:val="left" w:pos="1570"/>
        </w:tabs>
      </w:pPr>
    </w:p>
    <w:p w14:paraId="7B56AE98" w14:textId="77777777" w:rsidR="005F34C0" w:rsidRDefault="005F34C0" w:rsidP="00BF55C2">
      <w:pPr>
        <w:tabs>
          <w:tab w:val="left" w:pos="1570"/>
        </w:tabs>
      </w:pPr>
    </w:p>
    <w:p w14:paraId="6C1A01C6" w14:textId="77777777" w:rsidR="005F34C0" w:rsidRDefault="005F34C0" w:rsidP="00BF55C2">
      <w:pPr>
        <w:tabs>
          <w:tab w:val="left" w:pos="1570"/>
        </w:tabs>
      </w:pPr>
    </w:p>
    <w:p w14:paraId="20E35371" w14:textId="77777777" w:rsidR="005F34C0" w:rsidRDefault="005F34C0" w:rsidP="00BF55C2">
      <w:pPr>
        <w:tabs>
          <w:tab w:val="left" w:pos="1570"/>
        </w:tabs>
      </w:pPr>
    </w:p>
    <w:p w14:paraId="73DB765A" w14:textId="77777777" w:rsidR="005F34C0" w:rsidRDefault="005F34C0" w:rsidP="00BF55C2">
      <w:pPr>
        <w:tabs>
          <w:tab w:val="left" w:pos="1570"/>
        </w:tabs>
      </w:pPr>
    </w:p>
    <w:p w14:paraId="67CF704E" w14:textId="77777777" w:rsidR="005F34C0" w:rsidRDefault="005F34C0" w:rsidP="00BF55C2">
      <w:pPr>
        <w:tabs>
          <w:tab w:val="left" w:pos="1570"/>
        </w:tabs>
      </w:pPr>
    </w:p>
    <w:p w14:paraId="51E5A10A" w14:textId="77777777" w:rsidR="005F34C0" w:rsidRDefault="005F34C0" w:rsidP="00BF55C2">
      <w:pPr>
        <w:tabs>
          <w:tab w:val="left" w:pos="1570"/>
        </w:tabs>
      </w:pPr>
    </w:p>
    <w:p w14:paraId="08206A30" w14:textId="77777777" w:rsidR="005F34C0" w:rsidRDefault="005F34C0" w:rsidP="00BF55C2">
      <w:pPr>
        <w:tabs>
          <w:tab w:val="left" w:pos="1570"/>
        </w:tabs>
      </w:pPr>
    </w:p>
    <w:p w14:paraId="26710374" w14:textId="77777777" w:rsidR="005F34C0" w:rsidRDefault="005F34C0" w:rsidP="00BF55C2">
      <w:pPr>
        <w:tabs>
          <w:tab w:val="left" w:pos="1570"/>
        </w:tabs>
      </w:pPr>
    </w:p>
    <w:p w14:paraId="489DEA00" w14:textId="3F7DBAF9" w:rsidR="005F34C0" w:rsidRDefault="005F34C0" w:rsidP="005F34C0">
      <w:pPr>
        <w:pStyle w:val="Heading1"/>
      </w:pPr>
      <w:r>
        <w:lastRenderedPageBreak/>
        <w:t>Annotations (IMP for Interviews)</w:t>
      </w:r>
    </w:p>
    <w:p w14:paraId="5B9AA985" w14:textId="55D06351" w:rsidR="005F34C0" w:rsidRDefault="005F34C0" w:rsidP="005F34C0">
      <w:pPr>
        <w:rPr>
          <w:b/>
          <w:bCs/>
        </w:rPr>
      </w:pPr>
      <w:r>
        <w:rPr>
          <w:b/>
          <w:bCs/>
        </w:rPr>
        <w:t>JPA/Hibernate Annotations</w:t>
      </w:r>
    </w:p>
    <w:p w14:paraId="3E59B2CA" w14:textId="7E6C9CE0" w:rsidR="005F34C0" w:rsidRPr="005F34C0" w:rsidRDefault="005F34C0" w:rsidP="005F34C0">
      <w:pPr>
        <w:pStyle w:val="ListParagraph"/>
        <w:numPr>
          <w:ilvl w:val="0"/>
          <w:numId w:val="12"/>
        </w:numPr>
        <w:rPr>
          <w:i/>
          <w:iCs/>
        </w:rPr>
      </w:pPr>
      <w:r w:rsidRPr="005F34C0">
        <w:rPr>
          <w:b/>
          <w:bCs/>
          <w:i/>
          <w:iCs/>
        </w:rPr>
        <w:t>@Entity</w:t>
      </w:r>
      <w:r>
        <w:rPr>
          <w:b/>
          <w:bCs/>
          <w:i/>
          <w:iCs/>
        </w:rPr>
        <w:t xml:space="preserve">: </w:t>
      </w:r>
      <w:r>
        <w:t>It is used to mark a java class as a persistence entity meaning its objects will be stored in a database table.</w:t>
      </w:r>
    </w:p>
    <w:p w14:paraId="38710642" w14:textId="3D164CB1" w:rsidR="005F34C0" w:rsidRPr="005F34C0" w:rsidRDefault="005F34C0" w:rsidP="005F34C0">
      <w:pPr>
        <w:pStyle w:val="ListParagraph"/>
        <w:numPr>
          <w:ilvl w:val="0"/>
          <w:numId w:val="12"/>
        </w:numPr>
        <w:rPr>
          <w:i/>
          <w:iCs/>
        </w:rPr>
      </w:pPr>
      <w:r>
        <w:rPr>
          <w:b/>
          <w:bCs/>
        </w:rPr>
        <w:t xml:space="preserve">@Table: </w:t>
      </w:r>
      <w:r>
        <w:t>It is used to specify the name for Database table.</w:t>
      </w:r>
    </w:p>
    <w:p w14:paraId="71632111" w14:textId="083B21E9" w:rsidR="005F34C0" w:rsidRDefault="005F34C0" w:rsidP="005F34C0">
      <w:pPr>
        <w:pStyle w:val="ListParagraph"/>
        <w:rPr>
          <w:color w:val="54A2C3" w:themeColor="accent2" w:themeTint="99"/>
        </w:rPr>
      </w:pPr>
      <w:r w:rsidRPr="005F34C0">
        <w:rPr>
          <w:color w:val="54A2C3" w:themeColor="accent2" w:themeTint="99"/>
        </w:rPr>
        <w:t>@Table(name</w:t>
      </w:r>
      <w:proofErr w:type="gramStart"/>
      <w:r w:rsidRPr="005F34C0">
        <w:rPr>
          <w:color w:val="54A2C3" w:themeColor="accent2" w:themeTint="99"/>
        </w:rPr>
        <w:t>=”product</w:t>
      </w:r>
      <w:proofErr w:type="gramEnd"/>
      <w:r w:rsidRPr="005F34C0">
        <w:rPr>
          <w:color w:val="54A2C3" w:themeColor="accent2" w:themeTint="99"/>
        </w:rPr>
        <w:t>_data”)</w:t>
      </w:r>
    </w:p>
    <w:p w14:paraId="44E284C4" w14:textId="600F976B" w:rsidR="005F34C0" w:rsidRPr="005F34C0" w:rsidRDefault="005F34C0" w:rsidP="005F34C0">
      <w:pPr>
        <w:pStyle w:val="ListParagraph"/>
        <w:numPr>
          <w:ilvl w:val="0"/>
          <w:numId w:val="12"/>
        </w:numPr>
        <w:rPr>
          <w:i/>
          <w:iCs/>
          <w:color w:val="404040" w:themeColor="text1" w:themeTint="BF"/>
        </w:rPr>
      </w:pPr>
      <w:r>
        <w:rPr>
          <w:b/>
          <w:bCs/>
          <w:i/>
          <w:iCs/>
        </w:rPr>
        <w:t xml:space="preserve">@Id: </w:t>
      </w:r>
      <w:r>
        <w:t>It specifies the field as a primary key (majorly id)</w:t>
      </w:r>
    </w:p>
    <w:p w14:paraId="58277A3D" w14:textId="10592AD1" w:rsidR="005F34C0" w:rsidRPr="005F34C0" w:rsidRDefault="005F34C0" w:rsidP="005F34C0">
      <w:pPr>
        <w:pStyle w:val="ListParagraph"/>
        <w:numPr>
          <w:ilvl w:val="0"/>
          <w:numId w:val="12"/>
        </w:numPr>
        <w:rPr>
          <w:i/>
          <w:iCs/>
          <w:color w:val="404040" w:themeColor="text1" w:themeTint="BF"/>
        </w:rPr>
      </w:pPr>
      <w:r>
        <w:rPr>
          <w:b/>
          <w:bCs/>
        </w:rPr>
        <w:t xml:space="preserve">@Genereated Value: </w:t>
      </w:r>
      <w:r>
        <w:t>It is used to specify how id value is generated.</w:t>
      </w:r>
    </w:p>
    <w:p w14:paraId="47E3A640" w14:textId="706E12C1" w:rsidR="009A5ADD" w:rsidRPr="009A5ADD" w:rsidRDefault="005F34C0" w:rsidP="009A5ADD">
      <w:pPr>
        <w:pStyle w:val="ListParagraph"/>
        <w:numPr>
          <w:ilvl w:val="0"/>
          <w:numId w:val="12"/>
        </w:numPr>
        <w:rPr>
          <w:color w:val="404040" w:themeColor="text1" w:themeTint="BF"/>
        </w:rPr>
      </w:pPr>
      <w:r w:rsidRPr="009A5ADD">
        <w:rPr>
          <w:b/>
          <w:bCs/>
        </w:rPr>
        <w:t xml:space="preserve">@Column: </w:t>
      </w:r>
      <w:r>
        <w:t>It is used to specify the name of database column representing the corresponding field</w:t>
      </w:r>
      <w:r w:rsidR="00803108">
        <w:t>.</w:t>
      </w:r>
    </w:p>
    <w:p w14:paraId="4FC5EB92" w14:textId="6BAC391D" w:rsidR="00B74FD7" w:rsidRDefault="009A5ADD" w:rsidP="00B74FD7">
      <w:pPr>
        <w:pStyle w:val="ListParagraph"/>
        <w:numPr>
          <w:ilvl w:val="0"/>
          <w:numId w:val="12"/>
        </w:numPr>
        <w:rPr>
          <w:color w:val="404040" w:themeColor="text1" w:themeTint="BF"/>
        </w:rPr>
      </w:pPr>
      <w:r w:rsidRPr="009A5ADD">
        <w:rPr>
          <w:b/>
          <w:bCs/>
          <w:i/>
          <w:iCs/>
          <w:color w:val="404040" w:themeColor="text1" w:themeTint="BF"/>
        </w:rPr>
        <w:t>@Embedded</w:t>
      </w:r>
      <w:r>
        <w:rPr>
          <w:b/>
          <w:bCs/>
          <w:i/>
          <w:iCs/>
          <w:color w:val="404040" w:themeColor="text1" w:themeTint="BF"/>
        </w:rPr>
        <w:t xml:space="preserve">: </w:t>
      </w:r>
      <w:r w:rsidR="007A4F92">
        <w:rPr>
          <w:color w:val="404040" w:themeColor="text1" w:themeTint="BF"/>
        </w:rPr>
        <w:t>It is used to embed has a relationshi</w:t>
      </w:r>
      <w:r w:rsidR="00B74FD7">
        <w:rPr>
          <w:color w:val="404040" w:themeColor="text1" w:themeTint="BF"/>
        </w:rPr>
        <w:t>p</w:t>
      </w:r>
    </w:p>
    <w:p w14:paraId="36A68D84" w14:textId="1E3C3048" w:rsidR="00B74FD7" w:rsidRPr="00B74FD7" w:rsidRDefault="00B74FD7" w:rsidP="00B74FD7">
      <w:pPr>
        <w:pStyle w:val="ListParagraph"/>
        <w:numPr>
          <w:ilvl w:val="0"/>
          <w:numId w:val="12"/>
        </w:numPr>
        <w:rPr>
          <w:color w:val="404040" w:themeColor="text1" w:themeTint="BF"/>
        </w:rPr>
      </w:pPr>
      <w:r>
        <w:rPr>
          <w:color w:val="404040" w:themeColor="text1" w:themeTint="BF"/>
        </w:rPr>
        <w:t>@</w:t>
      </w:r>
      <w:r>
        <w:rPr>
          <w:b/>
          <w:bCs/>
          <w:i/>
          <w:iCs/>
          <w:color w:val="404040" w:themeColor="text1" w:themeTint="BF"/>
        </w:rPr>
        <w:t>JoinColumn</w:t>
      </w:r>
    </w:p>
    <w:p w14:paraId="6FCFC4C6" w14:textId="00EF1E0C" w:rsidR="00B74FD7" w:rsidRPr="000C74D7" w:rsidRDefault="00B74FD7" w:rsidP="00B74FD7">
      <w:pPr>
        <w:pStyle w:val="ListParagraph"/>
        <w:numPr>
          <w:ilvl w:val="0"/>
          <w:numId w:val="12"/>
        </w:numPr>
        <w:rPr>
          <w:color w:val="404040" w:themeColor="text1" w:themeTint="BF"/>
        </w:rPr>
      </w:pPr>
      <w:r>
        <w:rPr>
          <w:b/>
          <w:bCs/>
          <w:i/>
          <w:iCs/>
          <w:color w:val="404040" w:themeColor="text1" w:themeTint="BF"/>
        </w:rPr>
        <w:t>@OneToOne</w:t>
      </w:r>
    </w:p>
    <w:p w14:paraId="4AACCBEA" w14:textId="77777777" w:rsidR="0000629C" w:rsidRDefault="0000629C" w:rsidP="0000629C">
      <w:pPr>
        <w:rPr>
          <w:color w:val="404040" w:themeColor="text1" w:themeTint="BF"/>
        </w:rPr>
      </w:pPr>
    </w:p>
    <w:p w14:paraId="208609F7" w14:textId="77777777" w:rsidR="0000629C" w:rsidRDefault="0000629C" w:rsidP="0000629C">
      <w:pPr>
        <w:rPr>
          <w:color w:val="404040" w:themeColor="text1" w:themeTint="BF"/>
        </w:rPr>
      </w:pPr>
    </w:p>
    <w:p w14:paraId="151BAD4E" w14:textId="77777777" w:rsidR="0000629C" w:rsidRDefault="0000629C" w:rsidP="0000629C">
      <w:pPr>
        <w:rPr>
          <w:color w:val="404040" w:themeColor="text1" w:themeTint="BF"/>
        </w:rPr>
      </w:pPr>
    </w:p>
    <w:p w14:paraId="2684055B" w14:textId="77777777" w:rsidR="0000629C" w:rsidRDefault="0000629C" w:rsidP="0000629C">
      <w:pPr>
        <w:rPr>
          <w:color w:val="404040" w:themeColor="text1" w:themeTint="BF"/>
        </w:rPr>
      </w:pPr>
    </w:p>
    <w:p w14:paraId="513651BF" w14:textId="77777777" w:rsidR="0000629C" w:rsidRDefault="0000629C" w:rsidP="0000629C">
      <w:pPr>
        <w:rPr>
          <w:color w:val="404040" w:themeColor="text1" w:themeTint="BF"/>
        </w:rPr>
      </w:pPr>
    </w:p>
    <w:p w14:paraId="6CDCD8C2" w14:textId="77777777" w:rsidR="0000629C" w:rsidRDefault="0000629C" w:rsidP="0000629C">
      <w:pPr>
        <w:rPr>
          <w:color w:val="404040" w:themeColor="text1" w:themeTint="BF"/>
        </w:rPr>
      </w:pPr>
    </w:p>
    <w:p w14:paraId="62F39E3C" w14:textId="77777777" w:rsidR="0000629C" w:rsidRDefault="0000629C" w:rsidP="0000629C">
      <w:pPr>
        <w:rPr>
          <w:color w:val="404040" w:themeColor="text1" w:themeTint="BF"/>
        </w:rPr>
      </w:pPr>
    </w:p>
    <w:p w14:paraId="21D6C644" w14:textId="77777777" w:rsidR="0000629C" w:rsidRDefault="0000629C" w:rsidP="0000629C">
      <w:pPr>
        <w:rPr>
          <w:color w:val="404040" w:themeColor="text1" w:themeTint="BF"/>
        </w:rPr>
      </w:pPr>
    </w:p>
    <w:p w14:paraId="34623C81" w14:textId="77777777" w:rsidR="0000629C" w:rsidRDefault="0000629C" w:rsidP="0000629C">
      <w:pPr>
        <w:rPr>
          <w:color w:val="404040" w:themeColor="text1" w:themeTint="BF"/>
        </w:rPr>
      </w:pPr>
    </w:p>
    <w:p w14:paraId="26C0AC95" w14:textId="77777777" w:rsidR="0000629C" w:rsidRDefault="0000629C" w:rsidP="0000629C">
      <w:pPr>
        <w:rPr>
          <w:color w:val="404040" w:themeColor="text1" w:themeTint="BF"/>
        </w:rPr>
      </w:pPr>
    </w:p>
    <w:p w14:paraId="2F3828C9" w14:textId="77777777" w:rsidR="0000629C" w:rsidRDefault="0000629C" w:rsidP="0000629C">
      <w:pPr>
        <w:rPr>
          <w:color w:val="404040" w:themeColor="text1" w:themeTint="BF"/>
        </w:rPr>
      </w:pPr>
    </w:p>
    <w:p w14:paraId="3933E0E0" w14:textId="77777777" w:rsidR="0000629C" w:rsidRDefault="0000629C" w:rsidP="0000629C">
      <w:pPr>
        <w:rPr>
          <w:color w:val="404040" w:themeColor="text1" w:themeTint="BF"/>
        </w:rPr>
      </w:pPr>
    </w:p>
    <w:p w14:paraId="310C3B66" w14:textId="77777777" w:rsidR="0000629C" w:rsidRDefault="0000629C" w:rsidP="0000629C">
      <w:pPr>
        <w:rPr>
          <w:color w:val="404040" w:themeColor="text1" w:themeTint="BF"/>
        </w:rPr>
      </w:pPr>
    </w:p>
    <w:p w14:paraId="3182C585" w14:textId="4149C05D" w:rsidR="0000629C" w:rsidRPr="006C72E8" w:rsidRDefault="006C72E8" w:rsidP="0000629C">
      <w:pPr>
        <w:rPr>
          <w:b/>
          <w:bCs/>
          <w:color w:val="EE0000"/>
        </w:rPr>
      </w:pPr>
      <w:proofErr w:type="spellStart"/>
      <w:r w:rsidRPr="001A4428">
        <w:rPr>
          <w:b/>
          <w:bCs/>
          <w:color w:val="EE0000"/>
        </w:rPr>
        <w:lastRenderedPageBreak/>
        <w:t>OneToOne</w:t>
      </w:r>
      <w:proofErr w:type="spellEnd"/>
    </w:p>
    <w:p w14:paraId="364E0D4C" w14:textId="36143E77" w:rsidR="0000629C" w:rsidRDefault="006C72E8" w:rsidP="0000629C">
      <w:pPr>
        <w:rPr>
          <w:color w:val="404040" w:themeColor="text1" w:themeTint="BF"/>
        </w:rPr>
      </w:pPr>
      <w:r>
        <w:rPr>
          <w:b/>
          <w:bCs/>
          <w:noProof/>
          <w:color w:val="EE0000"/>
        </w:rPr>
        <mc:AlternateContent>
          <mc:Choice Requires="wps">
            <w:drawing>
              <wp:anchor distT="0" distB="0" distL="114300" distR="114300" simplePos="0" relativeHeight="251674624" behindDoc="0" locked="0" layoutInCell="1" allowOverlap="1" wp14:anchorId="182D7394" wp14:editId="2AB4BDEA">
                <wp:simplePos x="0" y="0"/>
                <wp:positionH relativeFrom="column">
                  <wp:posOffset>238969</wp:posOffset>
                </wp:positionH>
                <wp:positionV relativeFrom="paragraph">
                  <wp:posOffset>2116921</wp:posOffset>
                </wp:positionV>
                <wp:extent cx="2563720" cy="778992"/>
                <wp:effectExtent l="19050" t="19050" r="46355" b="40640"/>
                <wp:wrapNone/>
                <wp:docPr id="437020765" name="Rectangle 9"/>
                <wp:cNvGraphicFramePr/>
                <a:graphic xmlns:a="http://schemas.openxmlformats.org/drawingml/2006/main">
                  <a:graphicData uri="http://schemas.microsoft.com/office/word/2010/wordprocessingShape">
                    <wps:wsp>
                      <wps:cNvSpPr/>
                      <wps:spPr>
                        <a:xfrm>
                          <a:off x="0" y="0"/>
                          <a:ext cx="2563720" cy="778992"/>
                        </a:xfrm>
                        <a:prstGeom prst="rect">
                          <a:avLst/>
                        </a:prstGeom>
                        <a:noFill/>
                        <a:ln w="57150" cap="flat" cmpd="sng" algn="ctr">
                          <a:solidFill>
                            <a:schemeClr val="accent3">
                              <a:lumMod val="7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D50F1" id="Rectangle 9" o:spid="_x0000_s1026" style="position:absolute;margin-left:18.8pt;margin-top:166.7pt;width:201.85pt;height:61.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" filled="f" strokecolor="#3aa388 [2406]" strokeweight="4.5pt">
                <v:stroke joinstyle="round"/>
              </v:rect>
            </w:pict>
          </mc:Fallback>
        </mc:AlternateContent>
      </w:r>
      <w:r w:rsidRPr="001A4428">
        <w:rPr>
          <w:b/>
          <w:bCs/>
          <w:noProof/>
          <w:color w:val="EE0000"/>
        </w:rPr>
        <w:drawing>
          <wp:inline distT="0" distB="0" distL="0" distR="0" wp14:anchorId="445EE159" wp14:editId="06F7DD5D">
            <wp:extent cx="4226051" cy="2893671"/>
            <wp:effectExtent l="0" t="0" r="3175" b="2540"/>
            <wp:docPr id="161731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15639" name=""/>
                    <pic:cNvPicPr/>
                  </pic:nvPicPr>
                  <pic:blipFill>
                    <a:blip r:embed="rId32"/>
                    <a:stretch>
                      <a:fillRect/>
                    </a:stretch>
                  </pic:blipFill>
                  <pic:spPr>
                    <a:xfrm>
                      <a:off x="0" y="0"/>
                      <a:ext cx="4231247" cy="2897229"/>
                    </a:xfrm>
                    <a:prstGeom prst="rect">
                      <a:avLst/>
                    </a:prstGeom>
                  </pic:spPr>
                </pic:pic>
              </a:graphicData>
            </a:graphic>
          </wp:inline>
        </w:drawing>
      </w:r>
    </w:p>
    <w:p w14:paraId="26142A24" w14:textId="013EE2D6" w:rsidR="0000629C" w:rsidRDefault="0000629C" w:rsidP="0000629C">
      <w:pPr>
        <w:rPr>
          <w:color w:val="404040" w:themeColor="text1" w:themeTint="BF"/>
        </w:rPr>
      </w:pPr>
      <w:r w:rsidRPr="0000629C">
        <w:rPr>
          <w:noProof/>
          <w:color w:val="404040" w:themeColor="text1" w:themeTint="BF"/>
        </w:rPr>
        <w:drawing>
          <wp:inline distT="0" distB="0" distL="0" distR="0" wp14:anchorId="36C3DD1A" wp14:editId="29EF9366">
            <wp:extent cx="5943600" cy="288290"/>
            <wp:effectExtent l="0" t="0" r="0" b="0"/>
            <wp:docPr id="136816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61004" name=""/>
                    <pic:cNvPicPr/>
                  </pic:nvPicPr>
                  <pic:blipFill>
                    <a:blip r:embed="rId33"/>
                    <a:stretch>
                      <a:fillRect/>
                    </a:stretch>
                  </pic:blipFill>
                  <pic:spPr>
                    <a:xfrm>
                      <a:off x="0" y="0"/>
                      <a:ext cx="5943600" cy="288290"/>
                    </a:xfrm>
                    <a:prstGeom prst="rect">
                      <a:avLst/>
                    </a:prstGeom>
                  </pic:spPr>
                </pic:pic>
              </a:graphicData>
            </a:graphic>
          </wp:inline>
        </w:drawing>
      </w:r>
    </w:p>
    <w:p w14:paraId="1B8801C4" w14:textId="2671BA9C" w:rsidR="0000629C" w:rsidRDefault="006C72E8" w:rsidP="0000629C">
      <w:pPr>
        <w:rPr>
          <w:color w:val="404040" w:themeColor="text1" w:themeTint="BF"/>
        </w:rPr>
      </w:pPr>
      <w:r>
        <w:rPr>
          <w:b/>
          <w:bCs/>
          <w:noProof/>
          <w:color w:val="EE0000"/>
        </w:rPr>
        <mc:AlternateContent>
          <mc:Choice Requires="wps">
            <w:drawing>
              <wp:anchor distT="0" distB="0" distL="114300" distR="114300" simplePos="0" relativeHeight="251676672" behindDoc="0" locked="0" layoutInCell="1" allowOverlap="1" wp14:anchorId="3ED43068" wp14:editId="18D8C26D">
                <wp:simplePos x="0" y="0"/>
                <wp:positionH relativeFrom="column">
                  <wp:posOffset>241687</wp:posOffset>
                </wp:positionH>
                <wp:positionV relativeFrom="paragraph">
                  <wp:posOffset>1777475</wp:posOffset>
                </wp:positionV>
                <wp:extent cx="5322361" cy="647652"/>
                <wp:effectExtent l="19050" t="19050" r="31115" b="38735"/>
                <wp:wrapNone/>
                <wp:docPr id="1862556802" name="Rectangle 9"/>
                <wp:cNvGraphicFramePr/>
                <a:graphic xmlns:a="http://schemas.openxmlformats.org/drawingml/2006/main">
                  <a:graphicData uri="http://schemas.microsoft.com/office/word/2010/wordprocessingShape">
                    <wps:wsp>
                      <wps:cNvSpPr/>
                      <wps:spPr>
                        <a:xfrm>
                          <a:off x="0" y="0"/>
                          <a:ext cx="5322361" cy="647652"/>
                        </a:xfrm>
                        <a:prstGeom prst="rect">
                          <a:avLst/>
                        </a:prstGeom>
                        <a:noFill/>
                        <a:ln w="57150" cap="flat" cmpd="sng" algn="ctr">
                          <a:solidFill>
                            <a:schemeClr val="accent3">
                              <a:lumMod val="7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C5756D" id="Rectangle 9" o:spid="_x0000_s1026" style="position:absolute;margin-left:19.05pt;margin-top:139.95pt;width:419.1pt;height:5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" filled="f" strokecolor="#3aa388 [2406]" strokeweight="4.5pt">
                <v:stroke joinstyle="round"/>
              </v:rect>
            </w:pict>
          </mc:Fallback>
        </mc:AlternateContent>
      </w:r>
      <w:r w:rsidRPr="001A4428">
        <w:rPr>
          <w:b/>
          <w:bCs/>
          <w:noProof/>
          <w:color w:val="EE0000"/>
        </w:rPr>
        <w:drawing>
          <wp:inline distT="0" distB="0" distL="0" distR="0" wp14:anchorId="0FDAAC43" wp14:editId="4E014E27">
            <wp:extent cx="5560565" cy="2424430"/>
            <wp:effectExtent l="0" t="0" r="2540" b="0"/>
            <wp:docPr id="81159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99776" name=""/>
                    <pic:cNvPicPr/>
                  </pic:nvPicPr>
                  <pic:blipFill>
                    <a:blip r:embed="rId34"/>
                    <a:stretch>
                      <a:fillRect/>
                    </a:stretch>
                  </pic:blipFill>
                  <pic:spPr>
                    <a:xfrm>
                      <a:off x="0" y="0"/>
                      <a:ext cx="5589308" cy="2436962"/>
                    </a:xfrm>
                    <a:prstGeom prst="rect">
                      <a:avLst/>
                    </a:prstGeom>
                  </pic:spPr>
                </pic:pic>
              </a:graphicData>
            </a:graphic>
          </wp:inline>
        </w:drawing>
      </w:r>
    </w:p>
    <w:p w14:paraId="3FFA6C5F" w14:textId="5827EF55" w:rsidR="0000629C" w:rsidRDefault="007908FB" w:rsidP="0000629C">
      <w:pPr>
        <w:rPr>
          <w:color w:val="404040" w:themeColor="text1" w:themeTint="BF"/>
        </w:rPr>
      </w:pPr>
      <w:r w:rsidRPr="000123E3">
        <w:rPr>
          <w:b/>
          <w:bCs/>
          <w:noProof/>
          <w:color w:val="EE0000"/>
        </w:rPr>
        <w:drawing>
          <wp:anchor distT="0" distB="0" distL="114300" distR="114300" simplePos="0" relativeHeight="251677696" behindDoc="0" locked="0" layoutInCell="1" allowOverlap="1" wp14:anchorId="65E8B43B" wp14:editId="1095F4BB">
            <wp:simplePos x="0" y="0"/>
            <wp:positionH relativeFrom="column">
              <wp:posOffset>202452</wp:posOffset>
            </wp:positionH>
            <wp:positionV relativeFrom="paragraph">
              <wp:posOffset>499439</wp:posOffset>
            </wp:positionV>
            <wp:extent cx="2777925" cy="1863998"/>
            <wp:effectExtent l="0" t="0" r="3810" b="3175"/>
            <wp:wrapNone/>
            <wp:docPr id="91698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85109" name=""/>
                    <pic:cNvPicPr/>
                  </pic:nvPicPr>
                  <pic:blipFill>
                    <a:blip r:embed="rId35">
                      <a:extLst>
                        <a:ext uri="{28A0092B-C50C-407E-A947-70E740481C1C}">
                          <a14:useLocalDpi xmlns:a14="http://schemas.microsoft.com/office/drawing/2010/main" val="0"/>
                        </a:ext>
                      </a:extLst>
                    </a:blip>
                    <a:stretch>
                      <a:fillRect/>
                    </a:stretch>
                  </pic:blipFill>
                  <pic:spPr>
                    <a:xfrm>
                      <a:off x="0" y="0"/>
                      <a:ext cx="2777925" cy="1863998"/>
                    </a:xfrm>
                    <a:prstGeom prst="rect">
                      <a:avLst/>
                    </a:prstGeom>
                  </pic:spPr>
                </pic:pic>
              </a:graphicData>
            </a:graphic>
            <wp14:sizeRelH relativeFrom="margin">
              <wp14:pctWidth>0</wp14:pctWidth>
            </wp14:sizeRelH>
            <wp14:sizeRelV relativeFrom="margin">
              <wp14:pctHeight>0</wp14:pctHeight>
            </wp14:sizeRelV>
          </wp:anchor>
        </w:drawing>
      </w:r>
      <w:r w:rsidR="0000629C" w:rsidRPr="0000629C">
        <w:rPr>
          <w:noProof/>
          <w:color w:val="404040" w:themeColor="text1" w:themeTint="BF"/>
        </w:rPr>
        <w:drawing>
          <wp:inline distT="0" distB="0" distL="0" distR="0" wp14:anchorId="6A808EA6" wp14:editId="5B4703DB">
            <wp:extent cx="5943600" cy="419735"/>
            <wp:effectExtent l="0" t="0" r="0" b="0"/>
            <wp:docPr id="54286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61380" name=""/>
                    <pic:cNvPicPr/>
                  </pic:nvPicPr>
                  <pic:blipFill>
                    <a:blip r:embed="rId36"/>
                    <a:stretch>
                      <a:fillRect/>
                    </a:stretch>
                  </pic:blipFill>
                  <pic:spPr>
                    <a:xfrm>
                      <a:off x="0" y="0"/>
                      <a:ext cx="5943600" cy="419735"/>
                    </a:xfrm>
                    <a:prstGeom prst="rect">
                      <a:avLst/>
                    </a:prstGeom>
                  </pic:spPr>
                </pic:pic>
              </a:graphicData>
            </a:graphic>
          </wp:inline>
        </w:drawing>
      </w:r>
    </w:p>
    <w:p w14:paraId="64E78916" w14:textId="6CD590FB" w:rsidR="009039CB" w:rsidRPr="0000629C" w:rsidRDefault="009039CB" w:rsidP="0000629C">
      <w:pPr>
        <w:rPr>
          <w:color w:val="404040" w:themeColor="text1" w:themeTint="BF"/>
        </w:rPr>
      </w:pPr>
    </w:p>
    <w:p w14:paraId="3D568D7D" w14:textId="09FE0917" w:rsidR="00683F1D" w:rsidRDefault="007908FB" w:rsidP="00683F1D">
      <w:pPr>
        <w:rPr>
          <w:color w:val="404040" w:themeColor="text1" w:themeTint="BF"/>
        </w:rPr>
      </w:pPr>
      <w:r w:rsidRPr="000123E3">
        <w:rPr>
          <w:b/>
          <w:bCs/>
          <w:noProof/>
          <w:color w:val="EE0000"/>
        </w:rPr>
        <w:drawing>
          <wp:anchor distT="0" distB="0" distL="114300" distR="114300" simplePos="0" relativeHeight="251673600" behindDoc="0" locked="0" layoutInCell="1" allowOverlap="1" wp14:anchorId="26F46E91" wp14:editId="1C4EBC67">
            <wp:simplePos x="0" y="0"/>
            <wp:positionH relativeFrom="column">
              <wp:posOffset>3170908</wp:posOffset>
            </wp:positionH>
            <wp:positionV relativeFrom="paragraph">
              <wp:posOffset>292847</wp:posOffset>
            </wp:positionV>
            <wp:extent cx="3092450" cy="895350"/>
            <wp:effectExtent l="0" t="0" r="0" b="0"/>
            <wp:wrapNone/>
            <wp:docPr id="20839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0727" name=""/>
                    <pic:cNvPicPr/>
                  </pic:nvPicPr>
                  <pic:blipFill>
                    <a:blip r:embed="rId37">
                      <a:extLst>
                        <a:ext uri="{28A0092B-C50C-407E-A947-70E740481C1C}">
                          <a14:useLocalDpi xmlns:a14="http://schemas.microsoft.com/office/drawing/2010/main" val="0"/>
                        </a:ext>
                      </a:extLst>
                    </a:blip>
                    <a:stretch>
                      <a:fillRect/>
                    </a:stretch>
                  </pic:blipFill>
                  <pic:spPr>
                    <a:xfrm>
                      <a:off x="0" y="0"/>
                      <a:ext cx="3092450" cy="895350"/>
                    </a:xfrm>
                    <a:prstGeom prst="rect">
                      <a:avLst/>
                    </a:prstGeom>
                  </pic:spPr>
                </pic:pic>
              </a:graphicData>
            </a:graphic>
          </wp:anchor>
        </w:drawing>
      </w:r>
    </w:p>
    <w:p w14:paraId="7BF9EFD4" w14:textId="11191317" w:rsidR="001A4428" w:rsidRDefault="001A4428" w:rsidP="00683F1D">
      <w:pPr>
        <w:rPr>
          <w:b/>
          <w:bCs/>
          <w:color w:val="EE0000"/>
        </w:rPr>
      </w:pPr>
    </w:p>
    <w:p w14:paraId="4A95FD07" w14:textId="07F0CE5B" w:rsidR="001A4428" w:rsidRDefault="001A4428" w:rsidP="00683F1D">
      <w:pPr>
        <w:rPr>
          <w:b/>
          <w:bCs/>
          <w:color w:val="EE0000"/>
        </w:rPr>
      </w:pPr>
    </w:p>
    <w:p w14:paraId="6EB0316C" w14:textId="50C3322B" w:rsidR="000123E3" w:rsidRPr="001A4428" w:rsidRDefault="000123E3" w:rsidP="00683F1D">
      <w:pPr>
        <w:rPr>
          <w:b/>
          <w:bCs/>
          <w:color w:val="EE0000"/>
        </w:rPr>
      </w:pPr>
    </w:p>
    <w:p w14:paraId="5229B097" w14:textId="3E9A9A9A" w:rsidR="009A5ADD" w:rsidRDefault="00206A25" w:rsidP="00206A25">
      <w:pPr>
        <w:pStyle w:val="Heading1"/>
      </w:pPr>
      <w:r>
        <w:lastRenderedPageBreak/>
        <w:t>Cascading</w:t>
      </w:r>
    </w:p>
    <w:p w14:paraId="1FA8673F" w14:textId="4AEB7100" w:rsidR="00206A25" w:rsidRDefault="00206A25" w:rsidP="00206A25">
      <w:r>
        <w:t xml:space="preserve">Cascading in JPA: It is powerful feature in Hibernate/JPA that simplifies managing relationships between entities. It allows us to automatically propagate operations such as save, update or delete, </w:t>
      </w:r>
      <w:proofErr w:type="spellStart"/>
      <w:r>
        <w:t>etc</w:t>
      </w:r>
      <w:proofErr w:type="spellEnd"/>
      <w:r w:rsidR="00A97622">
        <w:t>, from a parent entity to which related child entity. It reduces boiler plate code</w:t>
      </w:r>
      <w:r w:rsidR="00945327">
        <w:t xml:space="preserve"> by eliminating the need to manually persist, update or delete related entities </w:t>
      </w:r>
      <w:r>
        <w:t xml:space="preserve"> </w:t>
      </w:r>
    </w:p>
    <w:p w14:paraId="7B67D57D" w14:textId="59761280" w:rsidR="003F5717" w:rsidRDefault="00C76248" w:rsidP="00206A25">
      <w:r>
        <w:rPr>
          <w:noProof/>
        </w:rPr>
        <mc:AlternateContent>
          <mc:Choice Requires="wps">
            <w:drawing>
              <wp:anchor distT="0" distB="0" distL="114300" distR="114300" simplePos="0" relativeHeight="251678720" behindDoc="0" locked="0" layoutInCell="1" allowOverlap="1" wp14:anchorId="61F56CA3" wp14:editId="370C671B">
                <wp:simplePos x="0" y="0"/>
                <wp:positionH relativeFrom="column">
                  <wp:posOffset>249555</wp:posOffset>
                </wp:positionH>
                <wp:positionV relativeFrom="paragraph">
                  <wp:posOffset>1896524</wp:posOffset>
                </wp:positionV>
                <wp:extent cx="3654452" cy="272939"/>
                <wp:effectExtent l="19050" t="19050" r="22225" b="13335"/>
                <wp:wrapNone/>
                <wp:docPr id="1223893593" name="Rectangle 10"/>
                <wp:cNvGraphicFramePr/>
                <a:graphic xmlns:a="http://schemas.openxmlformats.org/drawingml/2006/main">
                  <a:graphicData uri="http://schemas.microsoft.com/office/word/2010/wordprocessingShape">
                    <wps:wsp>
                      <wps:cNvSpPr/>
                      <wps:spPr>
                        <a:xfrm>
                          <a:off x="0" y="0"/>
                          <a:ext cx="3654452" cy="272939"/>
                        </a:xfrm>
                        <a:prstGeom prst="rect">
                          <a:avLst/>
                        </a:prstGeom>
                        <a:noFill/>
                        <a:ln w="38100"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50AB9A" id="Rectangle 10" o:spid="_x0000_s1026" style="position:absolute;margin-left:19.65pt;margin-top:149.35pt;width:287.75pt;height:2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" filled="f" strokecolor="#e00" strokeweight="3pt">
                <v:stroke joinstyle="round"/>
              </v:rect>
            </w:pict>
          </mc:Fallback>
        </mc:AlternateContent>
      </w:r>
      <w:r w:rsidRPr="00C76248">
        <w:rPr>
          <w:noProof/>
        </w:rPr>
        <w:drawing>
          <wp:inline distT="0" distB="0" distL="0" distR="0" wp14:anchorId="4A86FD49" wp14:editId="37AFBF46">
            <wp:extent cx="4476980" cy="2876698"/>
            <wp:effectExtent l="0" t="0" r="0" b="0"/>
            <wp:docPr id="58853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31385" name=""/>
                    <pic:cNvPicPr/>
                  </pic:nvPicPr>
                  <pic:blipFill>
                    <a:blip r:embed="rId38"/>
                    <a:stretch>
                      <a:fillRect/>
                    </a:stretch>
                  </pic:blipFill>
                  <pic:spPr>
                    <a:xfrm>
                      <a:off x="0" y="0"/>
                      <a:ext cx="4476980" cy="2876698"/>
                    </a:xfrm>
                    <a:prstGeom prst="rect">
                      <a:avLst/>
                    </a:prstGeom>
                  </pic:spPr>
                </pic:pic>
              </a:graphicData>
            </a:graphic>
          </wp:inline>
        </w:drawing>
      </w:r>
    </w:p>
    <w:p w14:paraId="26EEA94A" w14:textId="02D6898F" w:rsidR="003F5717" w:rsidRDefault="003F5717" w:rsidP="00206A25">
      <w:r w:rsidRPr="003F5717">
        <w:rPr>
          <w:noProof/>
        </w:rPr>
        <w:drawing>
          <wp:inline distT="0" distB="0" distL="0" distR="0" wp14:anchorId="30C2C192" wp14:editId="236207EB">
            <wp:extent cx="2997199" cy="1501692"/>
            <wp:effectExtent l="0" t="0" r="0" b="3810"/>
            <wp:docPr id="87481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12651" name=""/>
                    <pic:cNvPicPr/>
                  </pic:nvPicPr>
                  <pic:blipFill rotWithShape="1">
                    <a:blip r:embed="rId39"/>
                    <a:srcRect t="3079"/>
                    <a:stretch>
                      <a:fillRect/>
                    </a:stretch>
                  </pic:blipFill>
                  <pic:spPr bwMode="auto">
                    <a:xfrm>
                      <a:off x="0" y="0"/>
                      <a:ext cx="2997354" cy="1501770"/>
                    </a:xfrm>
                    <a:prstGeom prst="rect">
                      <a:avLst/>
                    </a:prstGeom>
                    <a:ln>
                      <a:noFill/>
                    </a:ln>
                    <a:extLst>
                      <a:ext uri="{53640926-AAD7-44D8-BBD7-CCE9431645EC}">
                        <a14:shadowObscured xmlns:a14="http://schemas.microsoft.com/office/drawing/2010/main"/>
                      </a:ext>
                    </a:extLst>
                  </pic:spPr>
                </pic:pic>
              </a:graphicData>
            </a:graphic>
          </wp:inline>
        </w:drawing>
      </w:r>
    </w:p>
    <w:p w14:paraId="0D276E13" w14:textId="77777777" w:rsidR="003F5717" w:rsidRDefault="003F5717" w:rsidP="00206A25"/>
    <w:p w14:paraId="4F6B6CDF" w14:textId="2FA8A888" w:rsidR="003F5717" w:rsidRPr="00206A25" w:rsidRDefault="003F5717" w:rsidP="00206A25">
      <w:r w:rsidRPr="003F5717">
        <w:rPr>
          <w:noProof/>
        </w:rPr>
        <w:drawing>
          <wp:inline distT="0" distB="0" distL="0" distR="0" wp14:anchorId="745627BE" wp14:editId="283FA906">
            <wp:extent cx="3029106" cy="933498"/>
            <wp:effectExtent l="0" t="0" r="0" b="0"/>
            <wp:docPr id="205373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37738" name=""/>
                    <pic:cNvPicPr/>
                  </pic:nvPicPr>
                  <pic:blipFill>
                    <a:blip r:embed="rId40"/>
                    <a:stretch>
                      <a:fillRect/>
                    </a:stretch>
                  </pic:blipFill>
                  <pic:spPr>
                    <a:xfrm>
                      <a:off x="0" y="0"/>
                      <a:ext cx="3029106" cy="933498"/>
                    </a:xfrm>
                    <a:prstGeom prst="rect">
                      <a:avLst/>
                    </a:prstGeom>
                  </pic:spPr>
                </pic:pic>
              </a:graphicData>
            </a:graphic>
          </wp:inline>
        </w:drawing>
      </w:r>
    </w:p>
    <w:p w14:paraId="4B5D06CC" w14:textId="77777777" w:rsidR="002F589A" w:rsidRDefault="002F589A" w:rsidP="002F589A"/>
    <w:p w14:paraId="066B9151" w14:textId="7C2BAC8E" w:rsidR="002E562D" w:rsidRDefault="002E562D" w:rsidP="002F589A">
      <w:pPr>
        <w:rPr>
          <w:b/>
          <w:bCs/>
        </w:rPr>
      </w:pPr>
      <w:r>
        <w:rPr>
          <w:b/>
          <w:bCs/>
        </w:rPr>
        <w:lastRenderedPageBreak/>
        <w:t>Maps ID</w:t>
      </w:r>
    </w:p>
    <w:p w14:paraId="1B77E4B0" w14:textId="22583FEC" w:rsidR="002E562D" w:rsidRDefault="002E562D" w:rsidP="002F589A">
      <w:pPr>
        <w:rPr>
          <w:b/>
          <w:bCs/>
        </w:rPr>
      </w:pPr>
      <w:r w:rsidRPr="002E562D">
        <w:rPr>
          <w:b/>
          <w:bCs/>
          <w:noProof/>
        </w:rPr>
        <w:drawing>
          <wp:inline distT="0" distB="0" distL="0" distR="0" wp14:anchorId="2E98F6FC" wp14:editId="3D47E881">
            <wp:extent cx="2768742" cy="939848"/>
            <wp:effectExtent l="0" t="0" r="0" b="0"/>
            <wp:docPr id="56888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80972" name=""/>
                    <pic:cNvPicPr/>
                  </pic:nvPicPr>
                  <pic:blipFill>
                    <a:blip r:embed="rId41"/>
                    <a:stretch>
                      <a:fillRect/>
                    </a:stretch>
                  </pic:blipFill>
                  <pic:spPr>
                    <a:xfrm>
                      <a:off x="0" y="0"/>
                      <a:ext cx="2768742" cy="939848"/>
                    </a:xfrm>
                    <a:prstGeom prst="rect">
                      <a:avLst/>
                    </a:prstGeom>
                  </pic:spPr>
                </pic:pic>
              </a:graphicData>
            </a:graphic>
          </wp:inline>
        </w:drawing>
      </w:r>
    </w:p>
    <w:p w14:paraId="087DC829" w14:textId="2525B968" w:rsidR="002E562D" w:rsidRDefault="002E562D" w:rsidP="002F589A">
      <w:r>
        <w:t xml:space="preserve">In this table ID column of person is removed and it is replaced by </w:t>
      </w:r>
      <w:proofErr w:type="spellStart"/>
      <w:r>
        <w:t>Passport_id</w:t>
      </w:r>
      <w:proofErr w:type="spellEnd"/>
    </w:p>
    <w:p w14:paraId="0F9075F5" w14:textId="77777777" w:rsidR="002E562D" w:rsidRDefault="002E562D" w:rsidP="002F589A">
      <w:r>
        <w:t xml:space="preserve">For this only two changes </w:t>
      </w:r>
    </w:p>
    <w:p w14:paraId="33049489" w14:textId="7ECEDA7E" w:rsidR="002E562D" w:rsidRDefault="002E562D" w:rsidP="002E562D">
      <w:pPr>
        <w:pStyle w:val="ListParagraph"/>
        <w:numPr>
          <w:ilvl w:val="0"/>
          <w:numId w:val="13"/>
        </w:numPr>
      </w:pPr>
      <w:r>
        <w:t>comment out auto increment of parent</w:t>
      </w:r>
    </w:p>
    <w:p w14:paraId="2474F9C8" w14:textId="110B4084" w:rsidR="002E562D" w:rsidRDefault="002E562D" w:rsidP="002E562D">
      <w:pPr>
        <w:pStyle w:val="ListParagraph"/>
        <w:numPr>
          <w:ilvl w:val="0"/>
          <w:numId w:val="13"/>
        </w:numPr>
      </w:pPr>
      <w:r>
        <w:t>add @MapsId in the parent class above child’s variable</w:t>
      </w:r>
    </w:p>
    <w:p w14:paraId="329746B4" w14:textId="3F89695C" w:rsidR="002E562D" w:rsidRDefault="002E562D" w:rsidP="002E562D">
      <w:pPr>
        <w:pStyle w:val="ListParagraph"/>
      </w:pPr>
      <w:r w:rsidRPr="002E562D">
        <w:rPr>
          <w:noProof/>
        </w:rPr>
        <w:drawing>
          <wp:inline distT="0" distB="0" distL="0" distR="0" wp14:anchorId="159BBA7A" wp14:editId="124D9BD0">
            <wp:extent cx="5302523" cy="2883048"/>
            <wp:effectExtent l="0" t="0" r="0" b="0"/>
            <wp:docPr id="177843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38484" name=""/>
                    <pic:cNvPicPr/>
                  </pic:nvPicPr>
                  <pic:blipFill>
                    <a:blip r:embed="rId42"/>
                    <a:stretch>
                      <a:fillRect/>
                    </a:stretch>
                  </pic:blipFill>
                  <pic:spPr>
                    <a:xfrm>
                      <a:off x="0" y="0"/>
                      <a:ext cx="5302523" cy="2883048"/>
                    </a:xfrm>
                    <a:prstGeom prst="rect">
                      <a:avLst/>
                    </a:prstGeom>
                  </pic:spPr>
                </pic:pic>
              </a:graphicData>
            </a:graphic>
          </wp:inline>
        </w:drawing>
      </w:r>
    </w:p>
    <w:p w14:paraId="377DC56E" w14:textId="77777777" w:rsidR="002E562D" w:rsidRDefault="002E562D" w:rsidP="002E562D">
      <w:pPr>
        <w:pStyle w:val="ListParagraph"/>
      </w:pPr>
    </w:p>
    <w:p w14:paraId="4B0BD799" w14:textId="77777777" w:rsidR="002E562D" w:rsidRDefault="002E562D" w:rsidP="002E562D">
      <w:pPr>
        <w:pStyle w:val="ListParagraph"/>
      </w:pPr>
    </w:p>
    <w:p w14:paraId="5CAF783F" w14:textId="77777777" w:rsidR="002E562D" w:rsidRDefault="002E562D" w:rsidP="002E562D">
      <w:pPr>
        <w:pStyle w:val="ListParagraph"/>
      </w:pPr>
    </w:p>
    <w:p w14:paraId="1BBFFE0E" w14:textId="77777777" w:rsidR="002E562D" w:rsidRDefault="002E562D" w:rsidP="002E562D">
      <w:pPr>
        <w:pStyle w:val="ListParagraph"/>
      </w:pPr>
    </w:p>
    <w:p w14:paraId="2C3CEDEB" w14:textId="77777777" w:rsidR="002E562D" w:rsidRDefault="002E562D" w:rsidP="002E562D">
      <w:pPr>
        <w:pStyle w:val="ListParagraph"/>
      </w:pPr>
    </w:p>
    <w:p w14:paraId="23AD1BA9" w14:textId="77777777" w:rsidR="002E562D" w:rsidRDefault="002E562D" w:rsidP="002E562D">
      <w:pPr>
        <w:pStyle w:val="ListParagraph"/>
      </w:pPr>
    </w:p>
    <w:p w14:paraId="12AD12D3" w14:textId="77777777" w:rsidR="002E562D" w:rsidRDefault="002E562D" w:rsidP="002E562D">
      <w:pPr>
        <w:pStyle w:val="ListParagraph"/>
      </w:pPr>
    </w:p>
    <w:p w14:paraId="6C50F1FC" w14:textId="77777777" w:rsidR="002E562D" w:rsidRDefault="002E562D" w:rsidP="002E562D">
      <w:pPr>
        <w:pStyle w:val="ListParagraph"/>
      </w:pPr>
    </w:p>
    <w:p w14:paraId="2193ACAC" w14:textId="77777777" w:rsidR="002E562D" w:rsidRDefault="002E562D" w:rsidP="002E562D">
      <w:pPr>
        <w:pStyle w:val="ListParagraph"/>
      </w:pPr>
    </w:p>
    <w:p w14:paraId="67C19100" w14:textId="77777777" w:rsidR="002E562D" w:rsidRPr="002E562D" w:rsidRDefault="002E562D" w:rsidP="002E562D">
      <w:pPr>
        <w:pStyle w:val="ListParagraph"/>
      </w:pPr>
    </w:p>
    <w:p w14:paraId="41C374C2" w14:textId="0A952C19" w:rsidR="002F589A" w:rsidRDefault="00F7709E" w:rsidP="002F589A">
      <w:pPr>
        <w:rPr>
          <w:b/>
          <w:bCs/>
        </w:rPr>
      </w:pPr>
      <w:proofErr w:type="spellStart"/>
      <w:r>
        <w:rPr>
          <w:b/>
          <w:bCs/>
        </w:rPr>
        <w:lastRenderedPageBreak/>
        <w:t>CompanyInformationJPA</w:t>
      </w:r>
      <w:proofErr w:type="spellEnd"/>
    </w:p>
    <w:p w14:paraId="26A02A3E" w14:textId="22985396" w:rsidR="00F7709E" w:rsidRDefault="00F7709E" w:rsidP="002F589A">
      <w:r>
        <w:t>Many to One</w:t>
      </w:r>
    </w:p>
    <w:p w14:paraId="1AF362FE" w14:textId="31527323" w:rsidR="00F7709E" w:rsidRDefault="00F7709E" w:rsidP="002F589A">
      <w:r w:rsidRPr="00F7709E">
        <w:rPr>
          <w:noProof/>
        </w:rPr>
        <w:drawing>
          <wp:inline distT="0" distB="0" distL="0" distR="0" wp14:anchorId="1BC9B507" wp14:editId="351CEA3A">
            <wp:extent cx="5642745" cy="3737113"/>
            <wp:effectExtent l="0" t="0" r="0" b="0"/>
            <wp:docPr id="125859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94002" name=""/>
                    <pic:cNvPicPr/>
                  </pic:nvPicPr>
                  <pic:blipFill>
                    <a:blip r:embed="rId43"/>
                    <a:stretch>
                      <a:fillRect/>
                    </a:stretch>
                  </pic:blipFill>
                  <pic:spPr>
                    <a:xfrm>
                      <a:off x="0" y="0"/>
                      <a:ext cx="5665052" cy="3751887"/>
                    </a:xfrm>
                    <a:prstGeom prst="rect">
                      <a:avLst/>
                    </a:prstGeom>
                  </pic:spPr>
                </pic:pic>
              </a:graphicData>
            </a:graphic>
          </wp:inline>
        </w:drawing>
      </w:r>
    </w:p>
    <w:p w14:paraId="476421C5" w14:textId="3AE6CDE7" w:rsidR="00F7709E" w:rsidRDefault="00F7709E" w:rsidP="002F589A">
      <w:r w:rsidRPr="00F7709E">
        <w:rPr>
          <w:noProof/>
        </w:rPr>
        <w:drawing>
          <wp:inline distT="0" distB="0" distL="0" distR="0" wp14:anchorId="4375F75A" wp14:editId="251AD68A">
            <wp:extent cx="5644879" cy="3665552"/>
            <wp:effectExtent l="0" t="0" r="0" b="0"/>
            <wp:docPr id="6553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3192" name=""/>
                    <pic:cNvPicPr/>
                  </pic:nvPicPr>
                  <pic:blipFill>
                    <a:blip r:embed="rId44"/>
                    <a:stretch>
                      <a:fillRect/>
                    </a:stretch>
                  </pic:blipFill>
                  <pic:spPr>
                    <a:xfrm>
                      <a:off x="0" y="0"/>
                      <a:ext cx="5668035" cy="3680588"/>
                    </a:xfrm>
                    <a:prstGeom prst="rect">
                      <a:avLst/>
                    </a:prstGeom>
                  </pic:spPr>
                </pic:pic>
              </a:graphicData>
            </a:graphic>
          </wp:inline>
        </w:drawing>
      </w:r>
    </w:p>
    <w:p w14:paraId="6622B086" w14:textId="77777777" w:rsidR="00395825" w:rsidRDefault="00395825" w:rsidP="002F589A"/>
    <w:p w14:paraId="7A34FC58" w14:textId="16442F08" w:rsidR="00395825" w:rsidRDefault="00395825" w:rsidP="002F589A">
      <w:pPr>
        <w:rPr>
          <w:noProof/>
        </w:rPr>
      </w:pPr>
      <w:r w:rsidRPr="00395825">
        <w:rPr>
          <w:noProof/>
        </w:rPr>
        <w:drawing>
          <wp:inline distT="0" distB="0" distL="0" distR="0" wp14:anchorId="50CD0D50" wp14:editId="4F2051D8">
            <wp:extent cx="5943600" cy="3800475"/>
            <wp:effectExtent l="0" t="0" r="0" b="9525"/>
            <wp:docPr id="23387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73151" name=""/>
                    <pic:cNvPicPr/>
                  </pic:nvPicPr>
                  <pic:blipFill>
                    <a:blip r:embed="rId45"/>
                    <a:stretch>
                      <a:fillRect/>
                    </a:stretch>
                  </pic:blipFill>
                  <pic:spPr>
                    <a:xfrm>
                      <a:off x="0" y="0"/>
                      <a:ext cx="5943600" cy="3800475"/>
                    </a:xfrm>
                    <a:prstGeom prst="rect">
                      <a:avLst/>
                    </a:prstGeom>
                  </pic:spPr>
                </pic:pic>
              </a:graphicData>
            </a:graphic>
          </wp:inline>
        </w:drawing>
      </w:r>
    </w:p>
    <w:p w14:paraId="4BD7CC33" w14:textId="77777777" w:rsidR="003E7858" w:rsidRPr="003E7858" w:rsidRDefault="003E7858" w:rsidP="003E7858"/>
    <w:p w14:paraId="0C0FD38F" w14:textId="61E038B8" w:rsidR="003E7858" w:rsidRPr="003E7858" w:rsidRDefault="00FC22C3" w:rsidP="003E7858">
      <w:r w:rsidRPr="00FC22C3">
        <w:rPr>
          <w:noProof/>
        </w:rPr>
        <w:drawing>
          <wp:inline distT="0" distB="0" distL="0" distR="0" wp14:anchorId="71ECD444" wp14:editId="25982459">
            <wp:extent cx="4007056" cy="1301817"/>
            <wp:effectExtent l="0" t="0" r="0" b="0"/>
            <wp:docPr id="6044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1638" name=""/>
                    <pic:cNvPicPr/>
                  </pic:nvPicPr>
                  <pic:blipFill>
                    <a:blip r:embed="rId46"/>
                    <a:stretch>
                      <a:fillRect/>
                    </a:stretch>
                  </pic:blipFill>
                  <pic:spPr>
                    <a:xfrm>
                      <a:off x="0" y="0"/>
                      <a:ext cx="4007056" cy="1301817"/>
                    </a:xfrm>
                    <a:prstGeom prst="rect">
                      <a:avLst/>
                    </a:prstGeom>
                  </pic:spPr>
                </pic:pic>
              </a:graphicData>
            </a:graphic>
          </wp:inline>
        </w:drawing>
      </w:r>
    </w:p>
    <w:p w14:paraId="1DB65717" w14:textId="77777777" w:rsidR="003E7858" w:rsidRPr="003E7858" w:rsidRDefault="003E7858" w:rsidP="003E7858"/>
    <w:p w14:paraId="305AE3A6" w14:textId="77777777" w:rsidR="003E7858" w:rsidRPr="003E7858" w:rsidRDefault="003E7858" w:rsidP="003E7858"/>
    <w:p w14:paraId="7C484D49" w14:textId="77777777" w:rsidR="003E7858" w:rsidRPr="003E7858" w:rsidRDefault="003E7858" w:rsidP="003E7858"/>
    <w:p w14:paraId="6A48E23E" w14:textId="77777777" w:rsidR="003E7858" w:rsidRDefault="003E7858" w:rsidP="003E7858">
      <w:pPr>
        <w:rPr>
          <w:noProof/>
        </w:rPr>
      </w:pPr>
    </w:p>
    <w:p w14:paraId="438B3A5A" w14:textId="77777777" w:rsidR="003E7858" w:rsidRDefault="003E7858" w:rsidP="003E7858">
      <w:pPr>
        <w:tabs>
          <w:tab w:val="left" w:pos="3110"/>
        </w:tabs>
      </w:pPr>
    </w:p>
    <w:p w14:paraId="75BE543F" w14:textId="77777777" w:rsidR="003E7858" w:rsidRDefault="003E7858" w:rsidP="003E7858">
      <w:pPr>
        <w:tabs>
          <w:tab w:val="left" w:pos="3110"/>
        </w:tabs>
      </w:pPr>
    </w:p>
    <w:p w14:paraId="0EE937BB" w14:textId="77777777" w:rsidR="003E7858" w:rsidRDefault="003E7858" w:rsidP="003E7858">
      <w:pPr>
        <w:tabs>
          <w:tab w:val="left" w:pos="3110"/>
        </w:tabs>
      </w:pPr>
    </w:p>
    <w:p w14:paraId="6ECB96D6" w14:textId="77777777" w:rsidR="003E7858" w:rsidRDefault="003E7858" w:rsidP="003E7858">
      <w:pPr>
        <w:tabs>
          <w:tab w:val="left" w:pos="3110"/>
        </w:tabs>
        <w:rPr>
          <w:b/>
          <w:bCs/>
        </w:rPr>
      </w:pPr>
      <w:proofErr w:type="spellStart"/>
      <w:r>
        <w:rPr>
          <w:b/>
          <w:bCs/>
        </w:rPr>
        <w:lastRenderedPageBreak/>
        <w:t>MoviesDataJPA</w:t>
      </w:r>
      <w:proofErr w:type="spellEnd"/>
    </w:p>
    <w:p w14:paraId="4E9C9DC2" w14:textId="543EBAFE" w:rsidR="005E3602" w:rsidRDefault="005E3602" w:rsidP="003E7858">
      <w:pPr>
        <w:tabs>
          <w:tab w:val="left" w:pos="3110"/>
        </w:tabs>
        <w:rPr>
          <w:b/>
          <w:bCs/>
        </w:rPr>
      </w:pPr>
      <w:r>
        <w:rPr>
          <w:b/>
          <w:bCs/>
        </w:rPr>
        <w:t>Parent-Movie</w:t>
      </w:r>
    </w:p>
    <w:p w14:paraId="2014D378" w14:textId="16D82035" w:rsidR="003E7858" w:rsidRDefault="005E3602" w:rsidP="003E7858">
      <w:pPr>
        <w:tabs>
          <w:tab w:val="left" w:pos="3110"/>
        </w:tabs>
      </w:pPr>
      <w:r w:rsidRPr="005E3602">
        <w:rPr>
          <w:noProof/>
        </w:rPr>
        <w:drawing>
          <wp:inline distT="0" distB="0" distL="0" distR="0" wp14:anchorId="7C5845B3" wp14:editId="761969ED">
            <wp:extent cx="3905250" cy="2529115"/>
            <wp:effectExtent l="0" t="0" r="0" b="5080"/>
            <wp:docPr id="194785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56063" name=""/>
                    <pic:cNvPicPr/>
                  </pic:nvPicPr>
                  <pic:blipFill>
                    <a:blip r:embed="rId47"/>
                    <a:stretch>
                      <a:fillRect/>
                    </a:stretch>
                  </pic:blipFill>
                  <pic:spPr>
                    <a:xfrm>
                      <a:off x="0" y="0"/>
                      <a:ext cx="3919280" cy="2538201"/>
                    </a:xfrm>
                    <a:prstGeom prst="rect">
                      <a:avLst/>
                    </a:prstGeom>
                  </pic:spPr>
                </pic:pic>
              </a:graphicData>
            </a:graphic>
          </wp:inline>
        </w:drawing>
      </w:r>
      <w:r w:rsidR="003E7858">
        <w:tab/>
      </w:r>
    </w:p>
    <w:p w14:paraId="478D62CF" w14:textId="5A893DDB" w:rsidR="005E3602" w:rsidRDefault="005E3602" w:rsidP="003E7858">
      <w:pPr>
        <w:tabs>
          <w:tab w:val="left" w:pos="3110"/>
        </w:tabs>
      </w:pPr>
      <w:r w:rsidRPr="005E3602">
        <w:rPr>
          <w:noProof/>
        </w:rPr>
        <w:drawing>
          <wp:inline distT="0" distB="0" distL="0" distR="0" wp14:anchorId="560CF626" wp14:editId="2D12DC66">
            <wp:extent cx="4025900" cy="742260"/>
            <wp:effectExtent l="0" t="0" r="0" b="1270"/>
            <wp:docPr id="50982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21591" name=""/>
                    <pic:cNvPicPr/>
                  </pic:nvPicPr>
                  <pic:blipFill>
                    <a:blip r:embed="rId48"/>
                    <a:stretch>
                      <a:fillRect/>
                    </a:stretch>
                  </pic:blipFill>
                  <pic:spPr>
                    <a:xfrm>
                      <a:off x="0" y="0"/>
                      <a:ext cx="4042814" cy="745378"/>
                    </a:xfrm>
                    <a:prstGeom prst="rect">
                      <a:avLst/>
                    </a:prstGeom>
                  </pic:spPr>
                </pic:pic>
              </a:graphicData>
            </a:graphic>
          </wp:inline>
        </w:drawing>
      </w:r>
    </w:p>
    <w:p w14:paraId="126B23F7" w14:textId="4102A84D" w:rsidR="00436EF3" w:rsidRDefault="007B425E" w:rsidP="003E7858">
      <w:pPr>
        <w:tabs>
          <w:tab w:val="left" w:pos="3110"/>
        </w:tabs>
        <w:rPr>
          <w:b/>
          <w:bCs/>
        </w:rPr>
      </w:pPr>
      <w:r>
        <w:rPr>
          <w:b/>
          <w:bCs/>
        </w:rPr>
        <w:t>Child-Actor</w:t>
      </w:r>
    </w:p>
    <w:p w14:paraId="252F1EEC" w14:textId="3BEE6CF7" w:rsidR="007B425E" w:rsidRDefault="00FC22C3" w:rsidP="003E7858">
      <w:pPr>
        <w:tabs>
          <w:tab w:val="left" w:pos="3110"/>
        </w:tabs>
      </w:pPr>
      <w:r w:rsidRPr="00FC22C3">
        <w:rPr>
          <w:noProof/>
        </w:rPr>
        <w:drawing>
          <wp:anchor distT="0" distB="0" distL="114300" distR="114300" simplePos="0" relativeHeight="251680768" behindDoc="0" locked="0" layoutInCell="1" allowOverlap="1" wp14:anchorId="3CA11F83" wp14:editId="7F33081A">
            <wp:simplePos x="0" y="0"/>
            <wp:positionH relativeFrom="column">
              <wp:posOffset>4751709</wp:posOffset>
            </wp:positionH>
            <wp:positionV relativeFrom="paragraph">
              <wp:posOffset>961335</wp:posOffset>
            </wp:positionV>
            <wp:extent cx="1168460" cy="1339919"/>
            <wp:effectExtent l="0" t="0" r="0" b="0"/>
            <wp:wrapNone/>
            <wp:docPr id="38437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73392" name=""/>
                    <pic:cNvPicPr/>
                  </pic:nvPicPr>
                  <pic:blipFill>
                    <a:blip r:embed="rId49">
                      <a:extLst>
                        <a:ext uri="{28A0092B-C50C-407E-A947-70E740481C1C}">
                          <a14:useLocalDpi xmlns:a14="http://schemas.microsoft.com/office/drawing/2010/main" val="0"/>
                        </a:ext>
                      </a:extLst>
                    </a:blip>
                    <a:stretch>
                      <a:fillRect/>
                    </a:stretch>
                  </pic:blipFill>
                  <pic:spPr>
                    <a:xfrm>
                      <a:off x="0" y="0"/>
                      <a:ext cx="1168460" cy="1339919"/>
                    </a:xfrm>
                    <a:prstGeom prst="rect">
                      <a:avLst/>
                    </a:prstGeom>
                  </pic:spPr>
                </pic:pic>
              </a:graphicData>
            </a:graphic>
          </wp:anchor>
        </w:drawing>
      </w:r>
      <w:r w:rsidR="004F2903" w:rsidRPr="004F2903">
        <w:rPr>
          <w:noProof/>
        </w:rPr>
        <w:drawing>
          <wp:inline distT="0" distB="0" distL="0" distR="0" wp14:anchorId="461F9A78" wp14:editId="47CD76D2">
            <wp:extent cx="4502381" cy="2749691"/>
            <wp:effectExtent l="0" t="0" r="0" b="0"/>
            <wp:docPr id="84032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24502" name=""/>
                    <pic:cNvPicPr/>
                  </pic:nvPicPr>
                  <pic:blipFill>
                    <a:blip r:embed="rId50"/>
                    <a:stretch>
                      <a:fillRect/>
                    </a:stretch>
                  </pic:blipFill>
                  <pic:spPr>
                    <a:xfrm>
                      <a:off x="0" y="0"/>
                      <a:ext cx="4502381" cy="2749691"/>
                    </a:xfrm>
                    <a:prstGeom prst="rect">
                      <a:avLst/>
                    </a:prstGeom>
                  </pic:spPr>
                </pic:pic>
              </a:graphicData>
            </a:graphic>
          </wp:inline>
        </w:drawing>
      </w:r>
    </w:p>
    <w:p w14:paraId="414EF43E" w14:textId="115B8DCC" w:rsidR="007B425E" w:rsidRPr="007B425E" w:rsidRDefault="007B425E" w:rsidP="003E7858">
      <w:pPr>
        <w:tabs>
          <w:tab w:val="left" w:pos="3110"/>
        </w:tabs>
      </w:pPr>
      <w:r w:rsidRPr="007B425E">
        <w:rPr>
          <w:noProof/>
        </w:rPr>
        <w:drawing>
          <wp:inline distT="0" distB="0" distL="0" distR="0" wp14:anchorId="7906031B" wp14:editId="76B20CAB">
            <wp:extent cx="5378726" cy="1130358"/>
            <wp:effectExtent l="0" t="0" r="0" b="0"/>
            <wp:docPr id="140757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72251" name=""/>
                    <pic:cNvPicPr/>
                  </pic:nvPicPr>
                  <pic:blipFill>
                    <a:blip r:embed="rId51"/>
                    <a:stretch>
                      <a:fillRect/>
                    </a:stretch>
                  </pic:blipFill>
                  <pic:spPr>
                    <a:xfrm>
                      <a:off x="0" y="0"/>
                      <a:ext cx="5378726" cy="1130358"/>
                    </a:xfrm>
                    <a:prstGeom prst="rect">
                      <a:avLst/>
                    </a:prstGeom>
                  </pic:spPr>
                </pic:pic>
              </a:graphicData>
            </a:graphic>
          </wp:inline>
        </w:drawing>
      </w:r>
    </w:p>
    <w:p w14:paraId="00C3DC72" w14:textId="246534E8" w:rsidR="0017022B" w:rsidRDefault="0017022B" w:rsidP="0017022B">
      <w:pPr>
        <w:pStyle w:val="Heading1"/>
      </w:pPr>
      <w:r>
        <w:lastRenderedPageBreak/>
        <w:t>JPQL (Java Persistence Query Language)</w:t>
      </w:r>
    </w:p>
    <w:p w14:paraId="41AADF3C" w14:textId="612D3D33" w:rsidR="0017022B" w:rsidRDefault="0017022B" w:rsidP="0017022B">
      <w:pPr>
        <w:pStyle w:val="Heading2"/>
      </w:pPr>
      <w:r>
        <w:t>Java Persistence Query Language:</w:t>
      </w:r>
    </w:p>
    <w:p w14:paraId="1F8140EA" w14:textId="6B8FCFE3" w:rsidR="0017022B" w:rsidRDefault="0017022B" w:rsidP="0017022B">
      <w:r>
        <w:t>JPQL is an object</w:t>
      </w:r>
      <w:r w:rsidR="00783EB5">
        <w:t>-</w:t>
      </w:r>
      <w:r>
        <w:t>oriented query language specially designed for JPA</w:t>
      </w:r>
      <w:r w:rsidR="00783EB5">
        <w:t>. Unlike SQL, which operates directly on DB tables</w:t>
      </w:r>
      <w:r w:rsidR="00577B46">
        <w:t xml:space="preserve"> JPQL interacts with our Entity class which represents our data model in java</w:t>
      </w:r>
      <w:r w:rsidR="00C308B7">
        <w:t>.</w:t>
      </w:r>
      <w:r w:rsidR="004B6177">
        <w:t xml:space="preserve"> This makes JPQL queries more readable, maintainable and less prone</w:t>
      </w:r>
      <w:r w:rsidR="00FF5B61">
        <w:t xml:space="preserve"> to errors comparing raw SQL.</w:t>
      </w:r>
    </w:p>
    <w:p w14:paraId="6294D957" w14:textId="77777777" w:rsidR="000D370C" w:rsidRDefault="000D370C" w:rsidP="0017022B"/>
    <w:p w14:paraId="7749D245" w14:textId="77777777" w:rsidR="00E21B14" w:rsidRDefault="00E21B14" w:rsidP="0017022B"/>
    <w:p w14:paraId="40BDC2EA" w14:textId="77777777" w:rsidR="00E21B14" w:rsidRDefault="00E21B14" w:rsidP="0017022B"/>
    <w:p w14:paraId="42D95265" w14:textId="77777777" w:rsidR="00E21B14" w:rsidRDefault="00E21B14" w:rsidP="0017022B"/>
    <w:p w14:paraId="353B9F78" w14:textId="77777777" w:rsidR="00E21B14" w:rsidRDefault="00E21B14" w:rsidP="0017022B"/>
    <w:p w14:paraId="7B77BC9A" w14:textId="77777777" w:rsidR="00E21B14" w:rsidRDefault="00E21B14" w:rsidP="0017022B"/>
    <w:p w14:paraId="6E2235E5" w14:textId="77777777" w:rsidR="00E21B14" w:rsidRDefault="00E21B14" w:rsidP="0017022B"/>
    <w:p w14:paraId="44A2B1C8" w14:textId="77777777" w:rsidR="00E21B14" w:rsidRDefault="00E21B14" w:rsidP="0017022B"/>
    <w:p w14:paraId="66522524" w14:textId="77777777" w:rsidR="00E21B14" w:rsidRDefault="00E21B14" w:rsidP="0017022B"/>
    <w:p w14:paraId="3EBA6630" w14:textId="77777777" w:rsidR="00E21B14" w:rsidRDefault="00E21B14" w:rsidP="0017022B"/>
    <w:p w14:paraId="61B81554" w14:textId="77777777" w:rsidR="00E21B14" w:rsidRDefault="00E21B14" w:rsidP="0017022B"/>
    <w:p w14:paraId="0612E0F5" w14:textId="77777777" w:rsidR="00E21B14" w:rsidRDefault="00E21B14" w:rsidP="0017022B"/>
    <w:p w14:paraId="27FA8B99" w14:textId="77777777" w:rsidR="00E21B14" w:rsidRDefault="00E21B14" w:rsidP="0017022B"/>
    <w:p w14:paraId="52B56BB0" w14:textId="77777777" w:rsidR="00E21B14" w:rsidRDefault="00E21B14" w:rsidP="0017022B"/>
    <w:p w14:paraId="030DBC6A" w14:textId="77777777" w:rsidR="00E21B14" w:rsidRDefault="00E21B14" w:rsidP="0017022B"/>
    <w:p w14:paraId="06620B11" w14:textId="6677D12A" w:rsidR="00FB3685" w:rsidRDefault="00FB3685" w:rsidP="00E21B14">
      <w:pPr>
        <w:pStyle w:val="Heading1"/>
      </w:pPr>
      <w:r>
        <w:lastRenderedPageBreak/>
        <w:t>FetchType in JPA</w:t>
      </w:r>
      <w:r w:rsidR="002B0D79">
        <w:t xml:space="preserve"> (Interview Question)</w:t>
      </w:r>
    </w:p>
    <w:p w14:paraId="127870F4" w14:textId="03534EB2" w:rsidR="00296196" w:rsidRPr="00FB3685" w:rsidRDefault="00FB3685" w:rsidP="0017022B">
      <w:r>
        <w:t>It decides how related entities are fetched/loaded from the database.</w:t>
      </w:r>
      <w:r w:rsidR="00296196">
        <w:t xml:space="preserve"> It is of two types 1. </w:t>
      </w:r>
      <w:proofErr w:type="spellStart"/>
      <w:r w:rsidR="00296196">
        <w:t>FetchType.EAGER</w:t>
      </w:r>
      <w:proofErr w:type="spellEnd"/>
      <w:r w:rsidR="00296196">
        <w:t xml:space="preserve"> 2.</w:t>
      </w:r>
      <w:r w:rsidR="00E21B14">
        <w:t xml:space="preserve"> </w:t>
      </w:r>
      <w:proofErr w:type="spellStart"/>
      <w:r w:rsidR="00296196">
        <w:t>FetchType.LAZY</w:t>
      </w:r>
      <w:proofErr w:type="spellEnd"/>
    </w:p>
    <w:p w14:paraId="01866E56" w14:textId="1389F2C7" w:rsidR="000D370C" w:rsidRDefault="000D370C" w:rsidP="0017022B">
      <w:proofErr w:type="spellStart"/>
      <w:r>
        <w:rPr>
          <w:b/>
          <w:bCs/>
        </w:rPr>
        <w:t>OneToOne</w:t>
      </w:r>
      <w:proofErr w:type="spellEnd"/>
      <w:r>
        <w:rPr>
          <w:b/>
          <w:bCs/>
        </w:rPr>
        <w:t xml:space="preserve"> =&gt; </w:t>
      </w:r>
      <w:proofErr w:type="spellStart"/>
      <w:r>
        <w:t>FetchType.</w:t>
      </w:r>
      <w:r w:rsidR="00584032">
        <w:t>EAGER</w:t>
      </w:r>
      <w:proofErr w:type="spellEnd"/>
    </w:p>
    <w:p w14:paraId="4CAA7B6A" w14:textId="1554EEBE" w:rsidR="000D370C" w:rsidRDefault="000D370C" w:rsidP="0017022B">
      <w:proofErr w:type="spellStart"/>
      <w:r>
        <w:rPr>
          <w:b/>
          <w:bCs/>
        </w:rPr>
        <w:t>ManyToOne</w:t>
      </w:r>
      <w:proofErr w:type="spellEnd"/>
      <w:r>
        <w:rPr>
          <w:b/>
          <w:bCs/>
        </w:rPr>
        <w:t xml:space="preserve">=&gt; </w:t>
      </w:r>
      <w:r>
        <w:t>FetchType.</w:t>
      </w:r>
      <w:r w:rsidR="00584032" w:rsidRPr="00584032">
        <w:t xml:space="preserve"> </w:t>
      </w:r>
      <w:r w:rsidR="00584032">
        <w:t>EAGER</w:t>
      </w:r>
    </w:p>
    <w:p w14:paraId="52448579" w14:textId="45854066" w:rsidR="000D370C" w:rsidRDefault="000D370C" w:rsidP="0017022B">
      <w:proofErr w:type="spellStart"/>
      <w:r>
        <w:rPr>
          <w:b/>
          <w:bCs/>
        </w:rPr>
        <w:t>OneToMany</w:t>
      </w:r>
      <w:proofErr w:type="spellEnd"/>
      <w:r>
        <w:rPr>
          <w:b/>
          <w:bCs/>
        </w:rPr>
        <w:t>=&gt;</w:t>
      </w:r>
      <w:proofErr w:type="spellStart"/>
      <w:r>
        <w:t>FetchType.</w:t>
      </w:r>
      <w:r w:rsidR="00584032">
        <w:t>LAZY</w:t>
      </w:r>
      <w:proofErr w:type="spellEnd"/>
    </w:p>
    <w:p w14:paraId="10DB4E71" w14:textId="65637A58" w:rsidR="00E21B14" w:rsidRDefault="000D370C" w:rsidP="0017022B">
      <w:proofErr w:type="spellStart"/>
      <w:r>
        <w:rPr>
          <w:b/>
          <w:bCs/>
        </w:rPr>
        <w:t>ManyToMany</w:t>
      </w:r>
      <w:proofErr w:type="spellEnd"/>
      <w:r>
        <w:rPr>
          <w:b/>
          <w:bCs/>
        </w:rPr>
        <w:t>=&gt;</w:t>
      </w:r>
      <w:r w:rsidRPr="000D370C">
        <w:t xml:space="preserve"> </w:t>
      </w:r>
      <w:proofErr w:type="spellStart"/>
      <w:r>
        <w:t>FetchType.</w:t>
      </w:r>
      <w:r w:rsidR="00584032">
        <w:t>LAZY</w:t>
      </w:r>
      <w:proofErr w:type="spellEnd"/>
      <w:r w:rsidR="00AB6EA9">
        <w:tab/>
      </w:r>
    </w:p>
    <w:p w14:paraId="647A45D9" w14:textId="5FFBA493" w:rsidR="000A0F20" w:rsidRPr="000A0F20" w:rsidRDefault="000A0F20" w:rsidP="000A0F20">
      <w:pPr>
        <w:tabs>
          <w:tab w:val="right" w:pos="9360"/>
        </w:tabs>
      </w:pPr>
      <w:r>
        <w:rPr>
          <w:noProof/>
        </w:rPr>
        <mc:AlternateContent>
          <mc:Choice Requires="wps">
            <w:drawing>
              <wp:anchor distT="0" distB="0" distL="114300" distR="114300" simplePos="0" relativeHeight="251681792" behindDoc="0" locked="0" layoutInCell="1" allowOverlap="1" wp14:anchorId="31AF9D3F" wp14:editId="78D4266B">
                <wp:simplePos x="0" y="0"/>
                <wp:positionH relativeFrom="column">
                  <wp:posOffset>-182881</wp:posOffset>
                </wp:positionH>
                <wp:positionV relativeFrom="paragraph">
                  <wp:posOffset>81501</wp:posOffset>
                </wp:positionV>
                <wp:extent cx="6162261" cy="0"/>
                <wp:effectExtent l="0" t="0" r="0" b="0"/>
                <wp:wrapNone/>
                <wp:docPr id="1384640601" name="Straight Connector 12"/>
                <wp:cNvGraphicFramePr/>
                <a:graphic xmlns:a="http://schemas.openxmlformats.org/drawingml/2006/main">
                  <a:graphicData uri="http://schemas.microsoft.com/office/word/2010/wordprocessingShape">
                    <wps:wsp>
                      <wps:cNvCnPr/>
                      <wps:spPr>
                        <a:xfrm>
                          <a:off x="0" y="0"/>
                          <a:ext cx="616226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624576" id="Straight Connector 12"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4.4pt,6.4pt" to="470.8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" strokecolor="#731c3f [3204]" strokeweight=".5pt">
                <v:stroke joinstyle="miter"/>
              </v:line>
            </w:pict>
          </mc:Fallback>
        </mc:AlternateContent>
      </w:r>
      <w:r>
        <w:tab/>
      </w:r>
    </w:p>
    <w:p w14:paraId="7EFFA0F6" w14:textId="1FDFD68A" w:rsidR="00E21B14" w:rsidRPr="00E21B14" w:rsidRDefault="00E21B14" w:rsidP="000A0F20">
      <w:pPr>
        <w:pStyle w:val="ListParagraph"/>
        <w:numPr>
          <w:ilvl w:val="0"/>
          <w:numId w:val="14"/>
        </w:numPr>
        <w:ind w:left="360"/>
        <w:rPr>
          <w:b/>
          <w:bCs/>
        </w:rPr>
      </w:pPr>
      <w:proofErr w:type="spellStart"/>
      <w:r w:rsidRPr="00E21B14">
        <w:rPr>
          <w:b/>
          <w:bCs/>
        </w:rPr>
        <w:t>FetchType.EAGER</w:t>
      </w:r>
      <w:proofErr w:type="spellEnd"/>
    </w:p>
    <w:p w14:paraId="403718A7" w14:textId="0DEAC9FB" w:rsidR="00E21B14" w:rsidRDefault="00E21B14" w:rsidP="000A0F20">
      <w:pPr>
        <w:ind w:firstLine="360"/>
      </w:pPr>
      <w:r>
        <w:t xml:space="preserve">Related entities are loaded with main entity immediately </w:t>
      </w:r>
    </w:p>
    <w:p w14:paraId="392EEE47" w14:textId="68B88598" w:rsidR="00B5555B" w:rsidRPr="000A0F20" w:rsidRDefault="00B5555B" w:rsidP="000A0F20">
      <w:pPr>
        <w:pStyle w:val="ListParagraph"/>
        <w:numPr>
          <w:ilvl w:val="0"/>
          <w:numId w:val="14"/>
        </w:numPr>
        <w:ind w:left="360"/>
        <w:rPr>
          <w:b/>
          <w:bCs/>
        </w:rPr>
      </w:pPr>
      <w:proofErr w:type="spellStart"/>
      <w:r w:rsidRPr="000A0F20">
        <w:rPr>
          <w:b/>
          <w:bCs/>
        </w:rPr>
        <w:t>FetchType.LAZY</w:t>
      </w:r>
      <w:proofErr w:type="spellEnd"/>
    </w:p>
    <w:p w14:paraId="0F8C70E8" w14:textId="5725EFC4" w:rsidR="00706954" w:rsidRDefault="00B5555B" w:rsidP="00706954">
      <w:pPr>
        <w:ind w:left="-360" w:firstLine="720"/>
      </w:pPr>
      <w:r>
        <w:t>Related entities are loaded when it is accessed</w:t>
      </w:r>
      <w:r w:rsidR="005768C0">
        <w:t>.</w:t>
      </w:r>
    </w:p>
    <w:p w14:paraId="7D0B77DE" w14:textId="2CC77422" w:rsidR="00706954" w:rsidRDefault="00706954" w:rsidP="006D1435">
      <w:pPr>
        <w:ind w:left="-360" w:firstLine="720"/>
      </w:pPr>
      <w:r w:rsidRPr="00706954">
        <w:rPr>
          <w:noProof/>
        </w:rPr>
        <w:drawing>
          <wp:inline distT="0" distB="0" distL="0" distR="0" wp14:anchorId="7ABF016F" wp14:editId="0783677E">
            <wp:extent cx="5943600" cy="587375"/>
            <wp:effectExtent l="0" t="0" r="0" b="3175"/>
            <wp:docPr id="196756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66862" name=""/>
                    <pic:cNvPicPr/>
                  </pic:nvPicPr>
                  <pic:blipFill>
                    <a:blip r:embed="rId52"/>
                    <a:stretch>
                      <a:fillRect/>
                    </a:stretch>
                  </pic:blipFill>
                  <pic:spPr>
                    <a:xfrm>
                      <a:off x="0" y="0"/>
                      <a:ext cx="5943600" cy="587375"/>
                    </a:xfrm>
                    <a:prstGeom prst="rect">
                      <a:avLst/>
                    </a:prstGeom>
                  </pic:spPr>
                </pic:pic>
              </a:graphicData>
            </a:graphic>
          </wp:inline>
        </w:drawing>
      </w:r>
    </w:p>
    <w:p w14:paraId="587986FC" w14:textId="77777777" w:rsidR="006D1435" w:rsidRPr="006D1435" w:rsidRDefault="006D1435" w:rsidP="006D1435">
      <w:pPr>
        <w:ind w:left="-360" w:firstLine="720"/>
      </w:pPr>
    </w:p>
    <w:p w14:paraId="5579342B" w14:textId="25D33861" w:rsidR="006D1435" w:rsidRPr="00803A00" w:rsidRDefault="00803A00" w:rsidP="0017022B">
      <w:pPr>
        <w:rPr>
          <w:b/>
          <w:bCs/>
          <w:color w:val="EE0000"/>
        </w:rPr>
      </w:pPr>
      <w:r w:rsidRPr="00803A00">
        <w:rPr>
          <w:b/>
          <w:bCs/>
          <w:color w:val="EE0000"/>
        </w:rPr>
        <w:t>N+1 Problem</w:t>
      </w:r>
    </w:p>
    <w:p w14:paraId="7A6EAC82" w14:textId="22CD2446" w:rsidR="00803A00" w:rsidRDefault="00803A00" w:rsidP="0017022B">
      <w:r>
        <w:t>Solution for N+1 problem is Fetch-Join</w:t>
      </w:r>
    </w:p>
    <w:p w14:paraId="5B56642B" w14:textId="77777777" w:rsidR="0047658C" w:rsidRDefault="0047658C" w:rsidP="0017022B"/>
    <w:p w14:paraId="2D48D888" w14:textId="77777777" w:rsidR="00706954" w:rsidRDefault="00706954" w:rsidP="0017022B"/>
    <w:p w14:paraId="5E419B59" w14:textId="77777777" w:rsidR="00706954" w:rsidRDefault="00706954" w:rsidP="0017022B"/>
    <w:p w14:paraId="6EA555C3" w14:textId="77777777" w:rsidR="00706954" w:rsidRDefault="00706954" w:rsidP="0017022B"/>
    <w:p w14:paraId="18468B80" w14:textId="77777777" w:rsidR="00706954" w:rsidRDefault="00706954" w:rsidP="0017022B"/>
    <w:p w14:paraId="0E7C16F7" w14:textId="77777777" w:rsidR="00706954" w:rsidRDefault="00706954" w:rsidP="0017022B"/>
    <w:p w14:paraId="42166E25" w14:textId="77777777" w:rsidR="00706954" w:rsidRDefault="00706954" w:rsidP="0017022B"/>
    <w:p w14:paraId="5A65DD55" w14:textId="3453D3E7" w:rsidR="00706954" w:rsidRDefault="00706954" w:rsidP="00706954">
      <w:pPr>
        <w:pStyle w:val="Heading1"/>
      </w:pPr>
      <w:r>
        <w:lastRenderedPageBreak/>
        <w:t>Cache in JPA / Hibernate</w:t>
      </w:r>
    </w:p>
    <w:p w14:paraId="6DCEFCF4" w14:textId="6A52ED5C" w:rsidR="00706954" w:rsidRDefault="00706954" w:rsidP="00706954">
      <w:r>
        <w:t xml:space="preserve">It is an optimization mechanism the helps reduce the number of database queries </w:t>
      </w:r>
      <w:r w:rsidR="002D2977">
        <w:t xml:space="preserve">by storing frequently accessed entities </w:t>
      </w:r>
      <w:r w:rsidR="00AB6F09">
        <w:t>or query results in memory.</w:t>
      </w:r>
    </w:p>
    <w:p w14:paraId="2AD0DB6E" w14:textId="79849894" w:rsidR="0017306D" w:rsidRDefault="0017306D" w:rsidP="00706954">
      <w:r>
        <w:t xml:space="preserve">JPA / Hibernate </w:t>
      </w:r>
    </w:p>
    <w:p w14:paraId="7A672BC4" w14:textId="0E90BA56" w:rsidR="0017306D" w:rsidRDefault="0017306D" w:rsidP="0017306D">
      <w:pPr>
        <w:pStyle w:val="ListParagraph"/>
        <w:numPr>
          <w:ilvl w:val="0"/>
          <w:numId w:val="15"/>
        </w:numPr>
      </w:pPr>
      <w:r>
        <w:t>Provides First level cache (L1 Cache)</w:t>
      </w:r>
    </w:p>
    <w:p w14:paraId="4FFF4F34" w14:textId="208C5B03" w:rsidR="0017306D" w:rsidRDefault="0017306D" w:rsidP="0017306D">
      <w:pPr>
        <w:pStyle w:val="ListParagraph"/>
        <w:numPr>
          <w:ilvl w:val="0"/>
          <w:numId w:val="15"/>
        </w:numPr>
      </w:pPr>
      <w:r>
        <w:t>Supports Second level cache</w:t>
      </w:r>
    </w:p>
    <w:p w14:paraId="6B19610A" w14:textId="77777777" w:rsidR="00383C36" w:rsidRDefault="00383C36" w:rsidP="00383C36">
      <w:pPr>
        <w:pStyle w:val="ListParagraph"/>
      </w:pPr>
    </w:p>
    <w:p w14:paraId="4ED14AD5" w14:textId="48106D60" w:rsidR="0017306D" w:rsidRPr="00383C36" w:rsidRDefault="0017306D" w:rsidP="00383C36">
      <w:pPr>
        <w:pStyle w:val="ListParagraph"/>
        <w:numPr>
          <w:ilvl w:val="0"/>
          <w:numId w:val="17"/>
        </w:numPr>
        <w:rPr>
          <w:b/>
          <w:bCs/>
        </w:rPr>
      </w:pPr>
      <w:r w:rsidRPr="00383C36">
        <w:rPr>
          <w:b/>
          <w:bCs/>
        </w:rPr>
        <w:t>First Level Cache (L1 Cache)</w:t>
      </w:r>
    </w:p>
    <w:p w14:paraId="4A2E50CE" w14:textId="592CCC2C" w:rsidR="0017306D" w:rsidRDefault="0017306D" w:rsidP="00383C36">
      <w:pPr>
        <w:ind w:left="360"/>
      </w:pPr>
      <w:r>
        <w:t xml:space="preserve">Scope: Per </w:t>
      </w:r>
      <w:proofErr w:type="spellStart"/>
      <w:r>
        <w:t>EntityManger</w:t>
      </w:r>
      <w:proofErr w:type="spellEnd"/>
      <w:r>
        <w:t xml:space="preserve"> / </w:t>
      </w:r>
      <w:proofErr w:type="spellStart"/>
      <w:r>
        <w:t>Session.scope</w:t>
      </w:r>
      <w:proofErr w:type="spellEnd"/>
    </w:p>
    <w:p w14:paraId="225140B8" w14:textId="2E375898" w:rsidR="0017306D" w:rsidRPr="0017306D" w:rsidRDefault="0017306D" w:rsidP="00383C36">
      <w:pPr>
        <w:ind w:left="360"/>
      </w:pPr>
      <w:r>
        <w:t xml:space="preserve">It is always enabled by default </w:t>
      </w:r>
    </w:p>
    <w:p w14:paraId="785C0AB3" w14:textId="49141AA4" w:rsidR="003C3D90" w:rsidRDefault="00B810B9" w:rsidP="00383C36">
      <w:pPr>
        <w:ind w:left="360"/>
      </w:pPr>
      <w:r>
        <w:t xml:space="preserve">When you fetch the entity using </w:t>
      </w:r>
      <w:proofErr w:type="spellStart"/>
      <w:r>
        <w:t>EntityManger</w:t>
      </w:r>
      <w:proofErr w:type="spellEnd"/>
      <w:r>
        <w:t xml:space="preserve"> / Session, it is stored in the first level cache</w:t>
      </w:r>
      <w:r w:rsidR="00AD60CD">
        <w:t>.</w:t>
      </w:r>
      <w:r w:rsidR="00DC4BE6">
        <w:t xml:space="preserve"> Now if you fetch the same entity again within the same </w:t>
      </w:r>
      <w:proofErr w:type="spellStart"/>
      <w:r w:rsidR="00DC4BE6">
        <w:t>EntityManger</w:t>
      </w:r>
      <w:proofErr w:type="spellEnd"/>
      <w:r w:rsidR="00DC4BE6">
        <w:t xml:space="preserve"> / Session</w:t>
      </w:r>
      <w:r w:rsidR="001662B2">
        <w:t>, JPA will return it from the cache memory meaning no SQL query will be fired</w:t>
      </w:r>
      <w:r w:rsidR="00301FF0">
        <w:t>.</w:t>
      </w:r>
    </w:p>
    <w:p w14:paraId="237C21F1" w14:textId="77777777" w:rsidR="00383C36" w:rsidRDefault="00383C36" w:rsidP="00383C36">
      <w:pPr>
        <w:ind w:left="360"/>
      </w:pPr>
    </w:p>
    <w:p w14:paraId="2C38229A" w14:textId="54FD5429" w:rsidR="00383C36" w:rsidRPr="00383C36" w:rsidRDefault="00383C36" w:rsidP="00383C36">
      <w:pPr>
        <w:pStyle w:val="ListParagraph"/>
        <w:numPr>
          <w:ilvl w:val="0"/>
          <w:numId w:val="17"/>
        </w:numPr>
        <w:rPr>
          <w:b/>
          <w:bCs/>
        </w:rPr>
      </w:pPr>
      <w:r w:rsidRPr="00383C36">
        <w:rPr>
          <w:b/>
          <w:bCs/>
        </w:rPr>
        <w:t>Second Level Cache (L2 Cache)</w:t>
      </w:r>
    </w:p>
    <w:p w14:paraId="2CFA3176" w14:textId="77777777" w:rsidR="00E64796" w:rsidRDefault="00D366DD" w:rsidP="00D366DD">
      <w:pPr>
        <w:ind w:left="360"/>
      </w:pPr>
      <w:r>
        <w:t xml:space="preserve">Scope: Per </w:t>
      </w:r>
      <w:proofErr w:type="spellStart"/>
      <w:r>
        <w:t>EntityManagerFactory</w:t>
      </w:r>
      <w:proofErr w:type="spellEnd"/>
      <w:r w:rsidR="007D4C27">
        <w:t xml:space="preserve"> </w:t>
      </w:r>
      <w:r>
        <w:t>/</w:t>
      </w:r>
      <w:r w:rsidR="007D4C27">
        <w:t xml:space="preserve"> </w:t>
      </w:r>
      <w:proofErr w:type="spellStart"/>
      <w:r>
        <w:t>SessionFactory</w:t>
      </w:r>
      <w:proofErr w:type="spellEnd"/>
    </w:p>
    <w:p w14:paraId="10AB6DD9" w14:textId="61B84A8C" w:rsidR="00E64796" w:rsidRDefault="00E64796" w:rsidP="00D366DD">
      <w:pPr>
        <w:ind w:left="360"/>
      </w:pPr>
      <w:r>
        <w:t>It is not enabled by default or directly.</w:t>
      </w:r>
    </w:p>
    <w:p w14:paraId="508BAF47" w14:textId="77CD297E" w:rsidR="004326D8" w:rsidRDefault="004326D8" w:rsidP="00D366DD">
      <w:pPr>
        <w:ind w:left="360"/>
      </w:pPr>
      <w:r>
        <w:t>You need to provide</w:t>
      </w:r>
      <w:r w:rsidR="00157EAE">
        <w:t>r</w:t>
      </w:r>
      <w:r>
        <w:t xml:space="preserve"> </w:t>
      </w:r>
      <w:r w:rsidR="00157EAE">
        <w:t xml:space="preserve">EH cache </w:t>
      </w:r>
      <w:r>
        <w:t xml:space="preserve">provider </w:t>
      </w:r>
      <w:proofErr w:type="spellStart"/>
      <w:r>
        <w:t>Hezal</w:t>
      </w:r>
      <w:proofErr w:type="spellEnd"/>
      <w:r>
        <w:t xml:space="preserve"> cast, </w:t>
      </w:r>
      <w:proofErr w:type="spellStart"/>
      <w:r>
        <w:t>Infiny</w:t>
      </w:r>
      <w:proofErr w:type="spellEnd"/>
      <w:r>
        <w:t xml:space="preserve"> Spam, </w:t>
      </w:r>
      <w:proofErr w:type="spellStart"/>
      <w:r>
        <w:t>etc</w:t>
      </w:r>
      <w:proofErr w:type="spellEnd"/>
      <w:r>
        <w:t xml:space="preserve"> to work second level cache.</w:t>
      </w:r>
    </w:p>
    <w:p w14:paraId="7EFAE738" w14:textId="52CEF03B" w:rsidR="001779FA" w:rsidRDefault="001779FA" w:rsidP="00D366DD">
      <w:pPr>
        <w:ind w:left="360"/>
      </w:pPr>
      <w:r>
        <w:t>It is useful when you want to cache entities across sessions, entity managers improving performance in multi user applications.</w:t>
      </w:r>
    </w:p>
    <w:p w14:paraId="6DE66128" w14:textId="77777777" w:rsidR="001779FA" w:rsidRDefault="001779FA" w:rsidP="001779FA"/>
    <w:p w14:paraId="0D71D9C8" w14:textId="77777777" w:rsidR="00157EAE" w:rsidRDefault="00157EAE" w:rsidP="00D366DD">
      <w:pPr>
        <w:ind w:left="360"/>
      </w:pPr>
    </w:p>
    <w:p w14:paraId="6C742782" w14:textId="76A82E03" w:rsidR="006D1435" w:rsidRPr="00D366DD" w:rsidRDefault="007D4C27" w:rsidP="00D366DD">
      <w:pPr>
        <w:ind w:left="360"/>
      </w:pPr>
      <w:r>
        <w:t xml:space="preserve"> </w:t>
      </w:r>
    </w:p>
    <w:p w14:paraId="6111D10B" w14:textId="3CBE40D0" w:rsidR="006D1435" w:rsidRDefault="006D1435">
      <w:pPr>
        <w:rPr>
          <w:b/>
          <w:bCs/>
        </w:rPr>
      </w:pPr>
      <w:r>
        <w:rPr>
          <w:b/>
          <w:bCs/>
        </w:rPr>
        <w:br w:type="page"/>
      </w:r>
    </w:p>
    <w:p w14:paraId="69C937B0" w14:textId="77777777" w:rsidR="00803A00" w:rsidRPr="00803A00" w:rsidRDefault="00803A00" w:rsidP="0017022B">
      <w:pPr>
        <w:rPr>
          <w:b/>
          <w:bCs/>
        </w:rPr>
      </w:pPr>
    </w:p>
    <w:p w14:paraId="287E2E24" w14:textId="11D5DB97" w:rsidR="006D1435" w:rsidRPr="006D1435" w:rsidRDefault="006D1435" w:rsidP="00AB0F41">
      <w:pPr>
        <w:tabs>
          <w:tab w:val="left" w:pos="2087"/>
        </w:tabs>
        <w:rPr>
          <w:b/>
          <w:bCs/>
        </w:rPr>
      </w:pPr>
      <w:r>
        <w:rPr>
          <w:b/>
          <w:bCs/>
        </w:rPr>
        <w:t>IMP Points</w:t>
      </w:r>
    </w:p>
    <w:p w14:paraId="55A18E52" w14:textId="493C470A" w:rsidR="00436EF3" w:rsidRDefault="00AB0F41" w:rsidP="00AB0F41">
      <w:pPr>
        <w:tabs>
          <w:tab w:val="left" w:pos="2087"/>
        </w:tabs>
      </w:pPr>
      <w:r>
        <w:t>Annotation</w:t>
      </w:r>
    </w:p>
    <w:p w14:paraId="40428EEF" w14:textId="2B5C9B2D" w:rsidR="00AB0F41" w:rsidRDefault="00AB0F41" w:rsidP="00AB0F41">
      <w:pPr>
        <w:tabs>
          <w:tab w:val="left" w:pos="2087"/>
        </w:tabs>
      </w:pPr>
      <w:r>
        <w:t>Cascading</w:t>
      </w:r>
    </w:p>
    <w:p w14:paraId="65439802" w14:textId="40D907AF" w:rsidR="00AB0F41" w:rsidRDefault="00AB0F41" w:rsidP="00AB0F41">
      <w:pPr>
        <w:tabs>
          <w:tab w:val="left" w:pos="2087"/>
        </w:tabs>
      </w:pPr>
      <w:r>
        <w:t>FetchType</w:t>
      </w:r>
    </w:p>
    <w:p w14:paraId="538CE70F" w14:textId="4B19EDA2" w:rsidR="006D1435" w:rsidRDefault="006D1435" w:rsidP="00AB0F41">
      <w:pPr>
        <w:tabs>
          <w:tab w:val="left" w:pos="2087"/>
        </w:tabs>
      </w:pPr>
      <w:r>
        <w:t>JoinTable</w:t>
      </w:r>
    </w:p>
    <w:p w14:paraId="739C63C0" w14:textId="04379F01" w:rsidR="006D1435" w:rsidRDefault="006D1435" w:rsidP="00AB0F41">
      <w:pPr>
        <w:tabs>
          <w:tab w:val="left" w:pos="2087"/>
        </w:tabs>
      </w:pPr>
      <w:r>
        <w:t>N+1 Problem</w:t>
      </w:r>
    </w:p>
    <w:p w14:paraId="22E1FEC2" w14:textId="54DEE204" w:rsidR="00436EF3" w:rsidRPr="003E7858" w:rsidRDefault="00436EF3" w:rsidP="00FC22C3">
      <w:pPr>
        <w:tabs>
          <w:tab w:val="left" w:pos="3110"/>
        </w:tabs>
      </w:pPr>
    </w:p>
    <w:sectPr w:rsidR="00436EF3" w:rsidRPr="003E7858">
      <w:footerReference w:type="default" r:id="rId53"/>
      <w:pgSz w:w="12240" w:h="15840"/>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1ECC3" w14:textId="77777777" w:rsidR="002D057B" w:rsidRDefault="002D057B">
      <w:r>
        <w:separator/>
      </w:r>
    </w:p>
    <w:p w14:paraId="18C49F41" w14:textId="77777777" w:rsidR="002D057B" w:rsidRDefault="002D057B"/>
  </w:endnote>
  <w:endnote w:type="continuationSeparator" w:id="0">
    <w:p w14:paraId="02A774B5" w14:textId="77777777" w:rsidR="002D057B" w:rsidRDefault="002D057B">
      <w:r>
        <w:continuationSeparator/>
      </w:r>
    </w:p>
    <w:p w14:paraId="6D34E4A5" w14:textId="77777777" w:rsidR="002D057B" w:rsidRDefault="002D05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699706"/>
      <w:docPartObj>
        <w:docPartGallery w:val="Page Numbers (Bottom of Page)"/>
        <w:docPartUnique/>
      </w:docPartObj>
    </w:sdtPr>
    <w:sdtEndPr>
      <w:rPr>
        <w:noProof/>
      </w:rPr>
    </w:sdtEndPr>
    <w:sdtContent>
      <w:p w14:paraId="34BD8DB9" w14:textId="77777777" w:rsidR="008918F2" w:rsidRDefault="00E34FED">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0D0C0" w14:textId="77777777" w:rsidR="002D057B" w:rsidRDefault="002D057B">
      <w:r>
        <w:separator/>
      </w:r>
    </w:p>
    <w:p w14:paraId="00D55F06" w14:textId="77777777" w:rsidR="002D057B" w:rsidRDefault="002D057B"/>
  </w:footnote>
  <w:footnote w:type="continuationSeparator" w:id="0">
    <w:p w14:paraId="021E3A3A" w14:textId="77777777" w:rsidR="002D057B" w:rsidRDefault="002D057B">
      <w:r>
        <w:continuationSeparator/>
      </w:r>
    </w:p>
    <w:p w14:paraId="5CAC7D67" w14:textId="77777777" w:rsidR="002D057B" w:rsidRDefault="002D057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6C69"/>
    <w:multiLevelType w:val="hybridMultilevel"/>
    <w:tmpl w:val="21C022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756138"/>
    <w:multiLevelType w:val="hybridMultilevel"/>
    <w:tmpl w:val="D03636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725DD8"/>
    <w:multiLevelType w:val="hybridMultilevel"/>
    <w:tmpl w:val="04929F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3F4016"/>
    <w:multiLevelType w:val="hybridMultilevel"/>
    <w:tmpl w:val="F1248F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76C1EF6"/>
    <w:multiLevelType w:val="hybridMultilevel"/>
    <w:tmpl w:val="945E5D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BE8671A"/>
    <w:multiLevelType w:val="hybridMultilevel"/>
    <w:tmpl w:val="4D16A4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4A5261C"/>
    <w:multiLevelType w:val="hybridMultilevel"/>
    <w:tmpl w:val="5F3C03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5C2C2E"/>
    <w:multiLevelType w:val="hybridMultilevel"/>
    <w:tmpl w:val="38209C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EF3698D"/>
    <w:multiLevelType w:val="hybridMultilevel"/>
    <w:tmpl w:val="12E071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14E35B6"/>
    <w:multiLevelType w:val="hybridMultilevel"/>
    <w:tmpl w:val="D6E0EF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8AB4355"/>
    <w:multiLevelType w:val="hybridMultilevel"/>
    <w:tmpl w:val="0B203272"/>
    <w:lvl w:ilvl="0" w:tplc="CE0E85FE">
      <w:start w:val="1"/>
      <w:numFmt w:val="decimal"/>
      <w:pStyle w:val="ListNumber"/>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6C0F4E56"/>
    <w:multiLevelType w:val="hybridMultilevel"/>
    <w:tmpl w:val="28A2379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72C41DFD"/>
    <w:multiLevelType w:val="hybridMultilevel"/>
    <w:tmpl w:val="3F2A93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62F2808"/>
    <w:multiLevelType w:val="hybridMultilevel"/>
    <w:tmpl w:val="F72A98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8214F41"/>
    <w:multiLevelType w:val="hybridMultilevel"/>
    <w:tmpl w:val="86841E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8E53ACE"/>
    <w:multiLevelType w:val="hybridMultilevel"/>
    <w:tmpl w:val="60A4E4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DF57F06"/>
    <w:multiLevelType w:val="hybridMultilevel"/>
    <w:tmpl w:val="3AFE8F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2775256">
    <w:abstractNumId w:val="10"/>
  </w:num>
  <w:num w:numId="2" w16cid:durableId="1843664966">
    <w:abstractNumId w:val="9"/>
  </w:num>
  <w:num w:numId="3" w16cid:durableId="1122845065">
    <w:abstractNumId w:val="12"/>
  </w:num>
  <w:num w:numId="4" w16cid:durableId="923100903">
    <w:abstractNumId w:val="2"/>
  </w:num>
  <w:num w:numId="5" w16cid:durableId="1871449314">
    <w:abstractNumId w:val="13"/>
  </w:num>
  <w:num w:numId="6" w16cid:durableId="969819440">
    <w:abstractNumId w:val="15"/>
  </w:num>
  <w:num w:numId="7" w16cid:durableId="430659841">
    <w:abstractNumId w:val="14"/>
  </w:num>
  <w:num w:numId="8" w16cid:durableId="15892336">
    <w:abstractNumId w:val="4"/>
  </w:num>
  <w:num w:numId="9" w16cid:durableId="912593402">
    <w:abstractNumId w:val="6"/>
  </w:num>
  <w:num w:numId="10" w16cid:durableId="2101247024">
    <w:abstractNumId w:val="7"/>
  </w:num>
  <w:num w:numId="11" w16cid:durableId="1832984499">
    <w:abstractNumId w:val="5"/>
  </w:num>
  <w:num w:numId="12" w16cid:durableId="990521453">
    <w:abstractNumId w:val="1"/>
  </w:num>
  <w:num w:numId="13" w16cid:durableId="1237783186">
    <w:abstractNumId w:val="16"/>
  </w:num>
  <w:num w:numId="14" w16cid:durableId="660157225">
    <w:abstractNumId w:val="3"/>
  </w:num>
  <w:num w:numId="15" w16cid:durableId="251934036">
    <w:abstractNumId w:val="8"/>
  </w:num>
  <w:num w:numId="16" w16cid:durableId="344944927">
    <w:abstractNumId w:val="0"/>
  </w:num>
  <w:num w:numId="17" w16cid:durableId="1700619157">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FB1"/>
    <w:rsid w:val="00005FFD"/>
    <w:rsid w:val="0000629C"/>
    <w:rsid w:val="00007C6B"/>
    <w:rsid w:val="00010801"/>
    <w:rsid w:val="000123E3"/>
    <w:rsid w:val="00013867"/>
    <w:rsid w:val="0001468E"/>
    <w:rsid w:val="00031B95"/>
    <w:rsid w:val="00033AE1"/>
    <w:rsid w:val="00036D73"/>
    <w:rsid w:val="00036E4C"/>
    <w:rsid w:val="00040406"/>
    <w:rsid w:val="0004068E"/>
    <w:rsid w:val="000454A2"/>
    <w:rsid w:val="00051318"/>
    <w:rsid w:val="0005263B"/>
    <w:rsid w:val="00053E9B"/>
    <w:rsid w:val="0005486C"/>
    <w:rsid w:val="000576BF"/>
    <w:rsid w:val="00073897"/>
    <w:rsid w:val="00090EC8"/>
    <w:rsid w:val="000A0F20"/>
    <w:rsid w:val="000A232E"/>
    <w:rsid w:val="000B43E7"/>
    <w:rsid w:val="000C6E6D"/>
    <w:rsid w:val="000C74D7"/>
    <w:rsid w:val="000D26F3"/>
    <w:rsid w:val="000D34E1"/>
    <w:rsid w:val="000D370C"/>
    <w:rsid w:val="000E413C"/>
    <w:rsid w:val="000E786E"/>
    <w:rsid w:val="000F05AF"/>
    <w:rsid w:val="000F1913"/>
    <w:rsid w:val="00123742"/>
    <w:rsid w:val="0013235D"/>
    <w:rsid w:val="0013448A"/>
    <w:rsid w:val="001417EB"/>
    <w:rsid w:val="0014448E"/>
    <w:rsid w:val="00155DB3"/>
    <w:rsid w:val="00157EAE"/>
    <w:rsid w:val="00163F66"/>
    <w:rsid w:val="001662B2"/>
    <w:rsid w:val="001663EE"/>
    <w:rsid w:val="0017022B"/>
    <w:rsid w:val="0017306D"/>
    <w:rsid w:val="001774A7"/>
    <w:rsid w:val="001779FA"/>
    <w:rsid w:val="00183768"/>
    <w:rsid w:val="001A4428"/>
    <w:rsid w:val="001A6521"/>
    <w:rsid w:val="001B2915"/>
    <w:rsid w:val="001C3F46"/>
    <w:rsid w:val="001C6C54"/>
    <w:rsid w:val="001D650D"/>
    <w:rsid w:val="001D7D92"/>
    <w:rsid w:val="001E1AC5"/>
    <w:rsid w:val="001E38BC"/>
    <w:rsid w:val="001F0CCA"/>
    <w:rsid w:val="00206A25"/>
    <w:rsid w:val="00224442"/>
    <w:rsid w:val="00241964"/>
    <w:rsid w:val="002450E3"/>
    <w:rsid w:val="00296196"/>
    <w:rsid w:val="00297C2F"/>
    <w:rsid w:val="002A05C6"/>
    <w:rsid w:val="002A239C"/>
    <w:rsid w:val="002B0D79"/>
    <w:rsid w:val="002B71C5"/>
    <w:rsid w:val="002C0C37"/>
    <w:rsid w:val="002C5AD4"/>
    <w:rsid w:val="002D057B"/>
    <w:rsid w:val="002D2977"/>
    <w:rsid w:val="002E562D"/>
    <w:rsid w:val="002E6789"/>
    <w:rsid w:val="002F589A"/>
    <w:rsid w:val="00301FF0"/>
    <w:rsid w:val="00302318"/>
    <w:rsid w:val="0030536D"/>
    <w:rsid w:val="00327763"/>
    <w:rsid w:val="00332024"/>
    <w:rsid w:val="00332B6A"/>
    <w:rsid w:val="00334A7D"/>
    <w:rsid w:val="00340032"/>
    <w:rsid w:val="003461FE"/>
    <w:rsid w:val="00373B9B"/>
    <w:rsid w:val="00383C36"/>
    <w:rsid w:val="00384C4B"/>
    <w:rsid w:val="00387E85"/>
    <w:rsid w:val="00395825"/>
    <w:rsid w:val="003C3D90"/>
    <w:rsid w:val="003E4349"/>
    <w:rsid w:val="003E7858"/>
    <w:rsid w:val="003F5717"/>
    <w:rsid w:val="003F61F5"/>
    <w:rsid w:val="00405578"/>
    <w:rsid w:val="00407A1D"/>
    <w:rsid w:val="00414CB6"/>
    <w:rsid w:val="00422086"/>
    <w:rsid w:val="004252D8"/>
    <w:rsid w:val="00425F0D"/>
    <w:rsid w:val="004312F8"/>
    <w:rsid w:val="004326D8"/>
    <w:rsid w:val="00433159"/>
    <w:rsid w:val="004333A6"/>
    <w:rsid w:val="00436EF3"/>
    <w:rsid w:val="00450001"/>
    <w:rsid w:val="00462D41"/>
    <w:rsid w:val="00463CE5"/>
    <w:rsid w:val="00467017"/>
    <w:rsid w:val="00473E28"/>
    <w:rsid w:val="0047658C"/>
    <w:rsid w:val="004773D8"/>
    <w:rsid w:val="00493174"/>
    <w:rsid w:val="004A14DA"/>
    <w:rsid w:val="004A1F13"/>
    <w:rsid w:val="004B6177"/>
    <w:rsid w:val="004B687A"/>
    <w:rsid w:val="004C0EF4"/>
    <w:rsid w:val="004D2580"/>
    <w:rsid w:val="004E35CA"/>
    <w:rsid w:val="004E37D5"/>
    <w:rsid w:val="004F2903"/>
    <w:rsid w:val="004F3919"/>
    <w:rsid w:val="004F5F25"/>
    <w:rsid w:val="00523342"/>
    <w:rsid w:val="00540CEF"/>
    <w:rsid w:val="00543065"/>
    <w:rsid w:val="00545BF8"/>
    <w:rsid w:val="005508E8"/>
    <w:rsid w:val="00552696"/>
    <w:rsid w:val="00566E7F"/>
    <w:rsid w:val="005678A3"/>
    <w:rsid w:val="005768C0"/>
    <w:rsid w:val="005770C5"/>
    <w:rsid w:val="00577B46"/>
    <w:rsid w:val="005817CA"/>
    <w:rsid w:val="00584032"/>
    <w:rsid w:val="00596833"/>
    <w:rsid w:val="00596FB6"/>
    <w:rsid w:val="005A7946"/>
    <w:rsid w:val="005B0D11"/>
    <w:rsid w:val="005B62E1"/>
    <w:rsid w:val="005C153C"/>
    <w:rsid w:val="005C2EAC"/>
    <w:rsid w:val="005C311C"/>
    <w:rsid w:val="005D236F"/>
    <w:rsid w:val="005E3602"/>
    <w:rsid w:val="005E5B18"/>
    <w:rsid w:val="005E7B43"/>
    <w:rsid w:val="005F1998"/>
    <w:rsid w:val="005F1F5C"/>
    <w:rsid w:val="005F33DC"/>
    <w:rsid w:val="005F34C0"/>
    <w:rsid w:val="005F5814"/>
    <w:rsid w:val="0061259F"/>
    <w:rsid w:val="00615C7F"/>
    <w:rsid w:val="00643782"/>
    <w:rsid w:val="00643904"/>
    <w:rsid w:val="00646D2E"/>
    <w:rsid w:val="00652C74"/>
    <w:rsid w:val="00664943"/>
    <w:rsid w:val="006672BC"/>
    <w:rsid w:val="00683F1D"/>
    <w:rsid w:val="006876B5"/>
    <w:rsid w:val="00691AAD"/>
    <w:rsid w:val="00691BEB"/>
    <w:rsid w:val="006931E6"/>
    <w:rsid w:val="006A1C22"/>
    <w:rsid w:val="006B06B4"/>
    <w:rsid w:val="006B287C"/>
    <w:rsid w:val="006B5DC1"/>
    <w:rsid w:val="006C1FF3"/>
    <w:rsid w:val="006C72E8"/>
    <w:rsid w:val="006D1435"/>
    <w:rsid w:val="006D74E2"/>
    <w:rsid w:val="006D7AB6"/>
    <w:rsid w:val="006F18DA"/>
    <w:rsid w:val="006F54BF"/>
    <w:rsid w:val="00706954"/>
    <w:rsid w:val="00713E5A"/>
    <w:rsid w:val="00722627"/>
    <w:rsid w:val="007243A5"/>
    <w:rsid w:val="00725B83"/>
    <w:rsid w:val="007330C9"/>
    <w:rsid w:val="00734393"/>
    <w:rsid w:val="0073457A"/>
    <w:rsid w:val="00735D05"/>
    <w:rsid w:val="007626E2"/>
    <w:rsid w:val="007649AA"/>
    <w:rsid w:val="00780FE2"/>
    <w:rsid w:val="00783CA4"/>
    <w:rsid w:val="00783EB5"/>
    <w:rsid w:val="00783F02"/>
    <w:rsid w:val="00784EA3"/>
    <w:rsid w:val="007908FB"/>
    <w:rsid w:val="0079294B"/>
    <w:rsid w:val="007A4F25"/>
    <w:rsid w:val="007A4F92"/>
    <w:rsid w:val="007A71E1"/>
    <w:rsid w:val="007B425E"/>
    <w:rsid w:val="007C60AD"/>
    <w:rsid w:val="007C67A8"/>
    <w:rsid w:val="007D39E9"/>
    <w:rsid w:val="007D4C27"/>
    <w:rsid w:val="007D639B"/>
    <w:rsid w:val="007E1F27"/>
    <w:rsid w:val="007E387F"/>
    <w:rsid w:val="007E47D9"/>
    <w:rsid w:val="00803108"/>
    <w:rsid w:val="00803A00"/>
    <w:rsid w:val="00820A5E"/>
    <w:rsid w:val="00831AB6"/>
    <w:rsid w:val="00833318"/>
    <w:rsid w:val="00834F7B"/>
    <w:rsid w:val="0084296D"/>
    <w:rsid w:val="00843CDB"/>
    <w:rsid w:val="0084681E"/>
    <w:rsid w:val="00847FC2"/>
    <w:rsid w:val="00856766"/>
    <w:rsid w:val="008609C9"/>
    <w:rsid w:val="008747F4"/>
    <w:rsid w:val="00883466"/>
    <w:rsid w:val="008918F2"/>
    <w:rsid w:val="00891FED"/>
    <w:rsid w:val="00893C81"/>
    <w:rsid w:val="00894127"/>
    <w:rsid w:val="008960FA"/>
    <w:rsid w:val="008B36A9"/>
    <w:rsid w:val="008C28C0"/>
    <w:rsid w:val="008C76CF"/>
    <w:rsid w:val="008E574D"/>
    <w:rsid w:val="008F64B2"/>
    <w:rsid w:val="008F7B0D"/>
    <w:rsid w:val="00901C18"/>
    <w:rsid w:val="009039CB"/>
    <w:rsid w:val="00907A1D"/>
    <w:rsid w:val="00922A4B"/>
    <w:rsid w:val="009348FF"/>
    <w:rsid w:val="0094318B"/>
    <w:rsid w:val="00945327"/>
    <w:rsid w:val="00953134"/>
    <w:rsid w:val="00953894"/>
    <w:rsid w:val="00962F07"/>
    <w:rsid w:val="00981F4D"/>
    <w:rsid w:val="00982DFF"/>
    <w:rsid w:val="009916E7"/>
    <w:rsid w:val="009A296A"/>
    <w:rsid w:val="009A5ADD"/>
    <w:rsid w:val="009A67CC"/>
    <w:rsid w:val="009B4AA6"/>
    <w:rsid w:val="009B4D63"/>
    <w:rsid w:val="009B52E4"/>
    <w:rsid w:val="009C5AF7"/>
    <w:rsid w:val="009C5CF0"/>
    <w:rsid w:val="009C65C4"/>
    <w:rsid w:val="009D0784"/>
    <w:rsid w:val="009D1E1D"/>
    <w:rsid w:val="009D600A"/>
    <w:rsid w:val="009E4150"/>
    <w:rsid w:val="009F0D87"/>
    <w:rsid w:val="009F6FF5"/>
    <w:rsid w:val="00A00F75"/>
    <w:rsid w:val="00A048B0"/>
    <w:rsid w:val="00A134C5"/>
    <w:rsid w:val="00A45278"/>
    <w:rsid w:val="00A45A3F"/>
    <w:rsid w:val="00A46BC5"/>
    <w:rsid w:val="00A52B13"/>
    <w:rsid w:val="00A7066C"/>
    <w:rsid w:val="00A95753"/>
    <w:rsid w:val="00A97622"/>
    <w:rsid w:val="00AA207F"/>
    <w:rsid w:val="00AA25F6"/>
    <w:rsid w:val="00AB0F41"/>
    <w:rsid w:val="00AB6EA9"/>
    <w:rsid w:val="00AB6F09"/>
    <w:rsid w:val="00AC1CEF"/>
    <w:rsid w:val="00AC4A9B"/>
    <w:rsid w:val="00AD60CD"/>
    <w:rsid w:val="00AD7385"/>
    <w:rsid w:val="00AE3A96"/>
    <w:rsid w:val="00AE5EF6"/>
    <w:rsid w:val="00AF420E"/>
    <w:rsid w:val="00AF7920"/>
    <w:rsid w:val="00B01353"/>
    <w:rsid w:val="00B01F96"/>
    <w:rsid w:val="00B02122"/>
    <w:rsid w:val="00B07367"/>
    <w:rsid w:val="00B15AF2"/>
    <w:rsid w:val="00B41922"/>
    <w:rsid w:val="00B44A04"/>
    <w:rsid w:val="00B5005D"/>
    <w:rsid w:val="00B54BE4"/>
    <w:rsid w:val="00B5555B"/>
    <w:rsid w:val="00B5730C"/>
    <w:rsid w:val="00B73E54"/>
    <w:rsid w:val="00B74FD7"/>
    <w:rsid w:val="00B75579"/>
    <w:rsid w:val="00B810B9"/>
    <w:rsid w:val="00B81BC9"/>
    <w:rsid w:val="00B83E6A"/>
    <w:rsid w:val="00B955E8"/>
    <w:rsid w:val="00B96A2F"/>
    <w:rsid w:val="00BA231E"/>
    <w:rsid w:val="00BA2C4B"/>
    <w:rsid w:val="00BA3FA6"/>
    <w:rsid w:val="00BB06A4"/>
    <w:rsid w:val="00BB2B5D"/>
    <w:rsid w:val="00BC3890"/>
    <w:rsid w:val="00BC5F6D"/>
    <w:rsid w:val="00BF047B"/>
    <w:rsid w:val="00BF2E9D"/>
    <w:rsid w:val="00BF55C2"/>
    <w:rsid w:val="00C07C03"/>
    <w:rsid w:val="00C16759"/>
    <w:rsid w:val="00C21BD9"/>
    <w:rsid w:val="00C21FA1"/>
    <w:rsid w:val="00C308B7"/>
    <w:rsid w:val="00C341E8"/>
    <w:rsid w:val="00C34D24"/>
    <w:rsid w:val="00C47DF8"/>
    <w:rsid w:val="00C74C86"/>
    <w:rsid w:val="00C76248"/>
    <w:rsid w:val="00C8007D"/>
    <w:rsid w:val="00C94641"/>
    <w:rsid w:val="00CA001E"/>
    <w:rsid w:val="00CA4A0E"/>
    <w:rsid w:val="00CA53E4"/>
    <w:rsid w:val="00CB3E39"/>
    <w:rsid w:val="00CB6068"/>
    <w:rsid w:val="00CC09B3"/>
    <w:rsid w:val="00CC2797"/>
    <w:rsid w:val="00CC4A35"/>
    <w:rsid w:val="00CE78BA"/>
    <w:rsid w:val="00CF001E"/>
    <w:rsid w:val="00CF3FB1"/>
    <w:rsid w:val="00D01243"/>
    <w:rsid w:val="00D0493B"/>
    <w:rsid w:val="00D07BF5"/>
    <w:rsid w:val="00D13A4A"/>
    <w:rsid w:val="00D13A6D"/>
    <w:rsid w:val="00D35940"/>
    <w:rsid w:val="00D366DD"/>
    <w:rsid w:val="00D3787C"/>
    <w:rsid w:val="00D406B9"/>
    <w:rsid w:val="00D50E94"/>
    <w:rsid w:val="00D60E0B"/>
    <w:rsid w:val="00D61CF8"/>
    <w:rsid w:val="00D6476F"/>
    <w:rsid w:val="00D66292"/>
    <w:rsid w:val="00D67F4D"/>
    <w:rsid w:val="00D719FF"/>
    <w:rsid w:val="00DA6CF2"/>
    <w:rsid w:val="00DA72A4"/>
    <w:rsid w:val="00DC4BE6"/>
    <w:rsid w:val="00DD321F"/>
    <w:rsid w:val="00DD631F"/>
    <w:rsid w:val="00DF0034"/>
    <w:rsid w:val="00E060EC"/>
    <w:rsid w:val="00E21B14"/>
    <w:rsid w:val="00E22C4D"/>
    <w:rsid w:val="00E23015"/>
    <w:rsid w:val="00E23A27"/>
    <w:rsid w:val="00E306CA"/>
    <w:rsid w:val="00E34FED"/>
    <w:rsid w:val="00E428BD"/>
    <w:rsid w:val="00E56C40"/>
    <w:rsid w:val="00E6128B"/>
    <w:rsid w:val="00E64796"/>
    <w:rsid w:val="00E87020"/>
    <w:rsid w:val="00E93456"/>
    <w:rsid w:val="00EA12A7"/>
    <w:rsid w:val="00EB162C"/>
    <w:rsid w:val="00EC1DC6"/>
    <w:rsid w:val="00EC1F02"/>
    <w:rsid w:val="00EC7932"/>
    <w:rsid w:val="00ED1FBF"/>
    <w:rsid w:val="00EE54D4"/>
    <w:rsid w:val="00F002D1"/>
    <w:rsid w:val="00F03C80"/>
    <w:rsid w:val="00F12D68"/>
    <w:rsid w:val="00F2084A"/>
    <w:rsid w:val="00F22C48"/>
    <w:rsid w:val="00F45F4F"/>
    <w:rsid w:val="00F4624A"/>
    <w:rsid w:val="00F51AF2"/>
    <w:rsid w:val="00F65A34"/>
    <w:rsid w:val="00F7188D"/>
    <w:rsid w:val="00F758AD"/>
    <w:rsid w:val="00F76653"/>
    <w:rsid w:val="00F7709E"/>
    <w:rsid w:val="00FA2866"/>
    <w:rsid w:val="00FB3685"/>
    <w:rsid w:val="00FB6F56"/>
    <w:rsid w:val="00FC22C3"/>
    <w:rsid w:val="00FC2B55"/>
    <w:rsid w:val="00FC6C01"/>
    <w:rsid w:val="00FE00A9"/>
    <w:rsid w:val="00FF5B61"/>
    <w:rsid w:val="00FF5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D3DE7"/>
  <w15:chartTrackingRefBased/>
  <w15:docId w15:val="{6F9A8C31-74E5-4D2D-B14F-1EBC09C15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8" w:qFormat="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150"/>
  </w:style>
  <w:style w:type="paragraph" w:styleId="Heading1">
    <w:name w:val="heading 1"/>
    <w:basedOn w:val="Normal"/>
    <w:next w:val="Normal"/>
    <w:link w:val="Heading1Char"/>
    <w:uiPriority w:val="9"/>
    <w:qFormat/>
    <w:rsid w:val="001F0CCA"/>
    <w:pPr>
      <w:keepNext/>
      <w:keepLines/>
      <w:pBdr>
        <w:bottom w:val="single" w:sz="12" w:space="12" w:color="56152F" w:themeColor="accent4"/>
      </w:pBdr>
      <w:spacing w:before="460" w:after="480"/>
      <w:contextualSpacing/>
      <w:outlineLvl w:val="0"/>
    </w:pPr>
    <w:rPr>
      <w:rFonts w:asciiTheme="majorHAnsi" w:eastAsiaTheme="majorEastAsia" w:hAnsiTheme="majorHAnsi" w:cstheme="majorBidi"/>
      <w:color w:val="731C3F" w:themeColor="accent1"/>
      <w:sz w:val="40"/>
      <w:szCs w:val="32"/>
    </w:rPr>
  </w:style>
  <w:style w:type="paragraph" w:styleId="Heading2">
    <w:name w:val="heading 2"/>
    <w:basedOn w:val="Normal"/>
    <w:next w:val="Normal"/>
    <w:link w:val="Heading2Char"/>
    <w:uiPriority w:val="9"/>
    <w:qFormat/>
    <w:rsid w:val="001F0CCA"/>
    <w:pPr>
      <w:keepNext/>
      <w:keepLines/>
      <w:spacing w:before="460"/>
      <w:contextualSpacing/>
      <w:outlineLvl w:val="1"/>
    </w:pPr>
    <w:rPr>
      <w:rFonts w:asciiTheme="majorHAnsi" w:eastAsiaTheme="majorEastAsia" w:hAnsiTheme="majorHAnsi" w:cstheme="majorBidi"/>
      <w:b/>
      <w:szCs w:val="26"/>
    </w:rPr>
  </w:style>
  <w:style w:type="paragraph" w:styleId="Heading3">
    <w:name w:val="heading 3"/>
    <w:basedOn w:val="Normal"/>
    <w:next w:val="Normal"/>
    <w:link w:val="Heading3Char"/>
    <w:uiPriority w:val="9"/>
    <w:semiHidden/>
    <w:unhideWhenUsed/>
    <w:qFormat/>
    <w:rsid w:val="001F0CCA"/>
    <w:pPr>
      <w:keepNext/>
      <w:keepLines/>
      <w:spacing w:before="460"/>
      <w:contextualSpacing/>
      <w:outlineLvl w:val="2"/>
    </w:pPr>
    <w:rPr>
      <w:rFonts w:asciiTheme="majorHAnsi" w:eastAsiaTheme="majorEastAsia" w:hAnsiTheme="majorHAnsi" w:cstheme="majorBidi"/>
      <w:sz w:val="40"/>
      <w:szCs w:val="24"/>
    </w:rPr>
  </w:style>
  <w:style w:type="paragraph" w:styleId="Heading4">
    <w:name w:val="heading 4"/>
    <w:basedOn w:val="Normal"/>
    <w:next w:val="Normal"/>
    <w:link w:val="Heading4Char"/>
    <w:uiPriority w:val="9"/>
    <w:semiHidden/>
    <w:unhideWhenUsed/>
    <w:qFormat/>
    <w:rsid w:val="001F0CCA"/>
    <w:pPr>
      <w:keepNext/>
      <w:keepLines/>
      <w:spacing w:before="460"/>
      <w:contextualSpacing/>
      <w:outlineLvl w:val="3"/>
    </w:pPr>
    <w:rPr>
      <w:rFonts w:asciiTheme="majorHAnsi" w:eastAsiaTheme="majorEastAsia" w:hAnsiTheme="majorHAnsi" w:cstheme="majorBidi"/>
      <w:i/>
      <w:iCs/>
      <w:sz w:val="40"/>
    </w:rPr>
  </w:style>
  <w:style w:type="paragraph" w:styleId="Heading5">
    <w:name w:val="heading 5"/>
    <w:basedOn w:val="Normal"/>
    <w:next w:val="Normal"/>
    <w:link w:val="Heading5Char"/>
    <w:uiPriority w:val="9"/>
    <w:semiHidden/>
    <w:unhideWhenUsed/>
    <w:qFormat/>
    <w:rsid w:val="001F0CCA"/>
    <w:pPr>
      <w:keepNext/>
      <w:keepLines/>
      <w:spacing w:before="460"/>
      <w:contextualSpacing/>
      <w:outlineLvl w:val="4"/>
    </w:pPr>
    <w:rPr>
      <w:rFonts w:asciiTheme="majorHAnsi" w:eastAsiaTheme="majorEastAsia" w:hAnsiTheme="majorHAnsi" w:cstheme="majorBidi"/>
      <w:color w:val="262626" w:themeColor="text1" w:themeTint="D9"/>
      <w:sz w:val="34"/>
    </w:rPr>
  </w:style>
  <w:style w:type="paragraph" w:styleId="Heading6">
    <w:name w:val="heading 6"/>
    <w:basedOn w:val="Normal"/>
    <w:next w:val="Normal"/>
    <w:link w:val="Heading6Char"/>
    <w:uiPriority w:val="9"/>
    <w:semiHidden/>
    <w:unhideWhenUsed/>
    <w:qFormat/>
    <w:rsid w:val="001F0CCA"/>
    <w:pPr>
      <w:keepNext/>
      <w:keepLines/>
      <w:spacing w:before="460"/>
      <w:contextualSpacing/>
      <w:outlineLvl w:val="5"/>
    </w:pPr>
    <w:rPr>
      <w:rFonts w:asciiTheme="majorHAnsi" w:eastAsiaTheme="majorEastAsia" w:hAnsiTheme="majorHAnsi" w:cstheme="majorBidi"/>
      <w:i/>
      <w:color w:val="262626" w:themeColor="text1" w:themeTint="D9"/>
      <w:sz w:val="34"/>
    </w:rPr>
  </w:style>
  <w:style w:type="paragraph" w:styleId="Heading7">
    <w:name w:val="heading 7"/>
    <w:basedOn w:val="Normal"/>
    <w:next w:val="Normal"/>
    <w:link w:val="Heading7Char"/>
    <w:uiPriority w:val="9"/>
    <w:semiHidden/>
    <w:unhideWhenUsed/>
    <w:qFormat/>
    <w:rsid w:val="001F0CCA"/>
    <w:pPr>
      <w:keepNext/>
      <w:keepLines/>
      <w:spacing w:before="460"/>
      <w:contextualSpacing/>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9"/>
    <w:semiHidden/>
    <w:unhideWhenUsed/>
    <w:qFormat/>
    <w:rsid w:val="001F0CCA"/>
    <w:pPr>
      <w:keepNext/>
      <w:keepLines/>
      <w:spacing w:before="460"/>
      <w:contextualSpacing/>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9"/>
    <w:semiHidden/>
    <w:unhideWhenUsed/>
    <w:qFormat/>
    <w:rsid w:val="001F0CCA"/>
    <w:pPr>
      <w:keepNext/>
      <w:keepLines/>
      <w:spacing w:before="460"/>
      <w:contextualSpacing/>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style>
  <w:style w:type="character" w:customStyle="1" w:styleId="Heading1Char">
    <w:name w:val="Heading 1 Char"/>
    <w:basedOn w:val="DefaultParagraphFont"/>
    <w:link w:val="Heading1"/>
    <w:uiPriority w:val="9"/>
    <w:rsid w:val="001F0CCA"/>
    <w:rPr>
      <w:rFonts w:asciiTheme="majorHAnsi" w:eastAsiaTheme="majorEastAsia" w:hAnsiTheme="majorHAnsi" w:cstheme="majorBidi"/>
      <w:color w:val="731C3F" w:themeColor="accent1"/>
      <w:sz w:val="40"/>
      <w:szCs w:val="32"/>
    </w:rPr>
  </w:style>
  <w:style w:type="paragraph" w:styleId="ListNumber">
    <w:name w:val="List Number"/>
    <w:basedOn w:val="Normal"/>
    <w:uiPriority w:val="9"/>
    <w:unhideWhenUsed/>
    <w:qFormat/>
    <w:pPr>
      <w:numPr>
        <w:numId w:val="1"/>
      </w:numPr>
    </w:pPr>
  </w:style>
  <w:style w:type="paragraph" w:styleId="Header">
    <w:name w:val="header"/>
    <w:basedOn w:val="Normal"/>
    <w:link w:val="HeaderChar"/>
    <w:uiPriority w:val="99"/>
    <w:semiHidden/>
    <w:pPr>
      <w:spacing w:after="0" w:line="240" w:lineRule="auto"/>
    </w:pPr>
  </w:style>
  <w:style w:type="character" w:customStyle="1" w:styleId="HeaderChar">
    <w:name w:val="Header Char"/>
    <w:basedOn w:val="DefaultParagraphFont"/>
    <w:link w:val="Header"/>
    <w:uiPriority w:val="99"/>
    <w:semiHidden/>
    <w:rsid w:val="006A1C22"/>
  </w:style>
  <w:style w:type="paragraph" w:styleId="Footer">
    <w:name w:val="footer"/>
    <w:basedOn w:val="Normal"/>
    <w:link w:val="FooterChar"/>
    <w:uiPriority w:val="99"/>
    <w:semiHidden/>
    <w:pPr>
      <w:spacing w:after="0" w:line="240" w:lineRule="auto"/>
    </w:pPr>
  </w:style>
  <w:style w:type="character" w:customStyle="1" w:styleId="FooterChar">
    <w:name w:val="Footer Char"/>
    <w:basedOn w:val="DefaultParagraphFont"/>
    <w:link w:val="Footer"/>
    <w:uiPriority w:val="99"/>
    <w:semiHidden/>
    <w:rsid w:val="006A1C22"/>
  </w:style>
  <w:style w:type="character" w:styleId="PlaceholderText">
    <w:name w:val="Placeholder Text"/>
    <w:basedOn w:val="DefaultParagraphFont"/>
    <w:uiPriority w:val="99"/>
    <w:semiHidden/>
    <w:rsid w:val="00713E5A"/>
    <w:rPr>
      <w:color w:val="595959" w:themeColor="text1" w:themeTint="A6"/>
    </w:rPr>
  </w:style>
  <w:style w:type="paragraph" w:styleId="Title">
    <w:name w:val="Title"/>
    <w:basedOn w:val="Normal"/>
    <w:link w:val="TitleCh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rsid w:val="006A1C22"/>
    <w:rPr>
      <w:rFonts w:asciiTheme="majorHAnsi" w:eastAsiaTheme="majorEastAsia" w:hAnsiTheme="majorHAnsi" w:cstheme="majorBidi"/>
      <w:b/>
      <w:szCs w:val="26"/>
    </w:rPr>
  </w:style>
  <w:style w:type="character" w:customStyle="1" w:styleId="Heading3Char">
    <w:name w:val="Heading 3 Char"/>
    <w:basedOn w:val="DefaultParagraphFont"/>
    <w:link w:val="Heading3"/>
    <w:uiPriority w:val="9"/>
    <w:semiHidden/>
    <w:rsid w:val="001F0CCA"/>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sid w:val="001F0CCA"/>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sid w:val="001F0CCA"/>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sid w:val="001F0CCA"/>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sid w:val="001F0CCA"/>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sid w:val="001F0CCA"/>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sid w:val="001F0CCA"/>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line="240" w:lineRule="auto"/>
    </w:pPr>
    <w:rPr>
      <w:i/>
      <w:iCs/>
      <w:sz w:val="24"/>
      <w:szCs w:val="18"/>
    </w:rPr>
  </w:style>
  <w:style w:type="paragraph" w:styleId="TOCHeading">
    <w:name w:val="TOC Heading"/>
    <w:basedOn w:val="Heading1"/>
    <w:next w:val="Normal"/>
    <w:uiPriority w:val="39"/>
    <w:semiHidden/>
    <w:unhideWhenUsed/>
    <w:qFormat/>
    <w:pPr>
      <w:outlineLvl w:val="9"/>
    </w:pPr>
  </w:style>
  <w:style w:type="character" w:styleId="Hyperlink">
    <w:name w:val="Hyperlink"/>
    <w:basedOn w:val="DefaultParagraphFont"/>
    <w:uiPriority w:val="98"/>
    <w:qFormat/>
    <w:rsid w:val="00F22C48"/>
    <w:rPr>
      <w:color w:val="731C3F" w:themeColor="hyperlink"/>
      <w:u w:val="single"/>
    </w:rPr>
  </w:style>
  <w:style w:type="paragraph" w:styleId="BalloonText">
    <w:name w:val="Balloon Text"/>
    <w:basedOn w:val="Normal"/>
    <w:link w:val="BalloonTextChar"/>
    <w:uiPriority w:val="99"/>
    <w:semiHidden/>
    <w:unhideWhenUsed/>
    <w:rsid w:val="00425F0D"/>
    <w:pPr>
      <w:spacing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425F0D"/>
    <w:rPr>
      <w:rFonts w:ascii="Segoe UI" w:hAnsi="Segoe UI" w:cs="Segoe UI"/>
      <w:sz w:val="22"/>
      <w:szCs w:val="18"/>
    </w:rPr>
  </w:style>
  <w:style w:type="paragraph" w:styleId="BodyText3">
    <w:name w:val="Body Text 3"/>
    <w:basedOn w:val="Normal"/>
    <w:link w:val="BodyText3Char"/>
    <w:uiPriority w:val="99"/>
    <w:semiHidden/>
    <w:unhideWhenUsed/>
    <w:rsid w:val="00425F0D"/>
    <w:rPr>
      <w:sz w:val="22"/>
      <w:szCs w:val="16"/>
    </w:rPr>
  </w:style>
  <w:style w:type="character" w:customStyle="1" w:styleId="BodyText3Char">
    <w:name w:val="Body Text 3 Char"/>
    <w:basedOn w:val="DefaultParagraphFont"/>
    <w:link w:val="BodyText3"/>
    <w:uiPriority w:val="99"/>
    <w:semiHidden/>
    <w:rsid w:val="00425F0D"/>
    <w:rPr>
      <w:sz w:val="22"/>
      <w:szCs w:val="16"/>
    </w:rPr>
  </w:style>
  <w:style w:type="paragraph" w:styleId="BodyTextIndent3">
    <w:name w:val="Body Text Indent 3"/>
    <w:basedOn w:val="Normal"/>
    <w:link w:val="BodyTextIndent3Char"/>
    <w:uiPriority w:val="99"/>
    <w:semiHidden/>
    <w:unhideWhenUsed/>
    <w:rsid w:val="00425F0D"/>
    <w:pPr>
      <w:ind w:left="360"/>
    </w:pPr>
    <w:rPr>
      <w:sz w:val="22"/>
      <w:szCs w:val="16"/>
    </w:rPr>
  </w:style>
  <w:style w:type="character" w:customStyle="1" w:styleId="BodyTextIndent3Char">
    <w:name w:val="Body Text Indent 3 Char"/>
    <w:basedOn w:val="DefaultParagraphFont"/>
    <w:link w:val="BodyTextIndent3"/>
    <w:uiPriority w:val="99"/>
    <w:semiHidden/>
    <w:rsid w:val="00425F0D"/>
    <w:rPr>
      <w:sz w:val="22"/>
      <w:szCs w:val="16"/>
    </w:rPr>
  </w:style>
  <w:style w:type="character" w:styleId="CommentReference">
    <w:name w:val="annotation reference"/>
    <w:basedOn w:val="DefaultParagraphFont"/>
    <w:uiPriority w:val="99"/>
    <w:semiHidden/>
    <w:unhideWhenUsed/>
    <w:rsid w:val="00425F0D"/>
    <w:rPr>
      <w:sz w:val="22"/>
      <w:szCs w:val="16"/>
    </w:rPr>
  </w:style>
  <w:style w:type="paragraph" w:styleId="CommentText">
    <w:name w:val="annotation text"/>
    <w:basedOn w:val="Normal"/>
    <w:link w:val="CommentTextChar"/>
    <w:uiPriority w:val="99"/>
    <w:semiHidden/>
    <w:unhideWhenUsed/>
    <w:rsid w:val="00425F0D"/>
    <w:pPr>
      <w:spacing w:line="240" w:lineRule="auto"/>
    </w:pPr>
    <w:rPr>
      <w:sz w:val="22"/>
      <w:szCs w:val="20"/>
    </w:rPr>
  </w:style>
  <w:style w:type="character" w:customStyle="1" w:styleId="CommentTextChar">
    <w:name w:val="Comment Text Char"/>
    <w:basedOn w:val="DefaultParagraphFont"/>
    <w:link w:val="CommentText"/>
    <w:uiPriority w:val="99"/>
    <w:semiHidden/>
    <w:rsid w:val="00425F0D"/>
    <w:rPr>
      <w:sz w:val="22"/>
      <w:szCs w:val="20"/>
    </w:rPr>
  </w:style>
  <w:style w:type="paragraph" w:styleId="CommentSubject">
    <w:name w:val="annotation subject"/>
    <w:basedOn w:val="CommentText"/>
    <w:next w:val="CommentText"/>
    <w:link w:val="CommentSubjectChar"/>
    <w:uiPriority w:val="99"/>
    <w:semiHidden/>
    <w:unhideWhenUsed/>
    <w:rsid w:val="00425F0D"/>
    <w:rPr>
      <w:b/>
      <w:bCs/>
    </w:rPr>
  </w:style>
  <w:style w:type="character" w:customStyle="1" w:styleId="CommentSubjectChar">
    <w:name w:val="Comment Subject Char"/>
    <w:basedOn w:val="CommentTextChar"/>
    <w:link w:val="CommentSubject"/>
    <w:uiPriority w:val="99"/>
    <w:semiHidden/>
    <w:rsid w:val="00425F0D"/>
    <w:rPr>
      <w:b/>
      <w:bCs/>
      <w:sz w:val="22"/>
      <w:szCs w:val="20"/>
    </w:rPr>
  </w:style>
  <w:style w:type="paragraph" w:styleId="DocumentMap">
    <w:name w:val="Document Map"/>
    <w:basedOn w:val="Normal"/>
    <w:link w:val="DocumentMapChar"/>
    <w:uiPriority w:val="99"/>
    <w:semiHidden/>
    <w:unhideWhenUsed/>
    <w:rsid w:val="00425F0D"/>
    <w:pPr>
      <w:spacing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425F0D"/>
    <w:rPr>
      <w:rFonts w:ascii="Segoe UI" w:hAnsi="Segoe UI" w:cs="Segoe UI"/>
      <w:sz w:val="22"/>
      <w:szCs w:val="16"/>
    </w:rPr>
  </w:style>
  <w:style w:type="paragraph" w:styleId="EndnoteText">
    <w:name w:val="endnote text"/>
    <w:basedOn w:val="Normal"/>
    <w:link w:val="EndnoteTextChar"/>
    <w:uiPriority w:val="99"/>
    <w:semiHidden/>
    <w:unhideWhenUsed/>
    <w:rsid w:val="00425F0D"/>
    <w:pPr>
      <w:spacing w:after="0" w:line="240" w:lineRule="auto"/>
    </w:pPr>
    <w:rPr>
      <w:sz w:val="22"/>
      <w:szCs w:val="20"/>
    </w:rPr>
  </w:style>
  <w:style w:type="character" w:customStyle="1" w:styleId="EndnoteTextChar">
    <w:name w:val="Endnote Text Char"/>
    <w:basedOn w:val="DefaultParagraphFont"/>
    <w:link w:val="EndnoteText"/>
    <w:uiPriority w:val="99"/>
    <w:semiHidden/>
    <w:rsid w:val="00425F0D"/>
    <w:rPr>
      <w:sz w:val="22"/>
      <w:szCs w:val="20"/>
    </w:rPr>
  </w:style>
  <w:style w:type="paragraph" w:styleId="EnvelopeReturn">
    <w:name w:val="envelope return"/>
    <w:basedOn w:val="Normal"/>
    <w:uiPriority w:val="99"/>
    <w:semiHidden/>
    <w:unhideWhenUsed/>
    <w:rsid w:val="00425F0D"/>
    <w:pPr>
      <w:spacing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425F0D"/>
    <w:pPr>
      <w:spacing w:after="0" w:line="240" w:lineRule="auto"/>
    </w:pPr>
    <w:rPr>
      <w:sz w:val="22"/>
      <w:szCs w:val="20"/>
    </w:rPr>
  </w:style>
  <w:style w:type="character" w:customStyle="1" w:styleId="FootnoteTextChar">
    <w:name w:val="Footnote Text Char"/>
    <w:basedOn w:val="DefaultParagraphFont"/>
    <w:link w:val="FootnoteText"/>
    <w:uiPriority w:val="99"/>
    <w:semiHidden/>
    <w:rsid w:val="00425F0D"/>
    <w:rPr>
      <w:sz w:val="22"/>
      <w:szCs w:val="20"/>
    </w:rPr>
  </w:style>
  <w:style w:type="character" w:styleId="HTMLCode">
    <w:name w:val="HTML Code"/>
    <w:basedOn w:val="DefaultParagraphFont"/>
    <w:uiPriority w:val="99"/>
    <w:semiHidden/>
    <w:unhideWhenUsed/>
    <w:rsid w:val="00425F0D"/>
    <w:rPr>
      <w:rFonts w:ascii="Consolas" w:hAnsi="Consolas"/>
      <w:sz w:val="22"/>
      <w:szCs w:val="20"/>
    </w:rPr>
  </w:style>
  <w:style w:type="character" w:styleId="HTMLKeyboard">
    <w:name w:val="HTML Keyboard"/>
    <w:basedOn w:val="DefaultParagraphFont"/>
    <w:uiPriority w:val="99"/>
    <w:semiHidden/>
    <w:unhideWhenUsed/>
    <w:rsid w:val="00425F0D"/>
    <w:rPr>
      <w:rFonts w:ascii="Consolas" w:hAnsi="Consolas"/>
      <w:sz w:val="22"/>
      <w:szCs w:val="20"/>
    </w:rPr>
  </w:style>
  <w:style w:type="paragraph" w:styleId="HTMLPreformatted">
    <w:name w:val="HTML Preformatted"/>
    <w:basedOn w:val="Normal"/>
    <w:link w:val="HTMLPreformattedChar"/>
    <w:uiPriority w:val="99"/>
    <w:semiHidden/>
    <w:unhideWhenUsed/>
    <w:rsid w:val="00425F0D"/>
    <w:pPr>
      <w:spacing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425F0D"/>
    <w:rPr>
      <w:rFonts w:ascii="Consolas" w:hAnsi="Consolas"/>
      <w:sz w:val="22"/>
      <w:szCs w:val="20"/>
    </w:rPr>
  </w:style>
  <w:style w:type="character" w:styleId="HTMLTypewriter">
    <w:name w:val="HTML Typewriter"/>
    <w:basedOn w:val="DefaultParagraphFont"/>
    <w:uiPriority w:val="99"/>
    <w:semiHidden/>
    <w:unhideWhenUsed/>
    <w:rsid w:val="00425F0D"/>
    <w:rPr>
      <w:rFonts w:ascii="Consolas" w:hAnsi="Consolas"/>
      <w:sz w:val="22"/>
      <w:szCs w:val="20"/>
    </w:rPr>
  </w:style>
  <w:style w:type="paragraph" w:styleId="MacroText">
    <w:name w:val="macro"/>
    <w:link w:val="MacroTextChar"/>
    <w:uiPriority w:val="99"/>
    <w:semiHidden/>
    <w:unhideWhenUsed/>
    <w:rsid w:val="00425F0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croTextChar">
    <w:name w:val="Macro Text Char"/>
    <w:basedOn w:val="DefaultParagraphFont"/>
    <w:link w:val="MacroText"/>
    <w:uiPriority w:val="99"/>
    <w:semiHidden/>
    <w:rsid w:val="00425F0D"/>
    <w:rPr>
      <w:rFonts w:ascii="Consolas" w:hAnsi="Consolas"/>
      <w:sz w:val="22"/>
      <w:szCs w:val="20"/>
    </w:rPr>
  </w:style>
  <w:style w:type="paragraph" w:styleId="PlainText">
    <w:name w:val="Plain Text"/>
    <w:basedOn w:val="Normal"/>
    <w:link w:val="PlainTextChar"/>
    <w:uiPriority w:val="99"/>
    <w:semiHidden/>
    <w:unhideWhenUsed/>
    <w:rsid w:val="00425F0D"/>
    <w:pPr>
      <w:spacing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425F0D"/>
    <w:rPr>
      <w:rFonts w:ascii="Consolas" w:hAnsi="Consolas"/>
      <w:sz w:val="22"/>
      <w:szCs w:val="21"/>
    </w:rPr>
  </w:style>
  <w:style w:type="paragraph" w:styleId="MessageHeader">
    <w:name w:val="Message Header"/>
    <w:basedOn w:val="Normal"/>
    <w:link w:val="MessageHeaderChar"/>
    <w:uiPriority w:val="99"/>
    <w:semiHidden/>
    <w:unhideWhenUsed/>
    <w:rsid w:val="00713E5A"/>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color w:val="404040" w:themeColor="text1" w:themeTint="BF"/>
      <w:sz w:val="24"/>
      <w:szCs w:val="24"/>
    </w:rPr>
  </w:style>
  <w:style w:type="character" w:customStyle="1" w:styleId="MessageHeaderChar">
    <w:name w:val="Message Header Char"/>
    <w:basedOn w:val="DefaultParagraphFont"/>
    <w:link w:val="MessageHeader"/>
    <w:uiPriority w:val="99"/>
    <w:semiHidden/>
    <w:rsid w:val="00713E5A"/>
    <w:rPr>
      <w:rFonts w:asciiTheme="majorHAnsi" w:eastAsiaTheme="majorEastAsia" w:hAnsiTheme="majorHAnsi" w:cstheme="majorBidi"/>
      <w:color w:val="404040" w:themeColor="text1" w:themeTint="BF"/>
      <w:sz w:val="24"/>
      <w:szCs w:val="24"/>
      <w:shd w:val="pct20" w:color="auto" w:fill="auto"/>
    </w:rPr>
  </w:style>
  <w:style w:type="character" w:styleId="FollowedHyperlink">
    <w:name w:val="FollowedHyperlink"/>
    <w:basedOn w:val="DefaultParagraphFont"/>
    <w:uiPriority w:val="99"/>
    <w:semiHidden/>
    <w:unhideWhenUsed/>
    <w:rsid w:val="006A1C22"/>
    <w:rPr>
      <w:color w:val="731C3F" w:themeColor="followedHyperlink"/>
      <w:u w:val="single"/>
    </w:rPr>
  </w:style>
  <w:style w:type="character" w:styleId="UnresolvedMention">
    <w:name w:val="Unresolved Mention"/>
    <w:basedOn w:val="DefaultParagraphFont"/>
    <w:uiPriority w:val="99"/>
    <w:semiHidden/>
    <w:unhideWhenUsed/>
    <w:rsid w:val="006A1C22"/>
    <w:rPr>
      <w:color w:val="605E5C"/>
      <w:shd w:val="clear" w:color="auto" w:fill="E1DFDD"/>
    </w:rPr>
  </w:style>
  <w:style w:type="paragraph" w:styleId="ListParagraph">
    <w:name w:val="List Paragraph"/>
    <w:basedOn w:val="Normal"/>
    <w:uiPriority w:val="34"/>
    <w:unhideWhenUsed/>
    <w:qFormat/>
    <w:rsid w:val="00B013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te\AppData\Roaming\Microsoft\Templates\Take%20notes.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731C3F"/>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47CD3-CEEB-4744-8056-7B8EE07EDC3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D94F73-68B7-48CF-8540-6EEE44B4BD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EA10CB-0A85-4293-8D40-79BEE77645B5}">
  <ds:schemaRefs>
    <ds:schemaRef ds:uri="http://schemas.microsoft.com/sharepoint/v3/contenttype/forms"/>
  </ds:schemaRefs>
</ds:datastoreItem>
</file>

<file path=customXml/itemProps4.xml><?xml version="1.0" encoding="utf-8"?>
<ds:datastoreItem xmlns:ds="http://schemas.openxmlformats.org/officeDocument/2006/customXml" ds:itemID="{A3FE74C4-0505-4AD4-A229-7C9C48FB0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Take notes</Template>
  <TotalTime>3086</TotalTime>
  <Pages>21</Pages>
  <Words>1257</Words>
  <Characters>7171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shete</dc:creator>
  <cp:keywords/>
  <dc:description/>
  <cp:lastModifiedBy>Rushikesh Shete</cp:lastModifiedBy>
  <cp:revision>244</cp:revision>
  <dcterms:created xsi:type="dcterms:W3CDTF">2026-01-10T08:54:00Z</dcterms:created>
  <dcterms:modified xsi:type="dcterms:W3CDTF">2026-04-13T09:53:00Z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
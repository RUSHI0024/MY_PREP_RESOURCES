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AA4CE" w14:textId="2FCAD133" w:rsidR="00355DF0" w:rsidRDefault="00355DF0" w:rsidP="00355DF0">
      <w:pPr>
        <w:pStyle w:val="Heading1"/>
        <w:rPr>
          <w:lang w:val="en-IN"/>
        </w:rPr>
      </w:pPr>
      <w:r>
        <w:rPr>
          <w:lang w:val="en-IN"/>
        </w:rPr>
        <w:t>Tight Coupling &amp; Loose Coupling</w:t>
      </w:r>
    </w:p>
    <w:p w14:paraId="1C2BF1AC" w14:textId="04FF4DBA" w:rsidR="00355DF0" w:rsidRDefault="00355DF0" w:rsidP="00355DF0">
      <w:pPr>
        <w:ind w:left="720" w:hanging="720"/>
        <w:rPr>
          <w:b/>
          <w:bCs/>
          <w:lang w:val="en-IN"/>
        </w:rPr>
      </w:pPr>
      <w:r>
        <w:rPr>
          <w:b/>
          <w:bCs/>
          <w:lang w:val="en-IN"/>
        </w:rPr>
        <w:t>Tight Coupling</w:t>
      </w:r>
    </w:p>
    <w:p w14:paraId="59F319A4" w14:textId="298B2AC1" w:rsidR="00355DF0" w:rsidRDefault="00355DF0" w:rsidP="00355DF0">
      <w:pPr>
        <w:pStyle w:val="ListParagraph"/>
        <w:numPr>
          <w:ilvl w:val="0"/>
          <w:numId w:val="18"/>
        </w:numPr>
        <w:rPr>
          <w:lang w:val="en-IN"/>
        </w:rPr>
      </w:pPr>
      <w:r>
        <w:rPr>
          <w:lang w:val="en-IN"/>
        </w:rPr>
        <w:t>Classes are highly dependent on each other while internal working.</w:t>
      </w:r>
    </w:p>
    <w:p w14:paraId="5D04C2C7" w14:textId="0377369D" w:rsidR="00355DF0" w:rsidRDefault="00355DF0" w:rsidP="00355DF0">
      <w:pPr>
        <w:pStyle w:val="ListParagraph"/>
        <w:numPr>
          <w:ilvl w:val="0"/>
          <w:numId w:val="18"/>
        </w:numPr>
        <w:rPr>
          <w:lang w:val="en-IN"/>
        </w:rPr>
      </w:pPr>
      <w:r>
        <w:rPr>
          <w:lang w:val="en-IN"/>
        </w:rPr>
        <w:t>A change in one class often requires the change in another class.</w:t>
      </w:r>
    </w:p>
    <w:p w14:paraId="5FBE4FD8" w14:textId="0FED9BB8" w:rsidR="00355DF0" w:rsidRDefault="00355DF0" w:rsidP="00355DF0">
      <w:pPr>
        <w:pStyle w:val="ListParagraph"/>
        <w:numPr>
          <w:ilvl w:val="0"/>
          <w:numId w:val="18"/>
        </w:numPr>
        <w:rPr>
          <w:lang w:val="en-IN"/>
        </w:rPr>
      </w:pPr>
      <w:r>
        <w:rPr>
          <w:lang w:val="en-IN"/>
        </w:rPr>
        <w:t>Tight Coupling can make code harder to maintain and test.</w:t>
      </w:r>
    </w:p>
    <w:p w14:paraId="4950DE21" w14:textId="4FC4F60A" w:rsidR="00652526" w:rsidRDefault="00652526" w:rsidP="00652526">
      <w:pPr>
        <w:rPr>
          <w:b/>
          <w:bCs/>
          <w:lang w:val="en-IN"/>
        </w:rPr>
      </w:pPr>
      <w:r>
        <w:rPr>
          <w:b/>
          <w:bCs/>
          <w:lang w:val="en-IN"/>
        </w:rPr>
        <w:t xml:space="preserve">Loose Coupling </w:t>
      </w:r>
    </w:p>
    <w:p w14:paraId="2822E3D5" w14:textId="5B7BBBB3" w:rsidR="00652526" w:rsidRDefault="00652526" w:rsidP="00652526">
      <w:pPr>
        <w:pStyle w:val="ListParagraph"/>
        <w:numPr>
          <w:ilvl w:val="0"/>
          <w:numId w:val="19"/>
        </w:numPr>
        <w:rPr>
          <w:lang w:val="en-IN"/>
        </w:rPr>
      </w:pPr>
      <w:r>
        <w:rPr>
          <w:lang w:val="en-IN"/>
        </w:rPr>
        <w:t>Classes are more independent and relies on interfaces for abstraction.</w:t>
      </w:r>
    </w:p>
    <w:p w14:paraId="13286DB7" w14:textId="3D2D6943" w:rsidR="00652526" w:rsidRDefault="00652526" w:rsidP="00652526">
      <w:pPr>
        <w:pStyle w:val="ListParagraph"/>
        <w:numPr>
          <w:ilvl w:val="0"/>
          <w:numId w:val="19"/>
        </w:numPr>
        <w:rPr>
          <w:lang w:val="en-IN"/>
        </w:rPr>
      </w:pPr>
      <w:r>
        <w:rPr>
          <w:lang w:val="en-IN"/>
        </w:rPr>
        <w:t>A class only knows what another class can do, not how it does it.</w:t>
      </w:r>
    </w:p>
    <w:p w14:paraId="3B555ED2" w14:textId="2B12FCFE" w:rsidR="00652526" w:rsidRDefault="00652526" w:rsidP="00652526">
      <w:pPr>
        <w:pStyle w:val="ListParagraph"/>
        <w:numPr>
          <w:ilvl w:val="0"/>
          <w:numId w:val="19"/>
        </w:numPr>
        <w:rPr>
          <w:lang w:val="en-IN"/>
        </w:rPr>
      </w:pPr>
      <w:r>
        <w:rPr>
          <w:lang w:val="en-IN"/>
        </w:rPr>
        <w:t>Loose Coupling improves code maintainability, reusability and testability.</w:t>
      </w:r>
    </w:p>
    <w:p w14:paraId="19324E64" w14:textId="11A6F3BE" w:rsidR="003F0E2C" w:rsidRPr="003F0E2C" w:rsidRDefault="003F0E2C" w:rsidP="003F0E2C">
      <w:pPr>
        <w:rPr>
          <w:lang w:val="en-IN"/>
        </w:rPr>
      </w:pPr>
      <w:r>
        <w:rPr>
          <w:lang w:val="en-IN"/>
        </w:rPr>
        <w:t>//</w:t>
      </w:r>
      <w:proofErr w:type="spellStart"/>
      <w:r>
        <w:rPr>
          <w:lang w:val="en-IN"/>
        </w:rPr>
        <w:t>TightandLooseCoupling</w:t>
      </w:r>
      <w:proofErr w:type="spellEnd"/>
    </w:p>
    <w:p w14:paraId="2A95ABCF" w14:textId="77777777" w:rsidR="00355DF0" w:rsidRDefault="00355DF0" w:rsidP="00355DF0">
      <w:pPr>
        <w:rPr>
          <w:b/>
          <w:bCs/>
          <w:lang w:val="en-IN"/>
        </w:rPr>
      </w:pPr>
    </w:p>
    <w:p w14:paraId="71C1156E" w14:textId="77777777" w:rsidR="006C72DC" w:rsidRDefault="006C72DC" w:rsidP="00355DF0">
      <w:pPr>
        <w:rPr>
          <w:b/>
          <w:bCs/>
          <w:lang w:val="en-IN"/>
        </w:rPr>
      </w:pPr>
    </w:p>
    <w:p w14:paraId="5D3D46BA" w14:textId="77777777" w:rsidR="006C72DC" w:rsidRDefault="006C72DC" w:rsidP="00355DF0">
      <w:pPr>
        <w:rPr>
          <w:b/>
          <w:bCs/>
          <w:lang w:val="en-IN"/>
        </w:rPr>
      </w:pPr>
    </w:p>
    <w:p w14:paraId="2F83E030" w14:textId="77777777" w:rsidR="006C72DC" w:rsidRDefault="006C72DC" w:rsidP="00355DF0">
      <w:pPr>
        <w:rPr>
          <w:b/>
          <w:bCs/>
          <w:lang w:val="en-IN"/>
        </w:rPr>
      </w:pPr>
    </w:p>
    <w:p w14:paraId="7F9E125D" w14:textId="77777777" w:rsidR="006C72DC" w:rsidRDefault="006C72DC" w:rsidP="00355DF0">
      <w:pPr>
        <w:rPr>
          <w:b/>
          <w:bCs/>
          <w:lang w:val="en-IN"/>
        </w:rPr>
      </w:pPr>
    </w:p>
    <w:p w14:paraId="7381704F" w14:textId="77777777" w:rsidR="00937808" w:rsidRDefault="00937808" w:rsidP="00355DF0">
      <w:pPr>
        <w:rPr>
          <w:b/>
          <w:bCs/>
          <w:lang w:val="en-IN"/>
        </w:rPr>
      </w:pPr>
    </w:p>
    <w:p w14:paraId="4507513F" w14:textId="3268A4A7" w:rsidR="006C72DC" w:rsidRDefault="00A6133C" w:rsidP="00355DF0">
      <w:pPr>
        <w:rPr>
          <w:b/>
          <w:bCs/>
          <w:lang w:val="en-IN"/>
        </w:rPr>
      </w:pPr>
      <w:r w:rsidRPr="00A6133C">
        <w:rPr>
          <w:b/>
          <w:bCs/>
          <w:noProof/>
          <w:lang w:val="en-IN"/>
        </w:rPr>
        <w:drawing>
          <wp:inline distT="0" distB="0" distL="0" distR="0" wp14:anchorId="66642D4A" wp14:editId="42FC1504">
            <wp:extent cx="4364687" cy="2396418"/>
            <wp:effectExtent l="0" t="0" r="0" b="4445"/>
            <wp:docPr id="98440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07250" name=""/>
                    <pic:cNvPicPr/>
                  </pic:nvPicPr>
                  <pic:blipFill rotWithShape="1">
                    <a:blip r:embed="rId11"/>
                    <a:srcRect t="12805" b="14082"/>
                    <a:stretch>
                      <a:fillRect/>
                    </a:stretch>
                  </pic:blipFill>
                  <pic:spPr bwMode="auto">
                    <a:xfrm>
                      <a:off x="0" y="0"/>
                      <a:ext cx="4369141" cy="2398864"/>
                    </a:xfrm>
                    <a:prstGeom prst="rect">
                      <a:avLst/>
                    </a:prstGeom>
                    <a:ln>
                      <a:noFill/>
                    </a:ln>
                    <a:extLst>
                      <a:ext uri="{53640926-AAD7-44D8-BBD7-CCE9431645EC}">
                        <a14:shadowObscured xmlns:a14="http://schemas.microsoft.com/office/drawing/2010/main"/>
                      </a:ext>
                    </a:extLst>
                  </pic:spPr>
                </pic:pic>
              </a:graphicData>
            </a:graphic>
          </wp:inline>
        </w:drawing>
      </w:r>
    </w:p>
    <w:p w14:paraId="1CD2FB61" w14:textId="77777777" w:rsidR="006C72DC" w:rsidRDefault="006C72DC" w:rsidP="00355DF0">
      <w:pPr>
        <w:rPr>
          <w:b/>
          <w:bCs/>
          <w:lang w:val="en-IN"/>
        </w:rPr>
      </w:pPr>
    </w:p>
    <w:p w14:paraId="08379C74" w14:textId="0EB67956" w:rsidR="006C72DC" w:rsidRPr="0062073B" w:rsidRDefault="00937808" w:rsidP="006C72DC">
      <w:pPr>
        <w:pStyle w:val="Heading1"/>
        <w:rPr>
          <w:rFonts w:ascii="Lucida Sans" w:hAnsi="Lucida Sans"/>
          <w:b/>
          <w:bCs/>
          <w:color w:val="A6541F" w:themeColor="accent5" w:themeShade="BF"/>
          <w:lang w:val="en-IN"/>
        </w:rPr>
      </w:pPr>
      <w:r w:rsidRPr="0062073B">
        <w:rPr>
          <w:rFonts w:ascii="Lucida Sans" w:hAnsi="Lucida Sans"/>
          <w:b/>
          <w:bCs/>
          <w:color w:val="A6541F" w:themeColor="accent5" w:themeShade="BF"/>
          <w:lang w:val="en-IN"/>
        </w:rPr>
        <w:t>Spring Framework</w:t>
      </w:r>
    </w:p>
    <w:p w14:paraId="4CA512B3" w14:textId="077A0390" w:rsidR="00937808" w:rsidRDefault="00937808" w:rsidP="00937808">
      <w:pPr>
        <w:rPr>
          <w:lang w:val="en-IN"/>
        </w:rPr>
      </w:pPr>
      <w:r>
        <w:rPr>
          <w:lang w:val="en-IN"/>
        </w:rPr>
        <w:t xml:space="preserve">Spring Framework is popular </w:t>
      </w:r>
      <w:r w:rsidR="0062073B">
        <w:rPr>
          <w:lang w:val="en-IN"/>
        </w:rPr>
        <w:t>open-source</w:t>
      </w:r>
      <w:r>
        <w:rPr>
          <w:lang w:val="en-IN"/>
        </w:rPr>
        <w:t xml:space="preserve"> framework for building enterprise application in java</w:t>
      </w:r>
      <w:r w:rsidR="0062073B">
        <w:rPr>
          <w:lang w:val="en-IN"/>
        </w:rPr>
        <w:t xml:space="preserve">. It is known for being very light weight and modular which means, we can pick and choose </w:t>
      </w:r>
      <w:r w:rsidR="00CC4168">
        <w:rPr>
          <w:lang w:val="en-IN"/>
        </w:rPr>
        <w:t>the features that we need for our project</w:t>
      </w:r>
      <w:r w:rsidR="00F1748F">
        <w:rPr>
          <w:lang w:val="en-IN"/>
        </w:rPr>
        <w:t xml:space="preserve">. We also call it framework of frameworks </w:t>
      </w:r>
    </w:p>
    <w:p w14:paraId="153C860C" w14:textId="05AAC4C6" w:rsidR="005175C7" w:rsidRPr="004115BB" w:rsidRDefault="005175C7" w:rsidP="00937808">
      <w:pPr>
        <w:rPr>
          <w:b/>
          <w:bCs/>
          <w:sz w:val="36"/>
          <w:szCs w:val="36"/>
          <w:lang w:val="en-IN"/>
        </w:rPr>
      </w:pPr>
      <w:r w:rsidRPr="004115BB">
        <w:rPr>
          <w:b/>
          <w:bCs/>
          <w:sz w:val="36"/>
          <w:szCs w:val="36"/>
          <w:lang w:val="en-IN"/>
        </w:rPr>
        <w:t>Advantages:</w:t>
      </w:r>
    </w:p>
    <w:p w14:paraId="38632F9A" w14:textId="659A39E2" w:rsidR="005175C7" w:rsidRDefault="005175C7" w:rsidP="005175C7">
      <w:pPr>
        <w:pStyle w:val="ListParagraph"/>
        <w:numPr>
          <w:ilvl w:val="0"/>
          <w:numId w:val="20"/>
        </w:numPr>
        <w:rPr>
          <w:lang w:val="en-IN"/>
        </w:rPr>
      </w:pPr>
      <w:r w:rsidRPr="004115BB">
        <w:rPr>
          <w:b/>
          <w:bCs/>
          <w:lang w:val="en-IN"/>
        </w:rPr>
        <w:t>Core Features</w:t>
      </w:r>
      <w:r>
        <w:rPr>
          <w:lang w:val="en-IN"/>
        </w:rPr>
        <w:t xml:space="preserve"> - IOC (Inversion of Control), DI (Dependency Injection)</w:t>
      </w:r>
      <w:r w:rsidR="00906AF6">
        <w:rPr>
          <w:lang w:val="en-IN"/>
        </w:rPr>
        <w:t>, Data Access (JPA template, JDBC template), Web Application (</w:t>
      </w:r>
      <w:r w:rsidR="001F2106">
        <w:rPr>
          <w:lang w:val="en-IN"/>
        </w:rPr>
        <w:t>Spring MVC</w:t>
      </w:r>
      <w:r w:rsidR="00906AF6">
        <w:rPr>
          <w:lang w:val="en-IN"/>
        </w:rPr>
        <w:t>), Spring Boot, Spring Security, etc.</w:t>
      </w:r>
    </w:p>
    <w:p w14:paraId="437F84AB" w14:textId="5F247537" w:rsidR="001F2106" w:rsidRPr="004115BB" w:rsidRDefault="001F2106" w:rsidP="005175C7">
      <w:pPr>
        <w:pStyle w:val="ListParagraph"/>
        <w:numPr>
          <w:ilvl w:val="0"/>
          <w:numId w:val="20"/>
        </w:numPr>
        <w:rPr>
          <w:u w:val="single"/>
          <w:lang w:val="en-IN"/>
        </w:rPr>
      </w:pPr>
      <w:r w:rsidRPr="004115BB">
        <w:rPr>
          <w:b/>
          <w:bCs/>
          <w:lang w:val="en-IN"/>
        </w:rPr>
        <w:t xml:space="preserve">Focus on Business logics </w:t>
      </w:r>
      <w:r>
        <w:rPr>
          <w:lang w:val="en-IN"/>
        </w:rPr>
        <w:t xml:space="preserve">-Spring takes care of </w:t>
      </w:r>
      <w:r w:rsidR="004115BB">
        <w:rPr>
          <w:lang w:val="en-IN"/>
        </w:rPr>
        <w:t>low-level</w:t>
      </w:r>
      <w:r>
        <w:rPr>
          <w:lang w:val="en-IN"/>
        </w:rPr>
        <w:t xml:space="preserve"> details of application development such as DB connection</w:t>
      </w:r>
      <w:r w:rsidR="004115BB">
        <w:rPr>
          <w:lang w:val="en-IN"/>
        </w:rPr>
        <w:t xml:space="preserve"> and transaction management. This helps us to focus on writing core business logics of our application.</w:t>
      </w:r>
    </w:p>
    <w:p w14:paraId="336FDADE" w14:textId="50A8C786" w:rsidR="004115BB" w:rsidRPr="004115BB" w:rsidRDefault="004115BB" w:rsidP="005175C7">
      <w:pPr>
        <w:pStyle w:val="ListParagraph"/>
        <w:numPr>
          <w:ilvl w:val="0"/>
          <w:numId w:val="20"/>
        </w:numPr>
        <w:rPr>
          <w:u w:val="single"/>
          <w:lang w:val="en-IN"/>
        </w:rPr>
      </w:pPr>
      <w:r>
        <w:rPr>
          <w:lang w:val="en-IN"/>
        </w:rPr>
        <w:t xml:space="preserve">Spring application are </w:t>
      </w:r>
      <w:r w:rsidRPr="004115BB">
        <w:rPr>
          <w:b/>
          <w:bCs/>
          <w:lang w:val="en-IN"/>
        </w:rPr>
        <w:t>loosely coupled</w:t>
      </w:r>
      <w:r>
        <w:rPr>
          <w:lang w:val="en-IN"/>
        </w:rPr>
        <w:t xml:space="preserve">; it is loosely coupled because of beans of DI. </w:t>
      </w:r>
    </w:p>
    <w:p w14:paraId="4CB738EA" w14:textId="6EC19D62" w:rsidR="004115BB" w:rsidRPr="004115BB" w:rsidRDefault="004115BB" w:rsidP="004115BB">
      <w:pPr>
        <w:pStyle w:val="ListParagraph"/>
        <w:numPr>
          <w:ilvl w:val="0"/>
          <w:numId w:val="20"/>
        </w:numPr>
        <w:rPr>
          <w:u w:val="single"/>
          <w:lang w:val="en-IN"/>
        </w:rPr>
      </w:pPr>
      <w:r>
        <w:rPr>
          <w:lang w:val="en-IN"/>
        </w:rPr>
        <w:t xml:space="preserve">It is </w:t>
      </w:r>
      <w:r w:rsidRPr="004115BB">
        <w:rPr>
          <w:b/>
          <w:bCs/>
          <w:lang w:val="en-IN"/>
        </w:rPr>
        <w:t>lightweigh</w:t>
      </w:r>
      <w:r>
        <w:rPr>
          <w:lang w:val="en-IN"/>
        </w:rPr>
        <w:t>t because of POJO.</w:t>
      </w:r>
    </w:p>
    <w:p w14:paraId="1A7D8472" w14:textId="49C0F2B6" w:rsidR="004115BB" w:rsidRPr="00746838" w:rsidRDefault="004115BB" w:rsidP="004115BB">
      <w:pPr>
        <w:pStyle w:val="ListParagraph"/>
        <w:numPr>
          <w:ilvl w:val="0"/>
          <w:numId w:val="20"/>
        </w:numPr>
        <w:rPr>
          <w:u w:val="single"/>
          <w:lang w:val="en-IN"/>
        </w:rPr>
      </w:pPr>
      <w:r>
        <w:rPr>
          <w:lang w:val="en-IN"/>
        </w:rPr>
        <w:t xml:space="preserve">It is </w:t>
      </w:r>
      <w:r w:rsidRPr="004115BB">
        <w:rPr>
          <w:b/>
          <w:bCs/>
          <w:lang w:val="en-IN"/>
        </w:rPr>
        <w:t>easy for testing</w:t>
      </w:r>
      <w:r>
        <w:rPr>
          <w:lang w:val="en-IN"/>
        </w:rPr>
        <w:t xml:space="preserve"> and as modular architecture.</w:t>
      </w:r>
    </w:p>
    <w:p w14:paraId="621C9BF6" w14:textId="77777777" w:rsidR="00ED7A5D" w:rsidRDefault="00ED7A5D" w:rsidP="00ED7A5D">
      <w:pPr>
        <w:ind w:left="360"/>
        <w:rPr>
          <w:u w:val="single"/>
          <w:lang w:val="en-IN"/>
        </w:rPr>
      </w:pPr>
    </w:p>
    <w:p w14:paraId="3CB5BBBA" w14:textId="77777777" w:rsidR="00ED7A5D" w:rsidRDefault="00ED7A5D" w:rsidP="00ED7A5D">
      <w:pPr>
        <w:ind w:left="360"/>
        <w:rPr>
          <w:u w:val="single"/>
          <w:lang w:val="en-IN"/>
        </w:rPr>
      </w:pPr>
    </w:p>
    <w:p w14:paraId="5E1CC153" w14:textId="77777777" w:rsidR="00ED7A5D" w:rsidRDefault="00ED7A5D" w:rsidP="00ED7A5D">
      <w:pPr>
        <w:ind w:left="360"/>
        <w:rPr>
          <w:u w:val="single"/>
          <w:lang w:val="en-IN"/>
        </w:rPr>
      </w:pPr>
    </w:p>
    <w:p w14:paraId="5570AB9B" w14:textId="77777777" w:rsidR="00ED7A5D" w:rsidRDefault="00ED7A5D" w:rsidP="00ED7A5D">
      <w:pPr>
        <w:ind w:left="360"/>
        <w:rPr>
          <w:u w:val="single"/>
          <w:lang w:val="en-IN"/>
        </w:rPr>
      </w:pPr>
    </w:p>
    <w:p w14:paraId="2AA43238" w14:textId="77777777" w:rsidR="00ED7A5D" w:rsidRDefault="00ED7A5D" w:rsidP="00ED7A5D">
      <w:pPr>
        <w:ind w:left="360"/>
        <w:rPr>
          <w:u w:val="single"/>
          <w:lang w:val="en-IN"/>
        </w:rPr>
      </w:pPr>
    </w:p>
    <w:p w14:paraId="35091E45" w14:textId="77777777" w:rsidR="000949BF" w:rsidRDefault="000949BF" w:rsidP="00ED7A5D">
      <w:pPr>
        <w:ind w:left="360"/>
        <w:rPr>
          <w:u w:val="single"/>
          <w:lang w:val="en-IN"/>
        </w:rPr>
      </w:pPr>
    </w:p>
    <w:p w14:paraId="23E56125" w14:textId="77777777" w:rsidR="000949BF" w:rsidRDefault="000949BF" w:rsidP="00ED7A5D">
      <w:pPr>
        <w:ind w:left="360"/>
        <w:rPr>
          <w:u w:val="single"/>
          <w:lang w:val="en-IN"/>
        </w:rPr>
      </w:pPr>
    </w:p>
    <w:p w14:paraId="1229F974" w14:textId="77777777" w:rsidR="000949BF" w:rsidRDefault="000949BF" w:rsidP="00ED7A5D">
      <w:pPr>
        <w:ind w:left="360"/>
        <w:rPr>
          <w:u w:val="single"/>
          <w:lang w:val="en-IN"/>
        </w:rPr>
      </w:pPr>
    </w:p>
    <w:p w14:paraId="72F3E153" w14:textId="3274548B" w:rsidR="000949BF" w:rsidRDefault="000949BF" w:rsidP="000949BF">
      <w:pPr>
        <w:pStyle w:val="Heading1"/>
        <w:rPr>
          <w:lang w:val="en-IN"/>
        </w:rPr>
      </w:pPr>
      <w:r>
        <w:rPr>
          <w:lang w:val="en-IN"/>
        </w:rPr>
        <w:lastRenderedPageBreak/>
        <w:t>Core Spring</w:t>
      </w:r>
    </w:p>
    <w:p w14:paraId="1FD4B251" w14:textId="464EC158" w:rsidR="000949BF" w:rsidRDefault="000949BF" w:rsidP="000949BF">
      <w:pPr>
        <w:pStyle w:val="Heading2"/>
        <w:numPr>
          <w:ilvl w:val="0"/>
          <w:numId w:val="21"/>
        </w:numPr>
        <w:rPr>
          <w:lang w:val="en-IN"/>
        </w:rPr>
      </w:pPr>
      <w:r>
        <w:rPr>
          <w:lang w:val="en-IN"/>
        </w:rPr>
        <w:t>IOC</w:t>
      </w:r>
      <w:r w:rsidR="008D7FF1">
        <w:rPr>
          <w:lang w:val="en-IN"/>
        </w:rPr>
        <w:t xml:space="preserve"> (Inversion of Control)</w:t>
      </w:r>
    </w:p>
    <w:p w14:paraId="297D3709" w14:textId="4EDE752F" w:rsidR="008D7FF1" w:rsidRDefault="008D7FF1" w:rsidP="008D7FF1">
      <w:pPr>
        <w:ind w:left="360"/>
        <w:rPr>
          <w:lang w:val="en-IN"/>
        </w:rPr>
      </w:pPr>
      <w:r>
        <w:rPr>
          <w:lang w:val="en-IN"/>
        </w:rPr>
        <w:t xml:space="preserve">Spring introduced an IOC container </w:t>
      </w:r>
      <w:r w:rsidR="00475976">
        <w:rPr>
          <w:lang w:val="en-IN"/>
        </w:rPr>
        <w:t>usually represented by Application Context Interface</w:t>
      </w:r>
      <w:r w:rsidR="00F318D5">
        <w:rPr>
          <w:lang w:val="en-IN"/>
        </w:rPr>
        <w:t xml:space="preserve">. This container takes control </w:t>
      </w:r>
      <w:r w:rsidR="0073287B">
        <w:rPr>
          <w:lang w:val="en-IN"/>
        </w:rPr>
        <w:t>of object creation, configuration and dependency management</w:t>
      </w:r>
      <w:r w:rsidR="00D767F8">
        <w:rPr>
          <w:lang w:val="en-IN"/>
        </w:rPr>
        <w:t>.</w:t>
      </w:r>
    </w:p>
    <w:p w14:paraId="5BB0D822" w14:textId="166A3A85" w:rsidR="00D767F8" w:rsidRDefault="00D767F8" w:rsidP="008D7FF1">
      <w:pPr>
        <w:ind w:left="360"/>
        <w:rPr>
          <w:lang w:val="en-IN"/>
        </w:rPr>
      </w:pPr>
      <w:r>
        <w:rPr>
          <w:lang w:val="en-IN"/>
        </w:rPr>
        <w:t xml:space="preserve">We define our bean objects and their configuration </w:t>
      </w:r>
      <w:r w:rsidR="00F143B5">
        <w:rPr>
          <w:lang w:val="en-IN"/>
        </w:rPr>
        <w:t xml:space="preserve">in Xml files </w:t>
      </w:r>
      <w:r w:rsidR="009026BC">
        <w:rPr>
          <w:lang w:val="en-IN"/>
        </w:rPr>
        <w:t>or using java annotations</w:t>
      </w:r>
      <w:r w:rsidR="009440E0">
        <w:rPr>
          <w:lang w:val="en-IN"/>
        </w:rPr>
        <w:t>. The IOC container reach this configuration</w:t>
      </w:r>
      <w:r w:rsidR="009921EA">
        <w:rPr>
          <w:lang w:val="en-IN"/>
        </w:rPr>
        <w:t xml:space="preserve"> </w:t>
      </w:r>
      <w:r w:rsidR="009440E0">
        <w:rPr>
          <w:lang w:val="en-IN"/>
        </w:rPr>
        <w:t xml:space="preserve">/ </w:t>
      </w:r>
      <w:r w:rsidR="00E850F9">
        <w:rPr>
          <w:lang w:val="en-IN"/>
        </w:rPr>
        <w:t>information’s</w:t>
      </w:r>
      <w:r w:rsidR="009440E0">
        <w:rPr>
          <w:lang w:val="en-IN"/>
        </w:rPr>
        <w:t xml:space="preserve"> and manages </w:t>
      </w:r>
      <w:r w:rsidR="00E850F9">
        <w:rPr>
          <w:lang w:val="en-IN"/>
        </w:rPr>
        <w:t>object based on them.</w:t>
      </w:r>
      <w:r w:rsidR="00B930DA">
        <w:rPr>
          <w:lang w:val="en-IN"/>
        </w:rPr>
        <w:t xml:space="preserve"> </w:t>
      </w:r>
    </w:p>
    <w:p w14:paraId="1C1F2DA9" w14:textId="533F8074" w:rsidR="00C23F2B" w:rsidRDefault="00C23F2B" w:rsidP="00C23F2B">
      <w:pPr>
        <w:pStyle w:val="ListParagraph"/>
        <w:numPr>
          <w:ilvl w:val="0"/>
          <w:numId w:val="21"/>
        </w:numPr>
        <w:rPr>
          <w:b/>
          <w:bCs/>
          <w:lang w:val="en-IN"/>
        </w:rPr>
      </w:pPr>
      <w:r>
        <w:rPr>
          <w:b/>
          <w:bCs/>
          <w:lang w:val="en-IN"/>
        </w:rPr>
        <w:t>DI (Dependency Injection)</w:t>
      </w:r>
      <w:r w:rsidR="000733E8">
        <w:rPr>
          <w:b/>
          <w:bCs/>
          <w:i/>
          <w:iCs/>
          <w:lang w:val="en-IN"/>
        </w:rPr>
        <w:tab/>
        <w:t>IMP for interview</w:t>
      </w:r>
    </w:p>
    <w:p w14:paraId="1B071DEE" w14:textId="0650E640" w:rsidR="00C23F2B" w:rsidRDefault="00C23F2B" w:rsidP="00C23F2B">
      <w:pPr>
        <w:ind w:left="360"/>
        <w:rPr>
          <w:lang w:val="en-IN"/>
        </w:rPr>
      </w:pPr>
      <w:r>
        <w:rPr>
          <w:lang w:val="en-IN"/>
        </w:rPr>
        <w:t xml:space="preserve">DI is core </w:t>
      </w:r>
      <w:r w:rsidR="009778B8">
        <w:rPr>
          <w:lang w:val="en-IN"/>
        </w:rPr>
        <w:t>principle</w:t>
      </w:r>
      <w:r>
        <w:rPr>
          <w:lang w:val="en-IN"/>
        </w:rPr>
        <w:t xml:space="preserve"> </w:t>
      </w:r>
      <w:r w:rsidR="008C3BF2">
        <w:rPr>
          <w:lang w:val="en-IN"/>
        </w:rPr>
        <w:t>used by the spring container to implement IOC</w:t>
      </w:r>
      <w:r w:rsidR="00361098">
        <w:rPr>
          <w:lang w:val="en-IN"/>
        </w:rPr>
        <w:t>. Is the process of providing a</w:t>
      </w:r>
      <w:r w:rsidR="009778B8">
        <w:rPr>
          <w:lang w:val="en-IN"/>
        </w:rPr>
        <w:t>n</w:t>
      </w:r>
      <w:r w:rsidR="00361098">
        <w:rPr>
          <w:lang w:val="en-IN"/>
        </w:rPr>
        <w:t xml:space="preserve"> object with </w:t>
      </w:r>
      <w:r w:rsidR="009778B8">
        <w:rPr>
          <w:lang w:val="en-IN"/>
        </w:rPr>
        <w:t>its</w:t>
      </w:r>
      <w:r w:rsidR="00361098">
        <w:rPr>
          <w:lang w:val="en-IN"/>
        </w:rPr>
        <w:t xml:space="preserve"> dependencies rather than </w:t>
      </w:r>
      <w:r w:rsidR="00CA73DC">
        <w:rPr>
          <w:lang w:val="en-IN"/>
        </w:rPr>
        <w:t>the object creating them itself (</w:t>
      </w:r>
      <w:r w:rsidR="007140BA">
        <w:rPr>
          <w:lang w:val="en-IN"/>
        </w:rPr>
        <w:t>here dependencies mean data or information</w:t>
      </w:r>
      <w:r w:rsidR="00CA73DC">
        <w:rPr>
          <w:lang w:val="en-IN"/>
        </w:rPr>
        <w:t>)</w:t>
      </w:r>
    </w:p>
    <w:p w14:paraId="729369D9" w14:textId="77777777" w:rsidR="00870CE3" w:rsidRDefault="00D03C1C" w:rsidP="00C23F2B">
      <w:pPr>
        <w:ind w:left="360"/>
        <w:rPr>
          <w:lang w:val="en-IN"/>
        </w:rPr>
      </w:pPr>
      <w:r>
        <w:rPr>
          <w:lang w:val="en-IN"/>
        </w:rPr>
        <w:t xml:space="preserve">Spring injects dependencies into objects using various mechanism </w:t>
      </w:r>
    </w:p>
    <w:p w14:paraId="79041C8C" w14:textId="78039EE4" w:rsidR="00D03C1C" w:rsidRDefault="00870CE3" w:rsidP="00870CE3">
      <w:pPr>
        <w:pStyle w:val="ListParagraph"/>
        <w:numPr>
          <w:ilvl w:val="0"/>
          <w:numId w:val="22"/>
        </w:numPr>
        <w:rPr>
          <w:lang w:val="en-IN"/>
        </w:rPr>
      </w:pPr>
      <w:r>
        <w:rPr>
          <w:lang w:val="en-IN"/>
        </w:rPr>
        <w:t xml:space="preserve">Constructor Injection – Dependencies are passed as arguments </w:t>
      </w:r>
      <w:r w:rsidR="00526E1C">
        <w:rPr>
          <w:lang w:val="en-IN"/>
        </w:rPr>
        <w:t>to the object constructors.</w:t>
      </w:r>
    </w:p>
    <w:p w14:paraId="5CFCFF90" w14:textId="636888D2" w:rsidR="00317468" w:rsidRDefault="00526E1C" w:rsidP="00317468">
      <w:pPr>
        <w:pStyle w:val="ListParagraph"/>
        <w:numPr>
          <w:ilvl w:val="0"/>
          <w:numId w:val="22"/>
        </w:numPr>
        <w:rPr>
          <w:lang w:val="en-IN"/>
        </w:rPr>
      </w:pPr>
      <w:r>
        <w:rPr>
          <w:lang w:val="en-IN"/>
        </w:rPr>
        <w:t>Setter Injection – Dependencies are injected by calling by setter methods on the objects</w:t>
      </w:r>
      <w:r w:rsidR="00317468">
        <w:rPr>
          <w:lang w:val="en-IN"/>
        </w:rPr>
        <w:t>.</w:t>
      </w:r>
    </w:p>
    <w:p w14:paraId="51827B9A" w14:textId="77777777" w:rsidR="00A360B1" w:rsidRPr="00A360B1" w:rsidRDefault="00A360B1" w:rsidP="00A360B1">
      <w:pPr>
        <w:rPr>
          <w:lang w:val="en-IN"/>
        </w:rPr>
      </w:pPr>
    </w:p>
    <w:p w14:paraId="2FC16410" w14:textId="67446ECD" w:rsidR="000733E8" w:rsidRDefault="000733E8" w:rsidP="000733E8">
      <w:pPr>
        <w:rPr>
          <w:b/>
          <w:bCs/>
          <w:lang w:val="en-IN"/>
        </w:rPr>
      </w:pPr>
      <w:r>
        <w:rPr>
          <w:b/>
          <w:bCs/>
          <w:lang w:val="en-IN"/>
        </w:rPr>
        <w:t xml:space="preserve">Working of IOC &amp; DI </w:t>
      </w:r>
      <w:r w:rsidR="00C34AA5">
        <w:rPr>
          <w:b/>
          <w:bCs/>
          <w:lang w:val="en-IN"/>
        </w:rPr>
        <w:t>together: -</w:t>
      </w:r>
    </w:p>
    <w:p w14:paraId="4B596A24" w14:textId="31AACF53" w:rsidR="000733E8" w:rsidRDefault="000733E8" w:rsidP="00866D82">
      <w:pPr>
        <w:pStyle w:val="ListParagraph"/>
        <w:numPr>
          <w:ilvl w:val="0"/>
          <w:numId w:val="23"/>
        </w:numPr>
        <w:rPr>
          <w:lang w:val="en-IN"/>
        </w:rPr>
      </w:pPr>
      <w:r w:rsidRPr="00866D82">
        <w:rPr>
          <w:lang w:val="en-IN"/>
        </w:rPr>
        <w:t>We define our bean objects in Spring configuration</w:t>
      </w:r>
      <w:r w:rsidR="0049246F" w:rsidRPr="00866D82">
        <w:rPr>
          <w:lang w:val="en-IN"/>
        </w:rPr>
        <w:t>, specifying the dependencies</w:t>
      </w:r>
      <w:r w:rsidR="006251BA">
        <w:rPr>
          <w:lang w:val="en-IN"/>
        </w:rPr>
        <w:t xml:space="preserve"> (</w:t>
      </w:r>
      <w:r w:rsidR="0049246F" w:rsidRPr="00866D82">
        <w:rPr>
          <w:lang w:val="en-IN"/>
        </w:rPr>
        <w:t>data</w:t>
      </w:r>
      <w:r w:rsidR="006251BA">
        <w:rPr>
          <w:lang w:val="en-IN"/>
        </w:rPr>
        <w:t>)</w:t>
      </w:r>
      <w:r w:rsidR="00866D82" w:rsidRPr="00866D82">
        <w:rPr>
          <w:lang w:val="en-IN"/>
        </w:rPr>
        <w:t>.</w:t>
      </w:r>
    </w:p>
    <w:p w14:paraId="19FC1A80" w14:textId="7E1D718C" w:rsidR="00866D82" w:rsidRDefault="00866D82" w:rsidP="00866D82">
      <w:pPr>
        <w:pStyle w:val="ListParagraph"/>
        <w:numPr>
          <w:ilvl w:val="0"/>
          <w:numId w:val="23"/>
        </w:numPr>
        <w:rPr>
          <w:lang w:val="en-IN"/>
        </w:rPr>
      </w:pPr>
      <w:r>
        <w:rPr>
          <w:lang w:val="en-IN"/>
        </w:rPr>
        <w:t xml:space="preserve">The Container </w:t>
      </w:r>
      <w:r w:rsidR="00A74419">
        <w:rPr>
          <w:lang w:val="en-IN"/>
        </w:rPr>
        <w:t xml:space="preserve">creates </w:t>
      </w:r>
      <w:r>
        <w:rPr>
          <w:lang w:val="en-IN"/>
        </w:rPr>
        <w:t>the bean instances</w:t>
      </w:r>
      <w:r w:rsidR="00306266">
        <w:rPr>
          <w:lang w:val="en-IN"/>
        </w:rPr>
        <w:t>.</w:t>
      </w:r>
    </w:p>
    <w:p w14:paraId="587A8ABD" w14:textId="44F8E81F" w:rsidR="00306266" w:rsidRDefault="00306266" w:rsidP="00866D82">
      <w:pPr>
        <w:pStyle w:val="ListParagraph"/>
        <w:numPr>
          <w:ilvl w:val="0"/>
          <w:numId w:val="23"/>
        </w:numPr>
        <w:rPr>
          <w:lang w:val="en-IN"/>
        </w:rPr>
      </w:pPr>
      <w:r>
        <w:rPr>
          <w:lang w:val="en-IN"/>
        </w:rPr>
        <w:t>During object creation, the container injects the required depen</w:t>
      </w:r>
      <w:r w:rsidR="003B50C1">
        <w:rPr>
          <w:lang w:val="en-IN"/>
        </w:rPr>
        <w:t>dencies (data) using the chosen DI mechanism.</w:t>
      </w:r>
    </w:p>
    <w:p w14:paraId="146AA954" w14:textId="408A3226" w:rsidR="00B73ACC" w:rsidRDefault="00952D39" w:rsidP="00866D82">
      <w:pPr>
        <w:pStyle w:val="ListParagraph"/>
        <w:numPr>
          <w:ilvl w:val="0"/>
          <w:numId w:val="23"/>
        </w:numPr>
        <w:rPr>
          <w:lang w:val="en-IN"/>
        </w:rPr>
      </w:pPr>
      <w:r>
        <w:rPr>
          <w:lang w:val="en-IN"/>
        </w:rPr>
        <w:t xml:space="preserve">The injected dependencies (data) are ready for use by the objects </w:t>
      </w:r>
      <w:r w:rsidR="00CC3DAC">
        <w:rPr>
          <w:lang w:val="en-IN"/>
        </w:rPr>
        <w:t>fulfilling its purpose.</w:t>
      </w:r>
    </w:p>
    <w:p w14:paraId="1F21645F" w14:textId="77777777" w:rsidR="00C34AA5" w:rsidRDefault="00C34AA5" w:rsidP="00C34AA5">
      <w:pPr>
        <w:rPr>
          <w:lang w:val="en-IN"/>
        </w:rPr>
      </w:pPr>
    </w:p>
    <w:p w14:paraId="4A503C60" w14:textId="77777777" w:rsidR="00A360B1" w:rsidRDefault="00A360B1" w:rsidP="00C34AA5">
      <w:pPr>
        <w:rPr>
          <w:lang w:val="en-IN"/>
        </w:rPr>
      </w:pPr>
    </w:p>
    <w:p w14:paraId="55DBE1B3" w14:textId="5D63CDF5" w:rsidR="00A360B1" w:rsidRDefault="00A360B1" w:rsidP="00A360B1">
      <w:pPr>
        <w:pStyle w:val="Heading1"/>
        <w:rPr>
          <w:lang w:val="en-IN"/>
        </w:rPr>
      </w:pPr>
      <w:r>
        <w:rPr>
          <w:lang w:val="en-IN"/>
        </w:rPr>
        <w:lastRenderedPageBreak/>
        <w:t>Spring Beans</w:t>
      </w:r>
    </w:p>
    <w:p w14:paraId="4F349342" w14:textId="65BEDFEB" w:rsidR="00A360B1" w:rsidRDefault="00D550DB" w:rsidP="00A360B1">
      <w:pPr>
        <w:rPr>
          <w:lang w:val="en-IN"/>
        </w:rPr>
      </w:pPr>
      <w:r>
        <w:rPr>
          <w:lang w:val="en-IN"/>
        </w:rPr>
        <w:t>Spring Beans are the foundation of</w:t>
      </w:r>
      <w:r w:rsidR="00D27EE6">
        <w:rPr>
          <w:lang w:val="en-IN"/>
        </w:rPr>
        <w:t xml:space="preserve"> DI in spring application. They essentially are objects </w:t>
      </w:r>
      <w:r w:rsidR="003F66B8">
        <w:rPr>
          <w:lang w:val="en-IN"/>
        </w:rPr>
        <w:t>that are managed by the spring container</w:t>
      </w:r>
      <w:r w:rsidR="00DA2147">
        <w:rPr>
          <w:lang w:val="en-IN"/>
        </w:rPr>
        <w:t>. The Spring container creates</w:t>
      </w:r>
      <w:r w:rsidR="00E802DA">
        <w:rPr>
          <w:lang w:val="en-IN"/>
        </w:rPr>
        <w:t xml:space="preserve">, configures and manages the life cycle of spring beans </w:t>
      </w:r>
      <w:r w:rsidR="005C0123">
        <w:rPr>
          <w:lang w:val="en-IN"/>
        </w:rPr>
        <w:t>creates configures and manages the life cycle of spring beans</w:t>
      </w:r>
      <w:r w:rsidR="00A41820">
        <w:rPr>
          <w:lang w:val="en-IN"/>
        </w:rPr>
        <w:t>.</w:t>
      </w:r>
      <w:r w:rsidR="00133211">
        <w:rPr>
          <w:lang w:val="en-IN"/>
        </w:rPr>
        <w:t xml:space="preserve">                             </w:t>
      </w:r>
    </w:p>
    <w:p w14:paraId="18654B63" w14:textId="31D252B5" w:rsidR="0082492E" w:rsidRDefault="0082492E" w:rsidP="00A360B1">
      <w:pPr>
        <w:rPr>
          <w:b/>
          <w:bCs/>
          <w:sz w:val="40"/>
          <w:szCs w:val="40"/>
          <w:lang w:val="en-IN"/>
        </w:rPr>
      </w:pPr>
      <w:r w:rsidRPr="005D109F">
        <w:rPr>
          <w:b/>
          <w:bCs/>
          <w:sz w:val="40"/>
          <w:szCs w:val="40"/>
          <w:lang w:val="en-IN"/>
        </w:rPr>
        <w:t>Life Cycle of Beans</w:t>
      </w:r>
    </w:p>
    <w:p w14:paraId="40226E3B" w14:textId="50FAFC75" w:rsidR="005D109F" w:rsidRDefault="005D109F" w:rsidP="005D109F">
      <w:pPr>
        <w:pStyle w:val="ListParagraph"/>
        <w:numPr>
          <w:ilvl w:val="0"/>
          <w:numId w:val="24"/>
        </w:numPr>
        <w:rPr>
          <w:b/>
          <w:bCs/>
          <w:sz w:val="28"/>
          <w:szCs w:val="28"/>
          <w:lang w:val="en-IN"/>
        </w:rPr>
      </w:pPr>
      <w:r>
        <w:rPr>
          <w:b/>
          <w:bCs/>
          <w:sz w:val="28"/>
          <w:szCs w:val="28"/>
          <w:lang w:val="en-IN"/>
        </w:rPr>
        <w:t>Instantiation</w:t>
      </w:r>
    </w:p>
    <w:p w14:paraId="40413551" w14:textId="256498A5" w:rsidR="003E4387" w:rsidRPr="002A68EC" w:rsidRDefault="002A68EC" w:rsidP="003E4387">
      <w:pPr>
        <w:pStyle w:val="ListParagraph"/>
        <w:rPr>
          <w:sz w:val="28"/>
          <w:szCs w:val="28"/>
          <w:lang w:val="en-IN"/>
        </w:rPr>
      </w:pPr>
      <w:r>
        <w:rPr>
          <w:sz w:val="28"/>
          <w:szCs w:val="28"/>
          <w:lang w:val="en-IN"/>
        </w:rPr>
        <w:t>The spring container</w:t>
      </w:r>
      <w:r w:rsidR="0068795F">
        <w:rPr>
          <w:sz w:val="28"/>
          <w:szCs w:val="28"/>
          <w:lang w:val="en-IN"/>
        </w:rPr>
        <w:t xml:space="preserve"> (</w:t>
      </w:r>
      <w:r>
        <w:rPr>
          <w:sz w:val="28"/>
          <w:szCs w:val="28"/>
          <w:lang w:val="en-IN"/>
        </w:rPr>
        <w:t>IOC</w:t>
      </w:r>
      <w:r w:rsidR="0068795F">
        <w:rPr>
          <w:sz w:val="28"/>
          <w:szCs w:val="28"/>
          <w:lang w:val="en-IN"/>
        </w:rPr>
        <w:t>) creates and instance of bean class</w:t>
      </w:r>
      <w:r w:rsidR="006306DB">
        <w:rPr>
          <w:sz w:val="28"/>
          <w:szCs w:val="28"/>
          <w:lang w:val="en-IN"/>
        </w:rPr>
        <w:t>.</w:t>
      </w:r>
    </w:p>
    <w:p w14:paraId="291A1B5F" w14:textId="0FBB789C" w:rsidR="003E4387" w:rsidRDefault="003E4387" w:rsidP="005D109F">
      <w:pPr>
        <w:pStyle w:val="ListParagraph"/>
        <w:numPr>
          <w:ilvl w:val="0"/>
          <w:numId w:val="24"/>
        </w:numPr>
        <w:rPr>
          <w:b/>
          <w:bCs/>
          <w:sz w:val="28"/>
          <w:szCs w:val="28"/>
          <w:lang w:val="en-IN"/>
        </w:rPr>
      </w:pPr>
      <w:r>
        <w:rPr>
          <w:b/>
          <w:bCs/>
          <w:sz w:val="28"/>
          <w:szCs w:val="28"/>
          <w:lang w:val="en-IN"/>
        </w:rPr>
        <w:t>Population</w:t>
      </w:r>
    </w:p>
    <w:p w14:paraId="7EC8E9F9" w14:textId="26356586" w:rsidR="0083593D" w:rsidRPr="00154FFA" w:rsidRDefault="00154FFA" w:rsidP="0083593D">
      <w:pPr>
        <w:pStyle w:val="ListParagraph"/>
        <w:rPr>
          <w:sz w:val="28"/>
          <w:szCs w:val="28"/>
          <w:lang w:val="en-IN"/>
        </w:rPr>
      </w:pPr>
      <w:r>
        <w:rPr>
          <w:sz w:val="28"/>
          <w:szCs w:val="28"/>
          <w:lang w:val="en-IN"/>
        </w:rPr>
        <w:t xml:space="preserve">After the bean is instantiated spring populates </w:t>
      </w:r>
      <w:r w:rsidR="00C04BD6">
        <w:rPr>
          <w:sz w:val="28"/>
          <w:szCs w:val="28"/>
          <w:lang w:val="en-IN"/>
        </w:rPr>
        <w:t>its</w:t>
      </w:r>
      <w:r>
        <w:rPr>
          <w:sz w:val="28"/>
          <w:szCs w:val="28"/>
          <w:lang w:val="en-IN"/>
        </w:rPr>
        <w:t xml:space="preserve"> properties</w:t>
      </w:r>
      <w:r w:rsidR="00C04BD6">
        <w:rPr>
          <w:sz w:val="28"/>
          <w:szCs w:val="28"/>
          <w:lang w:val="en-IN"/>
        </w:rPr>
        <w:t>, the values from bean definition</w:t>
      </w:r>
      <w:r w:rsidR="006306DB">
        <w:rPr>
          <w:sz w:val="28"/>
          <w:szCs w:val="28"/>
          <w:lang w:val="en-IN"/>
        </w:rPr>
        <w:t>.</w:t>
      </w:r>
    </w:p>
    <w:p w14:paraId="1A73908D" w14:textId="59642494" w:rsidR="003E4387" w:rsidRDefault="003E4387" w:rsidP="005D109F">
      <w:pPr>
        <w:pStyle w:val="ListParagraph"/>
        <w:numPr>
          <w:ilvl w:val="0"/>
          <w:numId w:val="24"/>
        </w:numPr>
        <w:rPr>
          <w:b/>
          <w:bCs/>
          <w:sz w:val="28"/>
          <w:szCs w:val="28"/>
          <w:lang w:val="en-IN"/>
        </w:rPr>
      </w:pPr>
      <w:r>
        <w:rPr>
          <w:b/>
          <w:bCs/>
          <w:sz w:val="28"/>
          <w:szCs w:val="28"/>
          <w:lang w:val="en-IN"/>
        </w:rPr>
        <w:t>Initialization</w:t>
      </w:r>
    </w:p>
    <w:p w14:paraId="13CB09D9" w14:textId="622FB56C" w:rsidR="006306DB" w:rsidRPr="006306DB" w:rsidRDefault="006306DB" w:rsidP="006306DB">
      <w:pPr>
        <w:pStyle w:val="ListParagraph"/>
        <w:rPr>
          <w:sz w:val="28"/>
          <w:szCs w:val="28"/>
          <w:lang w:val="en-IN"/>
        </w:rPr>
      </w:pPr>
      <w:r>
        <w:rPr>
          <w:sz w:val="28"/>
          <w:szCs w:val="28"/>
          <w:lang w:val="en-IN"/>
        </w:rPr>
        <w:t xml:space="preserve">Spring </w:t>
      </w:r>
      <w:r w:rsidR="00B2493C">
        <w:rPr>
          <w:sz w:val="28"/>
          <w:szCs w:val="28"/>
          <w:lang w:val="en-IN"/>
        </w:rPr>
        <w:t>invokes</w:t>
      </w:r>
      <w:r>
        <w:rPr>
          <w:sz w:val="28"/>
          <w:szCs w:val="28"/>
          <w:lang w:val="en-IN"/>
        </w:rPr>
        <w:t xml:space="preserve"> any initialization method that has been defined on the bean class</w:t>
      </w:r>
      <w:r w:rsidR="00CB793A">
        <w:rPr>
          <w:sz w:val="28"/>
          <w:szCs w:val="28"/>
          <w:lang w:val="en-IN"/>
        </w:rPr>
        <w:t xml:space="preserve">, </w:t>
      </w:r>
      <w:proofErr w:type="gramStart"/>
      <w:r w:rsidR="00CB793A">
        <w:rPr>
          <w:sz w:val="28"/>
          <w:szCs w:val="28"/>
          <w:lang w:val="en-IN"/>
        </w:rPr>
        <w:t>This</w:t>
      </w:r>
      <w:proofErr w:type="gramEnd"/>
      <w:r w:rsidR="00CB793A">
        <w:rPr>
          <w:sz w:val="28"/>
          <w:szCs w:val="28"/>
          <w:lang w:val="en-IN"/>
        </w:rPr>
        <w:t xml:space="preserve"> initialization method is</w:t>
      </w:r>
      <w:r w:rsidR="005B06F7">
        <w:rPr>
          <w:sz w:val="28"/>
          <w:szCs w:val="28"/>
          <w:lang w:val="en-IN"/>
        </w:rPr>
        <w:t xml:space="preserve"> annotated</w:t>
      </w:r>
      <w:r w:rsidR="00CB793A">
        <w:rPr>
          <w:sz w:val="28"/>
          <w:szCs w:val="28"/>
          <w:lang w:val="en-IN"/>
        </w:rPr>
        <w:t xml:space="preserve"> with post construct</w:t>
      </w:r>
      <w:r w:rsidR="00026E1A">
        <w:rPr>
          <w:sz w:val="28"/>
          <w:szCs w:val="28"/>
          <w:lang w:val="en-IN"/>
        </w:rPr>
        <w:t>.</w:t>
      </w:r>
    </w:p>
    <w:p w14:paraId="233BA512" w14:textId="325AC49F" w:rsidR="003E4387" w:rsidRDefault="003E4387" w:rsidP="005D109F">
      <w:pPr>
        <w:pStyle w:val="ListParagraph"/>
        <w:numPr>
          <w:ilvl w:val="0"/>
          <w:numId w:val="24"/>
        </w:numPr>
        <w:rPr>
          <w:b/>
          <w:bCs/>
          <w:sz w:val="28"/>
          <w:szCs w:val="28"/>
          <w:lang w:val="en-IN"/>
        </w:rPr>
      </w:pPr>
      <w:r>
        <w:rPr>
          <w:b/>
          <w:bCs/>
          <w:sz w:val="28"/>
          <w:szCs w:val="28"/>
          <w:lang w:val="en-IN"/>
        </w:rPr>
        <w:t>Usage</w:t>
      </w:r>
    </w:p>
    <w:p w14:paraId="3C8AA75B" w14:textId="6F473AE2" w:rsidR="00626407" w:rsidRPr="0061716B" w:rsidRDefault="0061716B" w:rsidP="00626407">
      <w:pPr>
        <w:pStyle w:val="ListParagraph"/>
        <w:rPr>
          <w:sz w:val="28"/>
          <w:szCs w:val="28"/>
          <w:lang w:val="en-IN"/>
        </w:rPr>
      </w:pPr>
      <w:r>
        <w:rPr>
          <w:sz w:val="28"/>
          <w:szCs w:val="28"/>
          <w:lang w:val="en-IN"/>
        </w:rPr>
        <w:t xml:space="preserve">The bean is </w:t>
      </w:r>
      <w:r w:rsidR="005B6F66">
        <w:rPr>
          <w:sz w:val="28"/>
          <w:szCs w:val="28"/>
          <w:lang w:val="en-IN"/>
        </w:rPr>
        <w:t xml:space="preserve">available for use by the </w:t>
      </w:r>
      <w:r w:rsidR="001B6DFF">
        <w:rPr>
          <w:sz w:val="28"/>
          <w:szCs w:val="28"/>
          <w:lang w:val="en-IN"/>
        </w:rPr>
        <w:t xml:space="preserve">spring </w:t>
      </w:r>
      <w:r w:rsidR="005B6F66">
        <w:rPr>
          <w:sz w:val="28"/>
          <w:szCs w:val="28"/>
          <w:lang w:val="en-IN"/>
        </w:rPr>
        <w:t>container in the application</w:t>
      </w:r>
      <w:r w:rsidR="00CA549D">
        <w:rPr>
          <w:sz w:val="28"/>
          <w:szCs w:val="28"/>
          <w:lang w:val="en-IN"/>
        </w:rPr>
        <w:t>.</w:t>
      </w:r>
    </w:p>
    <w:p w14:paraId="2F145A07" w14:textId="1EB92A38" w:rsidR="003E4387" w:rsidRDefault="003E4387" w:rsidP="005D109F">
      <w:pPr>
        <w:pStyle w:val="ListParagraph"/>
        <w:numPr>
          <w:ilvl w:val="0"/>
          <w:numId w:val="24"/>
        </w:numPr>
        <w:rPr>
          <w:b/>
          <w:bCs/>
          <w:sz w:val="28"/>
          <w:szCs w:val="28"/>
          <w:lang w:val="en-IN"/>
        </w:rPr>
      </w:pPr>
      <w:r>
        <w:rPr>
          <w:b/>
          <w:bCs/>
          <w:sz w:val="28"/>
          <w:szCs w:val="28"/>
          <w:lang w:val="en-IN"/>
        </w:rPr>
        <w:t>Destruction</w:t>
      </w:r>
    </w:p>
    <w:p w14:paraId="4FC0919E" w14:textId="31A8BC38" w:rsidR="00CA549D" w:rsidRDefault="001D6B76" w:rsidP="00CA549D">
      <w:pPr>
        <w:pStyle w:val="ListParagraph"/>
        <w:rPr>
          <w:sz w:val="28"/>
          <w:szCs w:val="28"/>
          <w:lang w:val="en-IN"/>
        </w:rPr>
      </w:pPr>
      <w:r>
        <w:rPr>
          <w:sz w:val="28"/>
          <w:szCs w:val="28"/>
          <w:lang w:val="en-IN"/>
        </w:rPr>
        <w:t xml:space="preserve">When spring container shuts down </w:t>
      </w:r>
      <w:r w:rsidR="00C15930">
        <w:rPr>
          <w:sz w:val="28"/>
          <w:szCs w:val="28"/>
          <w:lang w:val="en-IN"/>
        </w:rPr>
        <w:t>or when the bean is no longer needed, spring invokes any destruction method that has been defined on the bean class</w:t>
      </w:r>
      <w:r w:rsidR="00C61376">
        <w:rPr>
          <w:sz w:val="28"/>
          <w:szCs w:val="28"/>
          <w:lang w:val="en-IN"/>
        </w:rPr>
        <w:t>. This destruction method is annotated with pre</w:t>
      </w:r>
      <w:r w:rsidR="005B06F7">
        <w:rPr>
          <w:sz w:val="28"/>
          <w:szCs w:val="28"/>
          <w:lang w:val="en-IN"/>
        </w:rPr>
        <w:t xml:space="preserve"> </w:t>
      </w:r>
      <w:r w:rsidR="00D650D1">
        <w:rPr>
          <w:sz w:val="28"/>
          <w:szCs w:val="28"/>
          <w:lang w:val="en-IN"/>
        </w:rPr>
        <w:t>d</w:t>
      </w:r>
      <w:r w:rsidR="00C61376">
        <w:rPr>
          <w:sz w:val="28"/>
          <w:szCs w:val="28"/>
          <w:lang w:val="en-IN"/>
        </w:rPr>
        <w:t>estroy</w:t>
      </w:r>
      <w:r w:rsidR="005B06F7">
        <w:rPr>
          <w:sz w:val="28"/>
          <w:szCs w:val="28"/>
          <w:lang w:val="en-IN"/>
        </w:rPr>
        <w:t>.</w:t>
      </w:r>
    </w:p>
    <w:p w14:paraId="41A22F07" w14:textId="77777777" w:rsidR="00D6190F" w:rsidRDefault="00D6190F" w:rsidP="00CA549D">
      <w:pPr>
        <w:pStyle w:val="ListParagraph"/>
        <w:rPr>
          <w:sz w:val="28"/>
          <w:szCs w:val="28"/>
          <w:lang w:val="en-IN"/>
        </w:rPr>
      </w:pPr>
    </w:p>
    <w:p w14:paraId="53C66840" w14:textId="77777777" w:rsidR="00D6190F" w:rsidRDefault="00D6190F" w:rsidP="00CA549D">
      <w:pPr>
        <w:pStyle w:val="ListParagraph"/>
        <w:rPr>
          <w:sz w:val="28"/>
          <w:szCs w:val="28"/>
          <w:lang w:val="en-IN"/>
        </w:rPr>
      </w:pPr>
    </w:p>
    <w:p w14:paraId="20171E55" w14:textId="77777777" w:rsidR="00D6190F" w:rsidRDefault="00D6190F" w:rsidP="00CA549D">
      <w:pPr>
        <w:pStyle w:val="ListParagraph"/>
        <w:rPr>
          <w:sz w:val="28"/>
          <w:szCs w:val="28"/>
          <w:lang w:val="en-IN"/>
        </w:rPr>
      </w:pPr>
    </w:p>
    <w:p w14:paraId="6189589B" w14:textId="77777777" w:rsidR="00D6190F" w:rsidRDefault="00D6190F" w:rsidP="00CA549D">
      <w:pPr>
        <w:pStyle w:val="ListParagraph"/>
        <w:rPr>
          <w:sz w:val="28"/>
          <w:szCs w:val="28"/>
          <w:lang w:val="en-IN"/>
        </w:rPr>
      </w:pPr>
    </w:p>
    <w:p w14:paraId="769D4C55" w14:textId="77777777" w:rsidR="00D6190F" w:rsidRDefault="00D6190F" w:rsidP="00CA549D">
      <w:pPr>
        <w:pStyle w:val="ListParagraph"/>
        <w:rPr>
          <w:sz w:val="28"/>
          <w:szCs w:val="28"/>
          <w:lang w:val="en-IN"/>
        </w:rPr>
      </w:pPr>
    </w:p>
    <w:p w14:paraId="3C9E462B" w14:textId="77777777" w:rsidR="00D6190F" w:rsidRDefault="00D6190F" w:rsidP="00CA549D">
      <w:pPr>
        <w:pStyle w:val="ListParagraph"/>
        <w:rPr>
          <w:sz w:val="28"/>
          <w:szCs w:val="28"/>
          <w:lang w:val="en-IN"/>
        </w:rPr>
      </w:pPr>
    </w:p>
    <w:p w14:paraId="7A49D4A1" w14:textId="77777777" w:rsidR="00D6190F" w:rsidRDefault="00D6190F" w:rsidP="00CA549D">
      <w:pPr>
        <w:pStyle w:val="ListParagraph"/>
        <w:rPr>
          <w:sz w:val="28"/>
          <w:szCs w:val="28"/>
          <w:lang w:val="en-IN"/>
        </w:rPr>
      </w:pPr>
    </w:p>
    <w:p w14:paraId="2D3B3C53" w14:textId="77777777" w:rsidR="00D6190F" w:rsidRDefault="00D6190F" w:rsidP="00CA549D">
      <w:pPr>
        <w:pStyle w:val="ListParagraph"/>
        <w:rPr>
          <w:sz w:val="28"/>
          <w:szCs w:val="28"/>
          <w:lang w:val="en-IN"/>
        </w:rPr>
      </w:pPr>
    </w:p>
    <w:p w14:paraId="36FB0377" w14:textId="77777777" w:rsidR="00D6190F" w:rsidRDefault="00D6190F" w:rsidP="00CA549D">
      <w:pPr>
        <w:pStyle w:val="ListParagraph"/>
        <w:rPr>
          <w:sz w:val="28"/>
          <w:szCs w:val="28"/>
          <w:lang w:val="en-IN"/>
        </w:rPr>
      </w:pPr>
    </w:p>
    <w:p w14:paraId="3922D8C0" w14:textId="77777777" w:rsidR="00D6190F" w:rsidRDefault="00D6190F" w:rsidP="00CA549D">
      <w:pPr>
        <w:pStyle w:val="ListParagraph"/>
        <w:rPr>
          <w:sz w:val="28"/>
          <w:szCs w:val="28"/>
          <w:lang w:val="en-IN"/>
        </w:rPr>
      </w:pPr>
    </w:p>
    <w:p w14:paraId="4D9EF44D" w14:textId="77777777" w:rsidR="006D64B5" w:rsidRDefault="006D64B5" w:rsidP="00CA549D">
      <w:pPr>
        <w:pStyle w:val="ListParagraph"/>
        <w:rPr>
          <w:sz w:val="28"/>
          <w:szCs w:val="28"/>
          <w:lang w:val="en-IN"/>
        </w:rPr>
      </w:pPr>
    </w:p>
    <w:p w14:paraId="1F9DC8FC" w14:textId="29BFBBA1" w:rsidR="004B1F2A" w:rsidRDefault="004B1F2A" w:rsidP="00D6190F">
      <w:pPr>
        <w:pStyle w:val="Heading1"/>
        <w:rPr>
          <w:i/>
          <w:iCs/>
          <w:sz w:val="28"/>
          <w:szCs w:val="28"/>
          <w:lang w:val="en-IN"/>
        </w:rPr>
      </w:pPr>
      <w:r>
        <w:rPr>
          <w:lang w:val="en-IN"/>
        </w:rPr>
        <w:lastRenderedPageBreak/>
        <w:t xml:space="preserve">Bean Scope </w:t>
      </w:r>
      <w:r w:rsidR="006D64B5">
        <w:rPr>
          <w:lang w:val="en-IN"/>
        </w:rPr>
        <w:tab/>
      </w:r>
      <w:r w:rsidR="006D64B5">
        <w:rPr>
          <w:lang w:val="en-IN"/>
        </w:rPr>
        <w:tab/>
      </w:r>
      <w:r w:rsidR="006D64B5">
        <w:rPr>
          <w:lang w:val="en-IN"/>
        </w:rPr>
        <w:tab/>
      </w:r>
      <w:r w:rsidR="006D64B5">
        <w:rPr>
          <w:lang w:val="en-IN"/>
        </w:rPr>
        <w:tab/>
      </w:r>
      <w:r w:rsidR="006D64B5">
        <w:rPr>
          <w:lang w:val="en-IN"/>
        </w:rPr>
        <w:tab/>
      </w:r>
      <w:r w:rsidR="006D64B5">
        <w:rPr>
          <w:lang w:val="en-IN"/>
        </w:rPr>
        <w:tab/>
      </w:r>
      <w:r w:rsidR="006D64B5">
        <w:rPr>
          <w:lang w:val="en-IN"/>
        </w:rPr>
        <w:tab/>
      </w:r>
      <w:r w:rsidR="006D64B5">
        <w:rPr>
          <w:lang w:val="en-IN"/>
        </w:rPr>
        <w:tab/>
      </w:r>
      <w:r>
        <w:rPr>
          <w:sz w:val="28"/>
          <w:szCs w:val="28"/>
          <w:lang w:val="en-IN"/>
        </w:rPr>
        <w:t xml:space="preserve"> </w:t>
      </w:r>
      <w:r w:rsidR="006D64B5">
        <w:rPr>
          <w:i/>
          <w:iCs/>
          <w:sz w:val="28"/>
          <w:szCs w:val="28"/>
          <w:lang w:val="en-IN"/>
        </w:rPr>
        <w:t>imp for interview</w:t>
      </w:r>
    </w:p>
    <w:p w14:paraId="58BF125A" w14:textId="171082E5" w:rsidR="001477B9" w:rsidRDefault="001F6D08" w:rsidP="00D650D1">
      <w:pPr>
        <w:rPr>
          <w:sz w:val="28"/>
          <w:szCs w:val="28"/>
          <w:lang w:val="en-IN"/>
        </w:rPr>
      </w:pPr>
      <w:r w:rsidRPr="001477B9">
        <w:rPr>
          <w:sz w:val="28"/>
          <w:szCs w:val="28"/>
          <w:lang w:val="en-IN"/>
        </w:rPr>
        <w:t>Spring provides different scopes for bean</w:t>
      </w:r>
      <w:r w:rsidR="00B8526C" w:rsidRPr="001477B9">
        <w:rPr>
          <w:sz w:val="28"/>
          <w:szCs w:val="28"/>
          <w:lang w:val="en-IN"/>
        </w:rPr>
        <w:t xml:space="preserve">s which determines a lifetime of a bean instance </w:t>
      </w:r>
      <w:r w:rsidR="006C6A62" w:rsidRPr="001477B9">
        <w:rPr>
          <w:sz w:val="28"/>
          <w:szCs w:val="28"/>
          <w:lang w:val="en-IN"/>
        </w:rPr>
        <w:t xml:space="preserve">and how many instances are created for a particular bean </w:t>
      </w:r>
      <w:r w:rsidR="001477B9">
        <w:rPr>
          <w:sz w:val="28"/>
          <w:szCs w:val="28"/>
          <w:lang w:val="en-IN"/>
        </w:rPr>
        <w:t>definition.</w:t>
      </w:r>
    </w:p>
    <w:p w14:paraId="41F65E72" w14:textId="1ABB6F8C" w:rsidR="001477B9" w:rsidRPr="00A03624" w:rsidRDefault="00727E7A" w:rsidP="00727E7A">
      <w:pPr>
        <w:pStyle w:val="ListParagraph"/>
        <w:numPr>
          <w:ilvl w:val="0"/>
          <w:numId w:val="25"/>
        </w:numPr>
        <w:rPr>
          <w:b/>
          <w:bCs/>
          <w:sz w:val="28"/>
          <w:szCs w:val="28"/>
          <w:lang w:val="en-IN"/>
        </w:rPr>
      </w:pPr>
      <w:r>
        <w:rPr>
          <w:b/>
          <w:bCs/>
          <w:sz w:val="28"/>
          <w:szCs w:val="28"/>
          <w:lang w:val="en-IN"/>
        </w:rPr>
        <w:t>Singleton</w:t>
      </w:r>
      <w:r w:rsidR="001F6838">
        <w:rPr>
          <w:sz w:val="28"/>
          <w:szCs w:val="28"/>
          <w:lang w:val="en-IN"/>
        </w:rPr>
        <w:t xml:space="preserve"> - Only one instance of bean is created for the entire spring application context. Any request for the bean with the same name </w:t>
      </w:r>
      <w:r w:rsidR="00606BF0">
        <w:rPr>
          <w:sz w:val="28"/>
          <w:szCs w:val="28"/>
          <w:lang w:val="en-IN"/>
        </w:rPr>
        <w:t>will return the same object reference.</w:t>
      </w:r>
    </w:p>
    <w:p w14:paraId="33499C12" w14:textId="41CF09AC" w:rsidR="00D6190F" w:rsidRPr="000A2046" w:rsidRDefault="00A03624" w:rsidP="000A2046">
      <w:pPr>
        <w:pStyle w:val="ListParagraph"/>
        <w:rPr>
          <w:sz w:val="28"/>
          <w:szCs w:val="28"/>
          <w:lang w:val="en-IN"/>
        </w:rPr>
      </w:pPr>
      <w:r>
        <w:rPr>
          <w:sz w:val="28"/>
          <w:szCs w:val="28"/>
          <w:lang w:val="en-IN"/>
        </w:rPr>
        <w:t>Use case: Configurations object, utility classes, etc.</w:t>
      </w:r>
    </w:p>
    <w:p w14:paraId="7EA7286C" w14:textId="04FEACEE" w:rsidR="00727E7A" w:rsidRPr="00D6190F" w:rsidRDefault="00727E7A" w:rsidP="00727E7A">
      <w:pPr>
        <w:pStyle w:val="ListParagraph"/>
        <w:numPr>
          <w:ilvl w:val="0"/>
          <w:numId w:val="25"/>
        </w:numPr>
        <w:rPr>
          <w:b/>
          <w:bCs/>
          <w:sz w:val="28"/>
          <w:szCs w:val="28"/>
          <w:lang w:val="en-IN"/>
        </w:rPr>
      </w:pPr>
      <w:r>
        <w:rPr>
          <w:b/>
          <w:bCs/>
          <w:sz w:val="28"/>
          <w:szCs w:val="28"/>
          <w:lang w:val="en-IN"/>
        </w:rPr>
        <w:t>Prototype</w:t>
      </w:r>
      <w:r w:rsidR="00606BF0">
        <w:rPr>
          <w:b/>
          <w:bCs/>
          <w:sz w:val="28"/>
          <w:szCs w:val="28"/>
          <w:lang w:val="en-IN"/>
        </w:rPr>
        <w:t xml:space="preserve"> </w:t>
      </w:r>
      <w:r w:rsidR="00EA2C73">
        <w:rPr>
          <w:b/>
          <w:bCs/>
          <w:sz w:val="28"/>
          <w:szCs w:val="28"/>
          <w:lang w:val="en-IN"/>
        </w:rPr>
        <w:t>-</w:t>
      </w:r>
      <w:r w:rsidR="00606BF0">
        <w:rPr>
          <w:b/>
          <w:bCs/>
          <w:sz w:val="28"/>
          <w:szCs w:val="28"/>
          <w:lang w:val="en-IN"/>
        </w:rPr>
        <w:t xml:space="preserve"> </w:t>
      </w:r>
      <w:r w:rsidR="00A03624">
        <w:rPr>
          <w:sz w:val="28"/>
          <w:szCs w:val="28"/>
          <w:lang w:val="en-IN"/>
        </w:rPr>
        <w:t xml:space="preserve">A new instance of the bean </w:t>
      </w:r>
      <w:r w:rsidR="002753F8">
        <w:rPr>
          <w:sz w:val="28"/>
          <w:szCs w:val="28"/>
          <w:lang w:val="en-IN"/>
        </w:rPr>
        <w:t>is created every time bean is requested from the spring container</w:t>
      </w:r>
      <w:r w:rsidR="00D6190F">
        <w:rPr>
          <w:sz w:val="28"/>
          <w:szCs w:val="28"/>
          <w:lang w:val="en-IN"/>
        </w:rPr>
        <w:t>.</w:t>
      </w:r>
    </w:p>
    <w:p w14:paraId="2817BCB6" w14:textId="4F408F16" w:rsidR="00D20033" w:rsidRPr="000A2046" w:rsidRDefault="00EA2C73" w:rsidP="000A2046">
      <w:pPr>
        <w:pStyle w:val="ListParagraph"/>
        <w:rPr>
          <w:sz w:val="28"/>
          <w:szCs w:val="28"/>
          <w:lang w:val="en-IN"/>
        </w:rPr>
      </w:pPr>
      <w:r>
        <w:rPr>
          <w:sz w:val="28"/>
          <w:szCs w:val="28"/>
          <w:lang w:val="en-IN"/>
        </w:rPr>
        <w:t>Use case: Session objects used in calculations, etc.</w:t>
      </w:r>
    </w:p>
    <w:p w14:paraId="6E80996C" w14:textId="322E0373" w:rsidR="00727E7A" w:rsidRDefault="00727E7A" w:rsidP="00727E7A">
      <w:pPr>
        <w:pStyle w:val="ListParagraph"/>
        <w:numPr>
          <w:ilvl w:val="0"/>
          <w:numId w:val="25"/>
        </w:numPr>
        <w:rPr>
          <w:b/>
          <w:bCs/>
          <w:sz w:val="28"/>
          <w:szCs w:val="28"/>
          <w:lang w:val="en-IN"/>
        </w:rPr>
      </w:pPr>
      <w:r>
        <w:rPr>
          <w:b/>
          <w:bCs/>
          <w:sz w:val="28"/>
          <w:szCs w:val="28"/>
          <w:lang w:val="en-IN"/>
        </w:rPr>
        <w:t>Request</w:t>
      </w:r>
      <w:r w:rsidR="005B6930">
        <w:rPr>
          <w:b/>
          <w:bCs/>
          <w:sz w:val="28"/>
          <w:szCs w:val="28"/>
          <w:lang w:val="en-IN"/>
        </w:rPr>
        <w:t xml:space="preserve"> </w:t>
      </w:r>
      <w:r w:rsidR="00187960">
        <w:rPr>
          <w:b/>
          <w:bCs/>
          <w:sz w:val="28"/>
          <w:szCs w:val="28"/>
          <w:lang w:val="en-IN"/>
        </w:rPr>
        <w:t>(</w:t>
      </w:r>
      <w:r w:rsidR="005B6930">
        <w:rPr>
          <w:sz w:val="28"/>
          <w:szCs w:val="28"/>
          <w:lang w:val="en-IN"/>
        </w:rPr>
        <w:t>Web based</w:t>
      </w:r>
      <w:r w:rsidR="00187960">
        <w:rPr>
          <w:sz w:val="28"/>
          <w:szCs w:val="28"/>
          <w:lang w:val="en-IN"/>
        </w:rPr>
        <w:t>)</w:t>
      </w:r>
      <w:r w:rsidR="008D03E1">
        <w:rPr>
          <w:sz w:val="28"/>
          <w:szCs w:val="28"/>
          <w:lang w:val="en-IN"/>
        </w:rPr>
        <w:t xml:space="preserve"> -</w:t>
      </w:r>
      <w:r w:rsidR="00187960">
        <w:rPr>
          <w:sz w:val="28"/>
          <w:szCs w:val="28"/>
          <w:lang w:val="en-IN"/>
        </w:rPr>
        <w:t xml:space="preserve"> </w:t>
      </w:r>
      <w:r w:rsidR="005B6930">
        <w:rPr>
          <w:sz w:val="28"/>
          <w:szCs w:val="28"/>
          <w:lang w:val="en-IN"/>
        </w:rPr>
        <w:t>In a web application new instance of bean is created for each http request</w:t>
      </w:r>
      <w:r w:rsidR="00187960">
        <w:rPr>
          <w:sz w:val="28"/>
          <w:szCs w:val="28"/>
          <w:lang w:val="en-IN"/>
        </w:rPr>
        <w:t>.</w:t>
      </w:r>
    </w:p>
    <w:p w14:paraId="57EE96F9" w14:textId="04782E51" w:rsidR="00727E7A" w:rsidRDefault="00727E7A" w:rsidP="00727E7A">
      <w:pPr>
        <w:pStyle w:val="ListParagraph"/>
        <w:numPr>
          <w:ilvl w:val="0"/>
          <w:numId w:val="25"/>
        </w:numPr>
        <w:rPr>
          <w:b/>
          <w:bCs/>
          <w:sz w:val="28"/>
          <w:szCs w:val="28"/>
          <w:lang w:val="en-IN"/>
        </w:rPr>
      </w:pPr>
      <w:r>
        <w:rPr>
          <w:b/>
          <w:bCs/>
          <w:sz w:val="28"/>
          <w:szCs w:val="28"/>
          <w:lang w:val="en-IN"/>
        </w:rPr>
        <w:t>Session</w:t>
      </w:r>
      <w:r w:rsidR="00187960">
        <w:rPr>
          <w:b/>
          <w:bCs/>
          <w:sz w:val="28"/>
          <w:szCs w:val="28"/>
          <w:lang w:val="en-IN"/>
        </w:rPr>
        <w:t xml:space="preserve"> (Web based) </w:t>
      </w:r>
      <w:r w:rsidR="008D03E1">
        <w:rPr>
          <w:b/>
          <w:bCs/>
          <w:sz w:val="28"/>
          <w:szCs w:val="28"/>
          <w:lang w:val="en-IN"/>
        </w:rPr>
        <w:t xml:space="preserve">- </w:t>
      </w:r>
      <w:r w:rsidR="00187960">
        <w:rPr>
          <w:sz w:val="28"/>
          <w:szCs w:val="28"/>
          <w:lang w:val="en-IN"/>
        </w:rPr>
        <w:t>In a web application a new instance of bean is created for each http session.</w:t>
      </w:r>
    </w:p>
    <w:p w14:paraId="4297FECF" w14:textId="66EFE1F7" w:rsidR="00727E7A" w:rsidRPr="00727E7A" w:rsidRDefault="00727E7A" w:rsidP="00727E7A">
      <w:pPr>
        <w:pStyle w:val="ListParagraph"/>
        <w:numPr>
          <w:ilvl w:val="0"/>
          <w:numId w:val="25"/>
        </w:numPr>
        <w:rPr>
          <w:b/>
          <w:bCs/>
          <w:sz w:val="28"/>
          <w:szCs w:val="28"/>
          <w:lang w:val="en-IN"/>
        </w:rPr>
      </w:pPr>
      <w:r>
        <w:rPr>
          <w:b/>
          <w:bCs/>
          <w:sz w:val="28"/>
          <w:szCs w:val="28"/>
          <w:lang w:val="en-IN"/>
        </w:rPr>
        <w:t>Application</w:t>
      </w:r>
      <w:r w:rsidR="00FA02D6">
        <w:rPr>
          <w:b/>
          <w:bCs/>
          <w:sz w:val="28"/>
          <w:szCs w:val="28"/>
          <w:lang w:val="en-IN"/>
        </w:rPr>
        <w:t xml:space="preserve"> (Web based) </w:t>
      </w:r>
      <w:r w:rsidR="00FA02D6">
        <w:rPr>
          <w:sz w:val="28"/>
          <w:szCs w:val="28"/>
          <w:lang w:val="en-IN"/>
        </w:rPr>
        <w:t>– In an application only one instance of bean is created for the entire application</w:t>
      </w:r>
      <w:r w:rsidR="008D03E1">
        <w:rPr>
          <w:sz w:val="28"/>
          <w:szCs w:val="28"/>
          <w:lang w:val="en-IN"/>
        </w:rPr>
        <w:t>. This is similar to singleton scope but it is specific to web application context.</w:t>
      </w:r>
    </w:p>
    <w:p w14:paraId="2509ED01" w14:textId="77777777" w:rsidR="001477B9" w:rsidRDefault="001477B9" w:rsidP="00D650D1">
      <w:pPr>
        <w:rPr>
          <w:sz w:val="28"/>
          <w:szCs w:val="28"/>
          <w:lang w:val="en-IN"/>
        </w:rPr>
      </w:pPr>
    </w:p>
    <w:p w14:paraId="3EE11BAC" w14:textId="77777777" w:rsidR="00913592" w:rsidRDefault="00913592" w:rsidP="00D650D1">
      <w:pPr>
        <w:rPr>
          <w:sz w:val="28"/>
          <w:szCs w:val="28"/>
          <w:lang w:val="en-IN"/>
        </w:rPr>
      </w:pPr>
    </w:p>
    <w:p w14:paraId="66528E8F" w14:textId="77777777" w:rsidR="00913592" w:rsidRDefault="00913592" w:rsidP="00D650D1">
      <w:pPr>
        <w:rPr>
          <w:sz w:val="28"/>
          <w:szCs w:val="28"/>
          <w:lang w:val="en-IN"/>
        </w:rPr>
      </w:pPr>
    </w:p>
    <w:p w14:paraId="4AE9E7DF" w14:textId="77777777" w:rsidR="00913592" w:rsidRDefault="00913592" w:rsidP="00D650D1">
      <w:pPr>
        <w:rPr>
          <w:sz w:val="28"/>
          <w:szCs w:val="28"/>
          <w:lang w:val="en-IN"/>
        </w:rPr>
      </w:pPr>
    </w:p>
    <w:p w14:paraId="32B2F677" w14:textId="77777777" w:rsidR="00913592" w:rsidRDefault="00913592" w:rsidP="00D650D1">
      <w:pPr>
        <w:rPr>
          <w:sz w:val="28"/>
          <w:szCs w:val="28"/>
          <w:lang w:val="en-IN"/>
        </w:rPr>
      </w:pPr>
    </w:p>
    <w:p w14:paraId="783F8084" w14:textId="77777777" w:rsidR="00913592" w:rsidRDefault="00913592" w:rsidP="00D650D1">
      <w:pPr>
        <w:rPr>
          <w:sz w:val="28"/>
          <w:szCs w:val="28"/>
          <w:lang w:val="en-IN"/>
        </w:rPr>
      </w:pPr>
    </w:p>
    <w:p w14:paraId="1B160599" w14:textId="77777777" w:rsidR="00913592" w:rsidRDefault="00913592" w:rsidP="00D650D1">
      <w:pPr>
        <w:rPr>
          <w:sz w:val="28"/>
          <w:szCs w:val="28"/>
          <w:lang w:val="en-IN"/>
        </w:rPr>
      </w:pPr>
    </w:p>
    <w:p w14:paraId="7C66C20B" w14:textId="0CBAA356" w:rsidR="00FD6B41" w:rsidRDefault="00FD6B41" w:rsidP="00D650D1">
      <w:pPr>
        <w:rPr>
          <w:sz w:val="28"/>
          <w:szCs w:val="28"/>
          <w:lang w:val="en-IN"/>
        </w:rPr>
      </w:pPr>
    </w:p>
    <w:p w14:paraId="2739AAC4" w14:textId="77777777" w:rsidR="00392F5F" w:rsidRDefault="00392F5F" w:rsidP="00D650D1">
      <w:pPr>
        <w:rPr>
          <w:sz w:val="28"/>
          <w:szCs w:val="28"/>
          <w:lang w:val="en-IN"/>
        </w:rPr>
      </w:pPr>
    </w:p>
    <w:p w14:paraId="6F454D77" w14:textId="77777777" w:rsidR="00392F5F" w:rsidRDefault="00392F5F" w:rsidP="00D650D1">
      <w:pPr>
        <w:rPr>
          <w:sz w:val="28"/>
          <w:szCs w:val="28"/>
          <w:lang w:val="en-IN"/>
        </w:rPr>
      </w:pPr>
    </w:p>
    <w:p w14:paraId="4B85A82E" w14:textId="77777777" w:rsidR="00B16D3E" w:rsidRDefault="00B16D3E" w:rsidP="00D650D1">
      <w:pPr>
        <w:rPr>
          <w:sz w:val="28"/>
          <w:szCs w:val="28"/>
          <w:lang w:val="en-IN"/>
        </w:rPr>
      </w:pPr>
    </w:p>
    <w:p w14:paraId="301C052A" w14:textId="77777777" w:rsidR="00B16D3E" w:rsidRDefault="00B16D3E" w:rsidP="00D650D1">
      <w:pPr>
        <w:rPr>
          <w:sz w:val="28"/>
          <w:szCs w:val="28"/>
          <w:lang w:val="en-IN"/>
        </w:rPr>
      </w:pPr>
    </w:p>
    <w:p w14:paraId="6CFE53D7" w14:textId="77777777" w:rsidR="006721AB" w:rsidRDefault="006721AB" w:rsidP="00D650D1">
      <w:pPr>
        <w:rPr>
          <w:sz w:val="28"/>
          <w:szCs w:val="28"/>
          <w:lang w:val="en-IN"/>
        </w:rPr>
      </w:pPr>
      <w:r>
        <w:rPr>
          <w:sz w:val="28"/>
          <w:szCs w:val="28"/>
          <w:lang w:val="en-IN"/>
        </w:rPr>
        <w:lastRenderedPageBreak/>
        <w:t>Project1:SpringXml1</w:t>
      </w:r>
    </w:p>
    <w:p w14:paraId="5FDDF15B" w14:textId="73039F2C" w:rsidR="00392F5F" w:rsidRDefault="00392F5F" w:rsidP="00D650D1">
      <w:pPr>
        <w:rPr>
          <w:sz w:val="28"/>
          <w:szCs w:val="28"/>
          <w:lang w:val="en-IN"/>
        </w:rPr>
      </w:pPr>
      <w:r>
        <w:rPr>
          <w:sz w:val="28"/>
          <w:szCs w:val="28"/>
          <w:lang w:val="en-IN"/>
        </w:rPr>
        <w:t>POJO</w:t>
      </w:r>
    </w:p>
    <w:p w14:paraId="4C4E1D49" w14:textId="2F6A433B" w:rsidR="00392F5F" w:rsidRPr="00392F5F" w:rsidRDefault="00392F5F" w:rsidP="00392F5F">
      <w:pPr>
        <w:pStyle w:val="ListParagraph"/>
        <w:numPr>
          <w:ilvl w:val="0"/>
          <w:numId w:val="27"/>
        </w:numPr>
        <w:rPr>
          <w:sz w:val="28"/>
          <w:szCs w:val="28"/>
          <w:lang w:val="en-IN"/>
        </w:rPr>
      </w:pPr>
      <w:r w:rsidRPr="00392F5F">
        <w:rPr>
          <w:noProof/>
          <w:sz w:val="28"/>
          <w:szCs w:val="28"/>
          <w:lang w:val="en-IN"/>
        </w:rPr>
        <w:drawing>
          <wp:inline distT="0" distB="0" distL="0" distR="0" wp14:anchorId="1AA1F698" wp14:editId="527DD59F">
            <wp:extent cx="3162463" cy="939848"/>
            <wp:effectExtent l="0" t="0" r="0" b="0"/>
            <wp:docPr id="17870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15776" name=""/>
                    <pic:cNvPicPr/>
                  </pic:nvPicPr>
                  <pic:blipFill>
                    <a:blip r:embed="rId12"/>
                    <a:stretch>
                      <a:fillRect/>
                    </a:stretch>
                  </pic:blipFill>
                  <pic:spPr>
                    <a:xfrm>
                      <a:off x="0" y="0"/>
                      <a:ext cx="3162463" cy="939848"/>
                    </a:xfrm>
                    <a:prstGeom prst="rect">
                      <a:avLst/>
                    </a:prstGeom>
                  </pic:spPr>
                </pic:pic>
              </a:graphicData>
            </a:graphic>
          </wp:inline>
        </w:drawing>
      </w:r>
    </w:p>
    <w:p w14:paraId="763FA435" w14:textId="557C07FB" w:rsidR="00392F5F" w:rsidRDefault="00392F5F" w:rsidP="00D650D1">
      <w:pPr>
        <w:rPr>
          <w:sz w:val="28"/>
          <w:szCs w:val="28"/>
          <w:lang w:val="en-IN"/>
        </w:rPr>
      </w:pPr>
      <w:r>
        <w:rPr>
          <w:sz w:val="28"/>
          <w:szCs w:val="28"/>
          <w:lang w:val="en-IN"/>
        </w:rPr>
        <w:t>applicationContext.xml</w:t>
      </w:r>
    </w:p>
    <w:p w14:paraId="6A3D518E" w14:textId="64E0826A" w:rsidR="009C00BD" w:rsidRDefault="009C00BD" w:rsidP="00D650D1">
      <w:pPr>
        <w:rPr>
          <w:sz w:val="28"/>
          <w:szCs w:val="28"/>
          <w:lang w:val="en-IN"/>
        </w:rPr>
      </w:pPr>
      <w:r>
        <w:rPr>
          <w:sz w:val="28"/>
          <w:szCs w:val="28"/>
          <w:lang w:val="en-IN"/>
        </w:rPr>
        <w:t xml:space="preserve">1.Setter </w:t>
      </w:r>
      <w:proofErr w:type="spellStart"/>
      <w:r>
        <w:rPr>
          <w:sz w:val="28"/>
          <w:szCs w:val="28"/>
          <w:lang w:val="en-IN"/>
        </w:rPr>
        <w:t>inejection</w:t>
      </w:r>
      <w:proofErr w:type="spellEnd"/>
    </w:p>
    <w:p w14:paraId="7EADBE0E" w14:textId="1DA4D7B6" w:rsidR="00392F5F" w:rsidRPr="00392F5F" w:rsidRDefault="00392F5F" w:rsidP="00392F5F">
      <w:pPr>
        <w:pStyle w:val="ListParagraph"/>
        <w:numPr>
          <w:ilvl w:val="0"/>
          <w:numId w:val="26"/>
        </w:numPr>
        <w:rPr>
          <w:sz w:val="28"/>
          <w:szCs w:val="28"/>
          <w:lang w:val="en-IN"/>
        </w:rPr>
      </w:pPr>
      <w:r w:rsidRPr="00392F5F">
        <w:rPr>
          <w:noProof/>
          <w:lang w:val="en-IN"/>
        </w:rPr>
        <w:drawing>
          <wp:inline distT="0" distB="0" distL="0" distR="0" wp14:anchorId="57F41B1C" wp14:editId="4AC0F1A4">
            <wp:extent cx="5829600" cy="2425825"/>
            <wp:effectExtent l="0" t="0" r="0" b="0"/>
            <wp:docPr id="98366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69938" name=""/>
                    <pic:cNvPicPr/>
                  </pic:nvPicPr>
                  <pic:blipFill>
                    <a:blip r:embed="rId13"/>
                    <a:stretch>
                      <a:fillRect/>
                    </a:stretch>
                  </pic:blipFill>
                  <pic:spPr>
                    <a:xfrm>
                      <a:off x="0" y="0"/>
                      <a:ext cx="5829600" cy="2425825"/>
                    </a:xfrm>
                    <a:prstGeom prst="rect">
                      <a:avLst/>
                    </a:prstGeom>
                  </pic:spPr>
                </pic:pic>
              </a:graphicData>
            </a:graphic>
          </wp:inline>
        </w:drawing>
      </w:r>
    </w:p>
    <w:p w14:paraId="75CDAF1F" w14:textId="45F71D90" w:rsidR="0082492E" w:rsidRDefault="00392F5F" w:rsidP="00392F5F">
      <w:pPr>
        <w:rPr>
          <w:b/>
          <w:bCs/>
          <w:lang w:val="en-IN"/>
        </w:rPr>
      </w:pPr>
      <w:r>
        <w:rPr>
          <w:b/>
          <w:bCs/>
          <w:lang w:val="en-IN"/>
        </w:rPr>
        <w:t>Main</w:t>
      </w:r>
    </w:p>
    <w:p w14:paraId="15040898" w14:textId="1CAC2727" w:rsidR="00392F5F" w:rsidRDefault="00392F5F" w:rsidP="00392F5F">
      <w:pPr>
        <w:pStyle w:val="ListParagraph"/>
        <w:numPr>
          <w:ilvl w:val="0"/>
          <w:numId w:val="26"/>
        </w:numPr>
        <w:rPr>
          <w:b/>
          <w:bCs/>
          <w:lang w:val="en-IN"/>
        </w:rPr>
      </w:pPr>
      <w:r w:rsidRPr="00392F5F">
        <w:rPr>
          <w:b/>
          <w:bCs/>
          <w:noProof/>
          <w:lang w:val="en-IN"/>
        </w:rPr>
        <w:drawing>
          <wp:inline distT="0" distB="0" distL="0" distR="0" wp14:anchorId="1366D751" wp14:editId="072A94DC">
            <wp:extent cx="5943600" cy="1582420"/>
            <wp:effectExtent l="0" t="0" r="0" b="0"/>
            <wp:docPr id="172646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2015" name=""/>
                    <pic:cNvPicPr/>
                  </pic:nvPicPr>
                  <pic:blipFill>
                    <a:blip r:embed="rId14"/>
                    <a:stretch>
                      <a:fillRect/>
                    </a:stretch>
                  </pic:blipFill>
                  <pic:spPr>
                    <a:xfrm>
                      <a:off x="0" y="0"/>
                      <a:ext cx="5943600" cy="1582420"/>
                    </a:xfrm>
                    <a:prstGeom prst="rect">
                      <a:avLst/>
                    </a:prstGeom>
                  </pic:spPr>
                </pic:pic>
              </a:graphicData>
            </a:graphic>
          </wp:inline>
        </w:drawing>
      </w:r>
    </w:p>
    <w:p w14:paraId="791FBAFC" w14:textId="24E33461" w:rsidR="00A360B1" w:rsidRDefault="009C00BD" w:rsidP="00C34AA5">
      <w:pPr>
        <w:rPr>
          <w:b/>
          <w:bCs/>
          <w:lang w:val="en-IN"/>
        </w:rPr>
      </w:pPr>
      <w:r>
        <w:rPr>
          <w:b/>
          <w:bCs/>
          <w:lang w:val="en-IN"/>
        </w:rPr>
        <w:t>2.Constructor injection</w:t>
      </w:r>
    </w:p>
    <w:p w14:paraId="13FD2B13" w14:textId="1A53185C" w:rsidR="00A74419" w:rsidRDefault="009C00BD" w:rsidP="00A74419">
      <w:pPr>
        <w:rPr>
          <w:lang w:val="en-IN"/>
        </w:rPr>
      </w:pPr>
      <w:r w:rsidRPr="009C00BD">
        <w:rPr>
          <w:noProof/>
          <w:lang w:val="en-IN"/>
        </w:rPr>
        <w:drawing>
          <wp:inline distT="0" distB="0" distL="0" distR="0" wp14:anchorId="1D34F035" wp14:editId="326F96D4">
            <wp:extent cx="5943600" cy="1017905"/>
            <wp:effectExtent l="0" t="0" r="0" b="0"/>
            <wp:docPr id="59554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43677" name=""/>
                    <pic:cNvPicPr/>
                  </pic:nvPicPr>
                  <pic:blipFill>
                    <a:blip r:embed="rId15"/>
                    <a:stretch>
                      <a:fillRect/>
                    </a:stretch>
                  </pic:blipFill>
                  <pic:spPr>
                    <a:xfrm>
                      <a:off x="0" y="0"/>
                      <a:ext cx="5943600" cy="1017905"/>
                    </a:xfrm>
                    <a:prstGeom prst="rect">
                      <a:avLst/>
                    </a:prstGeom>
                  </pic:spPr>
                </pic:pic>
              </a:graphicData>
            </a:graphic>
          </wp:inline>
        </w:drawing>
      </w:r>
      <w:r>
        <w:rPr>
          <w:lang w:val="en-IN"/>
        </w:rPr>
        <w:t xml:space="preserve">Change java version if code </w:t>
      </w:r>
      <w:r w:rsidR="0009212B">
        <w:rPr>
          <w:lang w:val="en-IN"/>
        </w:rPr>
        <w:t>doesn’t</w:t>
      </w:r>
      <w:r>
        <w:rPr>
          <w:lang w:val="en-IN"/>
        </w:rPr>
        <w:t xml:space="preserve"> work</w:t>
      </w:r>
    </w:p>
    <w:p w14:paraId="2565E883" w14:textId="083DD26C" w:rsidR="00944B1B" w:rsidRDefault="00944B1B" w:rsidP="00A74419">
      <w:pPr>
        <w:rPr>
          <w:lang w:val="en-IN"/>
        </w:rPr>
      </w:pPr>
      <w:r>
        <w:rPr>
          <w:lang w:val="en-IN"/>
        </w:rPr>
        <w:lastRenderedPageBreak/>
        <w:t>Project2: Spring2xmlUdanFlights</w:t>
      </w:r>
    </w:p>
    <w:p w14:paraId="0A1384CA" w14:textId="1B6E7269" w:rsidR="00944B1B" w:rsidRDefault="00096F29" w:rsidP="00096F29">
      <w:pPr>
        <w:pStyle w:val="ListParagraph"/>
        <w:numPr>
          <w:ilvl w:val="0"/>
          <w:numId w:val="28"/>
        </w:numPr>
        <w:rPr>
          <w:lang w:val="en-IN"/>
        </w:rPr>
      </w:pPr>
      <w:r>
        <w:rPr>
          <w:lang w:val="en-IN"/>
        </w:rPr>
        <w:t>Create a customer POJO</w:t>
      </w:r>
    </w:p>
    <w:p w14:paraId="539463BA" w14:textId="43BD63B1" w:rsidR="00096F29" w:rsidRDefault="00096F29" w:rsidP="00096F29">
      <w:pPr>
        <w:pStyle w:val="ListParagraph"/>
        <w:numPr>
          <w:ilvl w:val="0"/>
          <w:numId w:val="28"/>
        </w:numPr>
        <w:rPr>
          <w:lang w:val="en-IN"/>
        </w:rPr>
      </w:pPr>
      <w:r>
        <w:rPr>
          <w:lang w:val="en-IN"/>
        </w:rPr>
        <w:t>Create a Flights POJO with a has a relationship with customer</w:t>
      </w:r>
    </w:p>
    <w:p w14:paraId="305E26C2" w14:textId="218A3EE2" w:rsidR="00096F29" w:rsidRDefault="00096F29" w:rsidP="00096F29">
      <w:pPr>
        <w:pStyle w:val="ListParagraph"/>
        <w:rPr>
          <w:lang w:val="en-IN"/>
        </w:rPr>
      </w:pPr>
      <w:r w:rsidRPr="00096F29">
        <w:rPr>
          <w:noProof/>
          <w:lang w:val="en-IN"/>
        </w:rPr>
        <w:drawing>
          <wp:inline distT="0" distB="0" distL="0" distR="0" wp14:anchorId="4F9B25AA" wp14:editId="0E00C221">
            <wp:extent cx="3892750" cy="1333569"/>
            <wp:effectExtent l="0" t="0" r="0" b="0"/>
            <wp:docPr id="196868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0877" name=""/>
                    <pic:cNvPicPr/>
                  </pic:nvPicPr>
                  <pic:blipFill>
                    <a:blip r:embed="rId16"/>
                    <a:stretch>
                      <a:fillRect/>
                    </a:stretch>
                  </pic:blipFill>
                  <pic:spPr>
                    <a:xfrm>
                      <a:off x="0" y="0"/>
                      <a:ext cx="3892750" cy="1333569"/>
                    </a:xfrm>
                    <a:prstGeom prst="rect">
                      <a:avLst/>
                    </a:prstGeom>
                  </pic:spPr>
                </pic:pic>
              </a:graphicData>
            </a:graphic>
          </wp:inline>
        </w:drawing>
      </w:r>
    </w:p>
    <w:p w14:paraId="59A7379C" w14:textId="578ACFA6" w:rsidR="00096F29" w:rsidRDefault="00096F29" w:rsidP="00096F29">
      <w:pPr>
        <w:pStyle w:val="ListParagraph"/>
        <w:numPr>
          <w:ilvl w:val="0"/>
          <w:numId w:val="28"/>
        </w:numPr>
        <w:rPr>
          <w:lang w:val="en-IN"/>
        </w:rPr>
      </w:pPr>
      <w:proofErr w:type="spellStart"/>
      <w:r>
        <w:rPr>
          <w:lang w:val="en-IN"/>
        </w:rPr>
        <w:t>Cerate</w:t>
      </w:r>
      <w:proofErr w:type="spellEnd"/>
      <w:r>
        <w:rPr>
          <w:lang w:val="en-IN"/>
        </w:rPr>
        <w:t xml:space="preserve"> a beans of Customer</w:t>
      </w:r>
    </w:p>
    <w:p w14:paraId="38C53B07" w14:textId="7865742B" w:rsidR="00096F29" w:rsidRDefault="00096F29" w:rsidP="00096F29">
      <w:pPr>
        <w:pStyle w:val="ListParagraph"/>
        <w:numPr>
          <w:ilvl w:val="0"/>
          <w:numId w:val="28"/>
        </w:numPr>
        <w:rPr>
          <w:lang w:val="en-IN"/>
        </w:rPr>
      </w:pPr>
      <w:r>
        <w:rPr>
          <w:lang w:val="en-IN"/>
        </w:rPr>
        <w:t>Create a beans of Flight</w:t>
      </w:r>
    </w:p>
    <w:p w14:paraId="4B1B5655" w14:textId="7C6862F4" w:rsidR="00096F29" w:rsidRPr="00096F29" w:rsidRDefault="00096F29" w:rsidP="00096F29">
      <w:pPr>
        <w:pStyle w:val="ListParagraph"/>
        <w:rPr>
          <w:lang w:val="en-IN"/>
        </w:rPr>
      </w:pPr>
      <w:r w:rsidRPr="00096F29">
        <w:rPr>
          <w:noProof/>
          <w:lang w:val="en-IN"/>
        </w:rPr>
        <w:drawing>
          <wp:inline distT="0" distB="0" distL="0" distR="0" wp14:anchorId="4BA92FB6" wp14:editId="349849BC">
            <wp:extent cx="5759746" cy="1473276"/>
            <wp:effectExtent l="0" t="0" r="0" b="0"/>
            <wp:docPr id="129035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57652" name=""/>
                    <pic:cNvPicPr/>
                  </pic:nvPicPr>
                  <pic:blipFill>
                    <a:blip r:embed="rId17"/>
                    <a:stretch>
                      <a:fillRect/>
                    </a:stretch>
                  </pic:blipFill>
                  <pic:spPr>
                    <a:xfrm>
                      <a:off x="0" y="0"/>
                      <a:ext cx="5759746" cy="1473276"/>
                    </a:xfrm>
                    <a:prstGeom prst="rect">
                      <a:avLst/>
                    </a:prstGeom>
                  </pic:spPr>
                </pic:pic>
              </a:graphicData>
            </a:graphic>
          </wp:inline>
        </w:drawing>
      </w:r>
    </w:p>
    <w:p w14:paraId="40A8A06A" w14:textId="281AD6EB" w:rsidR="000949BF" w:rsidRDefault="00096F29" w:rsidP="00096F29">
      <w:pPr>
        <w:pStyle w:val="ListParagraph"/>
        <w:numPr>
          <w:ilvl w:val="0"/>
          <w:numId w:val="28"/>
        </w:numPr>
        <w:rPr>
          <w:lang w:val="en-IN"/>
        </w:rPr>
      </w:pPr>
      <w:r>
        <w:rPr>
          <w:lang w:val="en-IN"/>
        </w:rPr>
        <w:t>Execute it in Main Class</w:t>
      </w:r>
    </w:p>
    <w:p w14:paraId="12B9F7F8" w14:textId="193722AC" w:rsidR="00096F29" w:rsidRDefault="00096F29" w:rsidP="00096F29">
      <w:pPr>
        <w:pStyle w:val="ListParagraph"/>
        <w:rPr>
          <w:lang w:val="en-IN"/>
        </w:rPr>
      </w:pPr>
      <w:r w:rsidRPr="00096F29">
        <w:rPr>
          <w:noProof/>
          <w:lang w:val="en-IN"/>
        </w:rPr>
        <w:drawing>
          <wp:inline distT="0" distB="0" distL="0" distR="0" wp14:anchorId="7339EE42" wp14:editId="5043E41C">
            <wp:extent cx="5943600" cy="430530"/>
            <wp:effectExtent l="0" t="0" r="0" b="7620"/>
            <wp:docPr id="133432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5148" name=""/>
                    <pic:cNvPicPr/>
                  </pic:nvPicPr>
                  <pic:blipFill>
                    <a:blip r:embed="rId18"/>
                    <a:stretch>
                      <a:fillRect/>
                    </a:stretch>
                  </pic:blipFill>
                  <pic:spPr>
                    <a:xfrm>
                      <a:off x="0" y="0"/>
                      <a:ext cx="5943600" cy="430530"/>
                    </a:xfrm>
                    <a:prstGeom prst="rect">
                      <a:avLst/>
                    </a:prstGeom>
                  </pic:spPr>
                </pic:pic>
              </a:graphicData>
            </a:graphic>
          </wp:inline>
        </w:drawing>
      </w:r>
    </w:p>
    <w:p w14:paraId="4B7ADD6C" w14:textId="77777777" w:rsidR="0009212B" w:rsidRDefault="0009212B" w:rsidP="0009212B">
      <w:pPr>
        <w:rPr>
          <w:lang w:val="en-IN"/>
        </w:rPr>
      </w:pPr>
    </w:p>
    <w:p w14:paraId="522B7F30" w14:textId="77777777" w:rsidR="0009212B" w:rsidRDefault="0009212B" w:rsidP="0009212B">
      <w:pPr>
        <w:rPr>
          <w:lang w:val="en-IN"/>
        </w:rPr>
      </w:pPr>
    </w:p>
    <w:p w14:paraId="4B7587BE" w14:textId="77777777" w:rsidR="0009212B" w:rsidRDefault="0009212B" w:rsidP="0009212B">
      <w:pPr>
        <w:rPr>
          <w:lang w:val="en-IN"/>
        </w:rPr>
      </w:pPr>
    </w:p>
    <w:p w14:paraId="56D629E6" w14:textId="77777777" w:rsidR="0009212B" w:rsidRDefault="0009212B" w:rsidP="0009212B">
      <w:pPr>
        <w:rPr>
          <w:lang w:val="en-IN"/>
        </w:rPr>
      </w:pPr>
    </w:p>
    <w:p w14:paraId="63198E39" w14:textId="77777777" w:rsidR="0009212B" w:rsidRDefault="0009212B" w:rsidP="0009212B">
      <w:pPr>
        <w:rPr>
          <w:lang w:val="en-IN"/>
        </w:rPr>
      </w:pPr>
    </w:p>
    <w:p w14:paraId="40D5F9CE" w14:textId="77777777" w:rsidR="0009212B" w:rsidRDefault="0009212B" w:rsidP="0009212B">
      <w:pPr>
        <w:rPr>
          <w:lang w:val="en-IN"/>
        </w:rPr>
      </w:pPr>
    </w:p>
    <w:p w14:paraId="1C3179EC" w14:textId="77777777" w:rsidR="0009212B" w:rsidRDefault="0009212B" w:rsidP="0009212B">
      <w:pPr>
        <w:rPr>
          <w:lang w:val="en-IN"/>
        </w:rPr>
      </w:pPr>
    </w:p>
    <w:p w14:paraId="1179F20C" w14:textId="77777777" w:rsidR="0009212B" w:rsidRDefault="0009212B" w:rsidP="0009212B">
      <w:pPr>
        <w:rPr>
          <w:lang w:val="en-IN"/>
        </w:rPr>
      </w:pPr>
    </w:p>
    <w:p w14:paraId="64FEC50D" w14:textId="77777777" w:rsidR="0009212B" w:rsidRDefault="0009212B" w:rsidP="0009212B">
      <w:pPr>
        <w:rPr>
          <w:lang w:val="en-IN"/>
        </w:rPr>
      </w:pPr>
    </w:p>
    <w:p w14:paraId="0163A20E" w14:textId="77777777" w:rsidR="0009212B" w:rsidRDefault="0009212B" w:rsidP="0009212B">
      <w:pPr>
        <w:rPr>
          <w:lang w:val="en-IN"/>
        </w:rPr>
      </w:pPr>
    </w:p>
    <w:p w14:paraId="61C4422C" w14:textId="47287834" w:rsidR="0009212B" w:rsidRDefault="00184382" w:rsidP="0009212B">
      <w:pPr>
        <w:rPr>
          <w:lang w:val="en-IN"/>
        </w:rPr>
      </w:pPr>
      <w:r>
        <w:rPr>
          <w:lang w:val="en-IN"/>
        </w:rPr>
        <w:lastRenderedPageBreak/>
        <w:t>SpringAnnoExample3</w:t>
      </w:r>
    </w:p>
    <w:p w14:paraId="4BA6295A" w14:textId="53A8EACD" w:rsidR="00184382" w:rsidRDefault="005B7A77" w:rsidP="005B7A77">
      <w:pPr>
        <w:pStyle w:val="ListParagraph"/>
        <w:numPr>
          <w:ilvl w:val="0"/>
          <w:numId w:val="29"/>
        </w:numPr>
        <w:rPr>
          <w:lang w:val="en-IN"/>
        </w:rPr>
      </w:pPr>
      <w:r>
        <w:rPr>
          <w:lang w:val="en-IN"/>
        </w:rPr>
        <w:t>Employee POJO</w:t>
      </w:r>
    </w:p>
    <w:p w14:paraId="6A7C43EF" w14:textId="5FDC27A0" w:rsidR="005B7A77" w:rsidRDefault="005B7A77" w:rsidP="005B7A77">
      <w:pPr>
        <w:pStyle w:val="ListParagraph"/>
        <w:rPr>
          <w:lang w:val="en-IN"/>
        </w:rPr>
      </w:pPr>
      <w:r w:rsidRPr="005B7A77">
        <w:rPr>
          <w:noProof/>
          <w:lang w:val="en-IN"/>
        </w:rPr>
        <w:drawing>
          <wp:inline distT="0" distB="0" distL="0" distR="0" wp14:anchorId="1BE904A9" wp14:editId="55649193">
            <wp:extent cx="2521080" cy="1587582"/>
            <wp:effectExtent l="0" t="0" r="0" b="0"/>
            <wp:docPr id="62530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5402" name=""/>
                    <pic:cNvPicPr/>
                  </pic:nvPicPr>
                  <pic:blipFill>
                    <a:blip r:embed="rId19"/>
                    <a:stretch>
                      <a:fillRect/>
                    </a:stretch>
                  </pic:blipFill>
                  <pic:spPr>
                    <a:xfrm>
                      <a:off x="0" y="0"/>
                      <a:ext cx="2521080" cy="1587582"/>
                    </a:xfrm>
                    <a:prstGeom prst="rect">
                      <a:avLst/>
                    </a:prstGeom>
                  </pic:spPr>
                </pic:pic>
              </a:graphicData>
            </a:graphic>
          </wp:inline>
        </w:drawing>
      </w:r>
    </w:p>
    <w:p w14:paraId="1D27FDD6" w14:textId="74C0F1B6" w:rsidR="005B7A77" w:rsidRDefault="005B7A77" w:rsidP="005B7A77">
      <w:pPr>
        <w:pStyle w:val="ListParagraph"/>
        <w:numPr>
          <w:ilvl w:val="0"/>
          <w:numId w:val="29"/>
        </w:numPr>
        <w:rPr>
          <w:lang w:val="en-IN"/>
        </w:rPr>
      </w:pPr>
      <w:r>
        <w:rPr>
          <w:lang w:val="en-IN"/>
        </w:rPr>
        <w:t>AppConfig.java</w:t>
      </w:r>
    </w:p>
    <w:p w14:paraId="5C192A1C" w14:textId="51054535" w:rsidR="005B7A77" w:rsidRDefault="003A3B7D" w:rsidP="005B7A77">
      <w:pPr>
        <w:pStyle w:val="ListParagraph"/>
        <w:rPr>
          <w:lang w:val="en-IN"/>
        </w:rPr>
      </w:pPr>
      <w:r w:rsidRPr="003A3B7D">
        <w:rPr>
          <w:noProof/>
          <w:lang w:val="en-IN"/>
        </w:rPr>
        <w:drawing>
          <wp:inline distT="0" distB="0" distL="0" distR="0" wp14:anchorId="523CD2FD" wp14:editId="02771612">
            <wp:extent cx="5258070" cy="4038808"/>
            <wp:effectExtent l="0" t="0" r="0" b="0"/>
            <wp:docPr id="15492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0970" name=""/>
                    <pic:cNvPicPr/>
                  </pic:nvPicPr>
                  <pic:blipFill>
                    <a:blip r:embed="rId20"/>
                    <a:stretch>
                      <a:fillRect/>
                    </a:stretch>
                  </pic:blipFill>
                  <pic:spPr>
                    <a:xfrm>
                      <a:off x="0" y="0"/>
                      <a:ext cx="5258070" cy="4038808"/>
                    </a:xfrm>
                    <a:prstGeom prst="rect">
                      <a:avLst/>
                    </a:prstGeom>
                  </pic:spPr>
                </pic:pic>
              </a:graphicData>
            </a:graphic>
          </wp:inline>
        </w:drawing>
      </w:r>
    </w:p>
    <w:p w14:paraId="72277031" w14:textId="74512137" w:rsidR="005B7A77" w:rsidRDefault="005B7A77" w:rsidP="005B7A77">
      <w:pPr>
        <w:pStyle w:val="ListParagraph"/>
        <w:numPr>
          <w:ilvl w:val="0"/>
          <w:numId w:val="29"/>
        </w:numPr>
        <w:rPr>
          <w:lang w:val="en-IN"/>
        </w:rPr>
      </w:pPr>
      <w:r>
        <w:rPr>
          <w:lang w:val="en-IN"/>
        </w:rPr>
        <w:t>MainClass.java</w:t>
      </w:r>
    </w:p>
    <w:p w14:paraId="58B602AF" w14:textId="677424ED" w:rsidR="008D5A35" w:rsidRDefault="008D5A35" w:rsidP="008D5A35">
      <w:pPr>
        <w:pStyle w:val="ListParagraph"/>
        <w:ind w:left="2880"/>
        <w:rPr>
          <w:lang w:val="en-IN"/>
        </w:rPr>
      </w:pPr>
      <w:r w:rsidRPr="005B7A77">
        <w:rPr>
          <w:noProof/>
          <w:lang w:val="en-IN"/>
        </w:rPr>
        <w:drawing>
          <wp:anchor distT="0" distB="0" distL="114300" distR="114300" simplePos="0" relativeHeight="251658240" behindDoc="0" locked="0" layoutInCell="1" allowOverlap="1" wp14:anchorId="6BB9372C" wp14:editId="34E6F91B">
            <wp:simplePos x="0" y="0"/>
            <wp:positionH relativeFrom="column">
              <wp:posOffset>508884</wp:posOffset>
            </wp:positionH>
            <wp:positionV relativeFrom="paragraph">
              <wp:posOffset>174929</wp:posOffset>
            </wp:positionV>
            <wp:extent cx="4770755" cy="1363345"/>
            <wp:effectExtent l="0" t="0" r="0" b="8255"/>
            <wp:wrapNone/>
            <wp:docPr id="122182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8585" name=""/>
                    <pic:cNvPicPr/>
                  </pic:nvPicPr>
                  <pic:blipFill>
                    <a:blip r:embed="rId21">
                      <a:extLst>
                        <a:ext uri="{28A0092B-C50C-407E-A947-70E740481C1C}">
                          <a14:useLocalDpi xmlns:a14="http://schemas.microsoft.com/office/drawing/2010/main" val="0"/>
                        </a:ext>
                      </a:extLst>
                    </a:blip>
                    <a:stretch>
                      <a:fillRect/>
                    </a:stretch>
                  </pic:blipFill>
                  <pic:spPr>
                    <a:xfrm>
                      <a:off x="0" y="0"/>
                      <a:ext cx="4770755" cy="1363345"/>
                    </a:xfrm>
                    <a:prstGeom prst="rect">
                      <a:avLst/>
                    </a:prstGeom>
                  </pic:spPr>
                </pic:pic>
              </a:graphicData>
            </a:graphic>
            <wp14:sizeRelH relativeFrom="margin">
              <wp14:pctWidth>0</wp14:pctWidth>
            </wp14:sizeRelH>
            <wp14:sizeRelV relativeFrom="margin">
              <wp14:pctHeight>0</wp14:pctHeight>
            </wp14:sizeRelV>
          </wp:anchor>
        </w:drawing>
      </w:r>
      <w:r>
        <w:rPr>
          <w:lang w:val="en-IN"/>
        </w:rPr>
        <w:br w:type="textWrapping" w:clear="all"/>
      </w:r>
    </w:p>
    <w:p w14:paraId="66425E14" w14:textId="77777777" w:rsidR="008D5A35" w:rsidRDefault="008D5A35" w:rsidP="008D5A35">
      <w:pPr>
        <w:pStyle w:val="ListParagraph"/>
        <w:rPr>
          <w:lang w:val="en-IN"/>
        </w:rPr>
      </w:pPr>
    </w:p>
    <w:p w14:paraId="05666693" w14:textId="77777777" w:rsidR="003A3B7D" w:rsidRDefault="003A3B7D" w:rsidP="003A3B7D">
      <w:pPr>
        <w:rPr>
          <w:lang w:val="en-IN"/>
        </w:rPr>
      </w:pPr>
    </w:p>
    <w:p w14:paraId="4BA053B0" w14:textId="77777777" w:rsidR="003A3B7D" w:rsidRDefault="003A3B7D" w:rsidP="003A3B7D">
      <w:pPr>
        <w:jc w:val="right"/>
        <w:rPr>
          <w:lang w:val="en-IN"/>
        </w:rPr>
      </w:pPr>
    </w:p>
    <w:p w14:paraId="180666F4" w14:textId="48A8606D" w:rsidR="003A3B7D" w:rsidRDefault="003A3B7D" w:rsidP="003A3B7D">
      <w:pPr>
        <w:tabs>
          <w:tab w:val="left" w:pos="213"/>
        </w:tabs>
        <w:rPr>
          <w:lang w:val="en-IN"/>
        </w:rPr>
      </w:pPr>
      <w:r>
        <w:rPr>
          <w:lang w:val="en-IN"/>
        </w:rPr>
        <w:lastRenderedPageBreak/>
        <w:tab/>
      </w:r>
    </w:p>
    <w:p w14:paraId="43256CE8" w14:textId="4B4D140B" w:rsidR="00DF0CD8" w:rsidRDefault="00DF0CD8" w:rsidP="003A3B7D">
      <w:pPr>
        <w:tabs>
          <w:tab w:val="left" w:pos="213"/>
        </w:tabs>
        <w:rPr>
          <w:lang w:val="en-IN"/>
        </w:rPr>
      </w:pPr>
      <w:r>
        <w:rPr>
          <w:lang w:val="en-IN"/>
        </w:rPr>
        <w:t>SpringAnnoExample3(Updated)</w:t>
      </w:r>
    </w:p>
    <w:p w14:paraId="071B305D" w14:textId="1B64A792" w:rsidR="00C62DA1" w:rsidRDefault="00C62DA1" w:rsidP="003A3B7D">
      <w:pPr>
        <w:tabs>
          <w:tab w:val="left" w:pos="213"/>
        </w:tabs>
        <w:rPr>
          <w:lang w:val="en-IN"/>
        </w:rPr>
      </w:pPr>
      <w:r w:rsidRPr="00C62DA1">
        <w:rPr>
          <w:noProof/>
          <w:lang w:val="en-IN"/>
        </w:rPr>
        <w:drawing>
          <wp:inline distT="0" distB="0" distL="0" distR="0" wp14:anchorId="7F7D5B03" wp14:editId="5C92ED26">
            <wp:extent cx="5943600" cy="3429000"/>
            <wp:effectExtent l="0" t="0" r="0" b="0"/>
            <wp:docPr id="9544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03746" name=""/>
                    <pic:cNvPicPr/>
                  </pic:nvPicPr>
                  <pic:blipFill>
                    <a:blip r:embed="rId22"/>
                    <a:stretch>
                      <a:fillRect/>
                    </a:stretch>
                  </pic:blipFill>
                  <pic:spPr>
                    <a:xfrm>
                      <a:off x="0" y="0"/>
                      <a:ext cx="5943600" cy="3429000"/>
                    </a:xfrm>
                    <a:prstGeom prst="rect">
                      <a:avLst/>
                    </a:prstGeom>
                  </pic:spPr>
                </pic:pic>
              </a:graphicData>
            </a:graphic>
          </wp:inline>
        </w:drawing>
      </w:r>
    </w:p>
    <w:p w14:paraId="2DF5B2D0" w14:textId="672AA42D" w:rsidR="00C62DA1" w:rsidRDefault="00C62DA1" w:rsidP="003A3B7D">
      <w:pPr>
        <w:tabs>
          <w:tab w:val="left" w:pos="213"/>
        </w:tabs>
        <w:rPr>
          <w:lang w:val="en-IN"/>
        </w:rPr>
      </w:pPr>
      <w:r w:rsidRPr="00C62DA1">
        <w:rPr>
          <w:noProof/>
          <w:lang w:val="en-IN"/>
        </w:rPr>
        <w:drawing>
          <wp:inline distT="0" distB="0" distL="0" distR="0" wp14:anchorId="69E94729" wp14:editId="2F1B33C3">
            <wp:extent cx="5943600" cy="2937510"/>
            <wp:effectExtent l="0" t="0" r="0" b="0"/>
            <wp:docPr id="59935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58750" name=""/>
                    <pic:cNvPicPr/>
                  </pic:nvPicPr>
                  <pic:blipFill>
                    <a:blip r:embed="rId23"/>
                    <a:stretch>
                      <a:fillRect/>
                    </a:stretch>
                  </pic:blipFill>
                  <pic:spPr>
                    <a:xfrm>
                      <a:off x="0" y="0"/>
                      <a:ext cx="5943600" cy="2937510"/>
                    </a:xfrm>
                    <a:prstGeom prst="rect">
                      <a:avLst/>
                    </a:prstGeom>
                  </pic:spPr>
                </pic:pic>
              </a:graphicData>
            </a:graphic>
          </wp:inline>
        </w:drawing>
      </w:r>
    </w:p>
    <w:p w14:paraId="54BEC9A9" w14:textId="77777777" w:rsidR="00C62DA1" w:rsidRDefault="00C62DA1" w:rsidP="003A3B7D">
      <w:pPr>
        <w:tabs>
          <w:tab w:val="left" w:pos="213"/>
        </w:tabs>
        <w:rPr>
          <w:lang w:val="en-IN"/>
        </w:rPr>
      </w:pPr>
    </w:p>
    <w:p w14:paraId="7E5CF342" w14:textId="77777777" w:rsidR="00C62DA1" w:rsidRDefault="00C62DA1" w:rsidP="003A3B7D">
      <w:pPr>
        <w:tabs>
          <w:tab w:val="left" w:pos="213"/>
        </w:tabs>
        <w:rPr>
          <w:lang w:val="en-IN"/>
        </w:rPr>
      </w:pPr>
    </w:p>
    <w:p w14:paraId="7AA72094" w14:textId="77777777" w:rsidR="00C62DA1" w:rsidRDefault="00C62DA1" w:rsidP="003A3B7D">
      <w:pPr>
        <w:tabs>
          <w:tab w:val="left" w:pos="213"/>
        </w:tabs>
        <w:rPr>
          <w:lang w:val="en-IN"/>
        </w:rPr>
      </w:pPr>
    </w:p>
    <w:p w14:paraId="562FF3E0" w14:textId="6A63CC94" w:rsidR="00C62DA1" w:rsidRDefault="00F45AD0" w:rsidP="00F45AD0">
      <w:pPr>
        <w:pStyle w:val="Heading1"/>
        <w:rPr>
          <w:lang w:val="en-IN"/>
        </w:rPr>
      </w:pPr>
      <w:r>
        <w:rPr>
          <w:lang w:val="en-IN"/>
        </w:rPr>
        <w:lastRenderedPageBreak/>
        <w:t>Auto-wiring</w:t>
      </w:r>
    </w:p>
    <w:p w14:paraId="3FD4E326" w14:textId="6DA771D5" w:rsidR="00C62DA1" w:rsidRDefault="00C62DA1" w:rsidP="003A3B7D">
      <w:pPr>
        <w:tabs>
          <w:tab w:val="left" w:pos="213"/>
        </w:tabs>
        <w:rPr>
          <w:lang w:val="en-IN"/>
        </w:rPr>
      </w:pPr>
      <w:r w:rsidRPr="00C62DA1">
        <w:rPr>
          <w:noProof/>
          <w:lang w:val="en-IN"/>
        </w:rPr>
        <w:drawing>
          <wp:inline distT="0" distB="0" distL="0" distR="0" wp14:anchorId="4BC6FC54" wp14:editId="2BCAF769">
            <wp:extent cx="2292468" cy="425472"/>
            <wp:effectExtent l="0" t="0" r="0" b="0"/>
            <wp:docPr id="964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740" name=""/>
                    <pic:cNvPicPr/>
                  </pic:nvPicPr>
                  <pic:blipFill>
                    <a:blip r:embed="rId24"/>
                    <a:stretch>
                      <a:fillRect/>
                    </a:stretch>
                  </pic:blipFill>
                  <pic:spPr>
                    <a:xfrm>
                      <a:off x="0" y="0"/>
                      <a:ext cx="2292468" cy="425472"/>
                    </a:xfrm>
                    <a:prstGeom prst="rect">
                      <a:avLst/>
                    </a:prstGeom>
                  </pic:spPr>
                </pic:pic>
              </a:graphicData>
            </a:graphic>
          </wp:inline>
        </w:drawing>
      </w:r>
    </w:p>
    <w:p w14:paraId="3541928A" w14:textId="038FD2B4" w:rsidR="00C62DA1" w:rsidRDefault="00C62DA1" w:rsidP="003A3B7D">
      <w:pPr>
        <w:tabs>
          <w:tab w:val="left" w:pos="213"/>
        </w:tabs>
        <w:rPr>
          <w:lang w:val="en-IN"/>
        </w:rPr>
      </w:pPr>
      <w:r>
        <w:rPr>
          <w:lang w:val="en-IN"/>
        </w:rPr>
        <w:t xml:space="preserve">Remove @Component annotation of Company and also remove It from employee constructor and setter </w:t>
      </w:r>
    </w:p>
    <w:p w14:paraId="457BF5CF" w14:textId="11890CD8" w:rsidR="00DD0185" w:rsidRDefault="00DD0185" w:rsidP="003A3B7D">
      <w:pPr>
        <w:tabs>
          <w:tab w:val="left" w:pos="213"/>
        </w:tabs>
        <w:rPr>
          <w:lang w:val="en-IN"/>
        </w:rPr>
      </w:pPr>
      <w:r>
        <w:rPr>
          <w:lang w:val="en-IN"/>
        </w:rPr>
        <w:t>And keep only one company</w:t>
      </w:r>
    </w:p>
    <w:p w14:paraId="0FD4E260" w14:textId="6297EFE5" w:rsidR="00DD0185" w:rsidRDefault="00DD0185" w:rsidP="003A3B7D">
      <w:pPr>
        <w:tabs>
          <w:tab w:val="left" w:pos="213"/>
        </w:tabs>
        <w:rPr>
          <w:lang w:val="en-IN"/>
        </w:rPr>
      </w:pPr>
      <w:r>
        <w:rPr>
          <w:lang w:val="en-IN"/>
        </w:rPr>
        <w:t xml:space="preserve">But in case of multiple companies add @Primary annotation </w:t>
      </w:r>
    </w:p>
    <w:p w14:paraId="4BE29DB7" w14:textId="62C12EA0" w:rsidR="00DD0185" w:rsidRDefault="00DD0185" w:rsidP="003A3B7D">
      <w:pPr>
        <w:tabs>
          <w:tab w:val="left" w:pos="213"/>
        </w:tabs>
        <w:rPr>
          <w:lang w:val="en-IN"/>
        </w:rPr>
      </w:pPr>
      <w:r w:rsidRPr="00DD0185">
        <w:rPr>
          <w:noProof/>
          <w:lang w:val="en-IN"/>
        </w:rPr>
        <w:drawing>
          <wp:inline distT="0" distB="0" distL="0" distR="0" wp14:anchorId="28268F96" wp14:editId="0932ACCF">
            <wp:extent cx="5943600" cy="1270000"/>
            <wp:effectExtent l="0" t="0" r="0" b="6350"/>
            <wp:docPr id="129174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43960" name=""/>
                    <pic:cNvPicPr/>
                  </pic:nvPicPr>
                  <pic:blipFill>
                    <a:blip r:embed="rId25"/>
                    <a:stretch>
                      <a:fillRect/>
                    </a:stretch>
                  </pic:blipFill>
                  <pic:spPr>
                    <a:xfrm>
                      <a:off x="0" y="0"/>
                      <a:ext cx="5943600" cy="1270000"/>
                    </a:xfrm>
                    <a:prstGeom prst="rect">
                      <a:avLst/>
                    </a:prstGeom>
                  </pic:spPr>
                </pic:pic>
              </a:graphicData>
            </a:graphic>
          </wp:inline>
        </w:drawing>
      </w:r>
    </w:p>
    <w:p w14:paraId="18ED4B33" w14:textId="1A9B7FA2" w:rsidR="00C46831" w:rsidRDefault="00C46831" w:rsidP="003A3B7D">
      <w:pPr>
        <w:tabs>
          <w:tab w:val="left" w:pos="213"/>
        </w:tabs>
        <w:rPr>
          <w:lang w:val="en-IN"/>
        </w:rPr>
      </w:pPr>
      <w:r>
        <w:rPr>
          <w:lang w:val="en-IN"/>
        </w:rPr>
        <w:t>or</w:t>
      </w:r>
    </w:p>
    <w:p w14:paraId="664D1362" w14:textId="1927BF43" w:rsidR="00C46831" w:rsidRDefault="00C46831" w:rsidP="003A3B7D">
      <w:pPr>
        <w:tabs>
          <w:tab w:val="left" w:pos="213"/>
        </w:tabs>
        <w:rPr>
          <w:lang w:val="en-IN"/>
        </w:rPr>
      </w:pPr>
      <w:r w:rsidRPr="00C46831">
        <w:rPr>
          <w:noProof/>
          <w:lang w:val="en-IN"/>
        </w:rPr>
        <w:drawing>
          <wp:inline distT="0" distB="0" distL="0" distR="0" wp14:anchorId="2038CCD6" wp14:editId="3E16EAF6">
            <wp:extent cx="2101958" cy="596931"/>
            <wp:effectExtent l="0" t="0" r="0" b="0"/>
            <wp:docPr id="127461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8543" name=""/>
                    <pic:cNvPicPr/>
                  </pic:nvPicPr>
                  <pic:blipFill>
                    <a:blip r:embed="rId26"/>
                    <a:stretch>
                      <a:fillRect/>
                    </a:stretch>
                  </pic:blipFill>
                  <pic:spPr>
                    <a:xfrm>
                      <a:off x="0" y="0"/>
                      <a:ext cx="2101958" cy="596931"/>
                    </a:xfrm>
                    <a:prstGeom prst="rect">
                      <a:avLst/>
                    </a:prstGeom>
                  </pic:spPr>
                </pic:pic>
              </a:graphicData>
            </a:graphic>
          </wp:inline>
        </w:drawing>
      </w:r>
    </w:p>
    <w:p w14:paraId="75AE1ACA" w14:textId="3ECA3557" w:rsidR="00C46831" w:rsidRDefault="00C46831" w:rsidP="003A3B7D">
      <w:pPr>
        <w:tabs>
          <w:tab w:val="left" w:pos="213"/>
        </w:tabs>
        <w:rPr>
          <w:lang w:val="en-IN"/>
        </w:rPr>
      </w:pPr>
      <w:r>
        <w:rPr>
          <w:lang w:val="en-IN"/>
        </w:rPr>
        <w:t xml:space="preserve">If both are applied preference is given to </w:t>
      </w:r>
      <w:r w:rsidR="009C1FA1">
        <w:rPr>
          <w:lang w:val="en-IN"/>
        </w:rPr>
        <w:t>Qualifier</w:t>
      </w:r>
    </w:p>
    <w:p w14:paraId="73B7AD5B" w14:textId="77777777" w:rsidR="00125B65" w:rsidRDefault="00125B65" w:rsidP="003A3B7D">
      <w:pPr>
        <w:tabs>
          <w:tab w:val="left" w:pos="213"/>
        </w:tabs>
        <w:rPr>
          <w:lang w:val="en-IN"/>
        </w:rPr>
      </w:pPr>
    </w:p>
    <w:p w14:paraId="71982011" w14:textId="77777777" w:rsidR="00125B65" w:rsidRDefault="00125B65" w:rsidP="003A3B7D">
      <w:pPr>
        <w:tabs>
          <w:tab w:val="left" w:pos="213"/>
        </w:tabs>
        <w:rPr>
          <w:lang w:val="en-IN"/>
        </w:rPr>
      </w:pPr>
    </w:p>
    <w:p w14:paraId="1BC8D760" w14:textId="565BAF11" w:rsidR="00125B65" w:rsidRDefault="00125B65" w:rsidP="003A3B7D">
      <w:pPr>
        <w:tabs>
          <w:tab w:val="left" w:pos="213"/>
        </w:tabs>
        <w:rPr>
          <w:lang w:val="en-IN"/>
        </w:rPr>
      </w:pPr>
      <w:r>
        <w:rPr>
          <w:lang w:val="en-IN"/>
        </w:rPr>
        <w:t>&gt;&gt;SPRINGJDBCEXAMPLE</w:t>
      </w:r>
    </w:p>
    <w:p w14:paraId="497FCE89" w14:textId="39DDEC49" w:rsidR="00125B65" w:rsidRDefault="00125B65" w:rsidP="003A3B7D">
      <w:pPr>
        <w:tabs>
          <w:tab w:val="left" w:pos="213"/>
        </w:tabs>
        <w:rPr>
          <w:lang w:val="en-IN"/>
        </w:rPr>
      </w:pPr>
      <w:r w:rsidRPr="00125B65">
        <w:rPr>
          <w:noProof/>
          <w:lang w:val="en-IN"/>
        </w:rPr>
        <w:drawing>
          <wp:inline distT="0" distB="0" distL="0" distR="0" wp14:anchorId="11BE8251" wp14:editId="549A1014">
            <wp:extent cx="2025754" cy="1435174"/>
            <wp:effectExtent l="0" t="0" r="0" b="0"/>
            <wp:docPr id="165781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13524" name=""/>
                    <pic:cNvPicPr/>
                  </pic:nvPicPr>
                  <pic:blipFill>
                    <a:blip r:embed="rId27"/>
                    <a:stretch>
                      <a:fillRect/>
                    </a:stretch>
                  </pic:blipFill>
                  <pic:spPr>
                    <a:xfrm>
                      <a:off x="0" y="0"/>
                      <a:ext cx="2025754" cy="1435174"/>
                    </a:xfrm>
                    <a:prstGeom prst="rect">
                      <a:avLst/>
                    </a:prstGeom>
                  </pic:spPr>
                </pic:pic>
              </a:graphicData>
            </a:graphic>
          </wp:inline>
        </w:drawing>
      </w:r>
    </w:p>
    <w:p w14:paraId="512E83FF" w14:textId="77777777" w:rsidR="00125B65" w:rsidRDefault="00125B65" w:rsidP="003A3B7D">
      <w:pPr>
        <w:tabs>
          <w:tab w:val="left" w:pos="213"/>
        </w:tabs>
        <w:rPr>
          <w:lang w:val="en-IN"/>
        </w:rPr>
      </w:pPr>
    </w:p>
    <w:p w14:paraId="61B24BB7" w14:textId="77777777" w:rsidR="00125B65" w:rsidRDefault="00125B65" w:rsidP="003A3B7D">
      <w:pPr>
        <w:tabs>
          <w:tab w:val="left" w:pos="213"/>
        </w:tabs>
        <w:rPr>
          <w:lang w:val="en-IN"/>
        </w:rPr>
      </w:pPr>
    </w:p>
    <w:p w14:paraId="41C791E7" w14:textId="24E2208F" w:rsidR="00125B65" w:rsidRDefault="00125B65" w:rsidP="00125B65">
      <w:pPr>
        <w:pStyle w:val="Heading1"/>
        <w:rPr>
          <w:lang w:val="en-IN"/>
        </w:rPr>
      </w:pPr>
      <w:r>
        <w:rPr>
          <w:lang w:val="en-IN"/>
        </w:rPr>
        <w:lastRenderedPageBreak/>
        <w:t>Spring MVC</w:t>
      </w:r>
      <w:r w:rsidR="00647D27">
        <w:rPr>
          <w:lang w:val="en-IN"/>
        </w:rPr>
        <w:t xml:space="preserve"> (very IMP 100% for interviews)</w:t>
      </w:r>
    </w:p>
    <w:p w14:paraId="622F68C4" w14:textId="4FEECED9" w:rsidR="00125B65" w:rsidRPr="002F1B29" w:rsidRDefault="00125B65" w:rsidP="00125B65">
      <w:pPr>
        <w:rPr>
          <w:b/>
          <w:bCs/>
        </w:rPr>
      </w:pPr>
    </w:p>
    <w:p w14:paraId="4FD32289" w14:textId="5C6366A0" w:rsidR="00125B65" w:rsidRDefault="00125B65" w:rsidP="00125B65">
      <w:pPr>
        <w:tabs>
          <w:tab w:val="left" w:pos="3372"/>
          <w:tab w:val="left" w:pos="3920"/>
        </w:tabs>
      </w:pPr>
      <w:r>
        <w:rPr>
          <w:noProof/>
        </w:rPr>
        <mc:AlternateContent>
          <mc:Choice Requires="wps">
            <w:drawing>
              <wp:anchor distT="0" distB="0" distL="114300" distR="114300" simplePos="0" relativeHeight="251661312" behindDoc="0" locked="0" layoutInCell="1" allowOverlap="1" wp14:anchorId="54EE5DDD" wp14:editId="581DC5B8">
                <wp:simplePos x="0" y="0"/>
                <wp:positionH relativeFrom="column">
                  <wp:posOffset>2077656</wp:posOffset>
                </wp:positionH>
                <wp:positionV relativeFrom="paragraph">
                  <wp:posOffset>210530</wp:posOffset>
                </wp:positionV>
                <wp:extent cx="1409700" cy="1990845"/>
                <wp:effectExtent l="0" t="0" r="19050" b="28575"/>
                <wp:wrapNone/>
                <wp:docPr id="1179411287" name="Rectangle 21"/>
                <wp:cNvGraphicFramePr/>
                <a:graphic xmlns:a="http://schemas.openxmlformats.org/drawingml/2006/main">
                  <a:graphicData uri="http://schemas.microsoft.com/office/word/2010/wordprocessingShape">
                    <wps:wsp>
                      <wps:cNvSpPr/>
                      <wps:spPr>
                        <a:xfrm>
                          <a:off x="0" y="0"/>
                          <a:ext cx="1409700" cy="1990845"/>
                        </a:xfrm>
                        <a:prstGeom prst="rect">
                          <a:avLst/>
                        </a:prstGeom>
                        <a:solidFill>
                          <a:srgbClr val="0070C0"/>
                        </a:solidFill>
                      </wps:spPr>
                      <wps:style>
                        <a:lnRef idx="2">
                          <a:schemeClr val="accent6"/>
                        </a:lnRef>
                        <a:fillRef idx="1">
                          <a:schemeClr val="lt1"/>
                        </a:fillRef>
                        <a:effectRef idx="0">
                          <a:schemeClr val="accent6"/>
                        </a:effectRef>
                        <a:fontRef idx="minor">
                          <a:schemeClr val="dk1"/>
                        </a:fontRef>
                      </wps:style>
                      <wps:txbx>
                        <w:txbxContent>
                          <w:p w14:paraId="7060FA2B" w14:textId="61C4B29B" w:rsidR="00125B65" w:rsidRPr="00125B65" w:rsidRDefault="00125B65" w:rsidP="00125B65">
                            <w:pPr>
                              <w:jc w:val="center"/>
                              <w:rPr>
                                <w:color w:val="FFFFFF" w:themeColor="background1"/>
                                <w:lang w:val="en-IN"/>
                              </w:rPr>
                            </w:pPr>
                            <w:r w:rsidRPr="00125B65">
                              <w:rPr>
                                <w:color w:val="FFFFFF" w:themeColor="background1"/>
                                <w:lang w:val="en-IN"/>
                              </w:rPr>
                              <w:t>Dispatcher Servlet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EE5DDD" id="Rectangle 21" o:spid="_x0000_s1026" style="position:absolute;margin-left:163.6pt;margin-top:16.6pt;width:111pt;height:1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" fillcolor="#0070c0" strokecolor="#debc53 [3209]" strokeweight="1pt">
                <v:textbox>
                  <w:txbxContent>
                    <w:p w14:paraId="7060FA2B" w14:textId="61C4B29B" w:rsidR="00125B65" w:rsidRPr="00125B65" w:rsidRDefault="00125B65" w:rsidP="00125B65">
                      <w:pPr>
                        <w:jc w:val="center"/>
                        <w:rPr>
                          <w:color w:val="FFFFFF" w:themeColor="background1"/>
                          <w:lang w:val="en-IN"/>
                        </w:rPr>
                      </w:pPr>
                      <w:r w:rsidRPr="00125B65">
                        <w:rPr>
                          <w:color w:val="FFFFFF" w:themeColor="background1"/>
                          <w:lang w:val="en-IN"/>
                        </w:rPr>
                        <w:t>Dispatcher Servlet</w:t>
                      </w:r>
                    </w:p>
                  </w:txbxContent>
                </v:textbox>
              </v:rect>
            </w:pict>
          </mc:Fallback>
        </mc:AlternateContent>
      </w:r>
      <w:r>
        <w:tab/>
        <w:t>Front Controller</w:t>
      </w:r>
    </w:p>
    <w:p w14:paraId="71E0BADB" w14:textId="6294082C" w:rsidR="00125B65" w:rsidRDefault="00125B65" w:rsidP="00125B65">
      <w:pPr>
        <w:tabs>
          <w:tab w:val="left" w:pos="1980"/>
        </w:tabs>
      </w:pPr>
      <w:r>
        <w:rPr>
          <w:noProof/>
        </w:rPr>
        <mc:AlternateContent>
          <mc:Choice Requires="wps">
            <w:drawing>
              <wp:anchor distT="0" distB="0" distL="114300" distR="114300" simplePos="0" relativeHeight="251664384" behindDoc="0" locked="0" layoutInCell="1" allowOverlap="1" wp14:anchorId="0C0DD7E2" wp14:editId="4AEA1573">
                <wp:simplePos x="0" y="0"/>
                <wp:positionH relativeFrom="column">
                  <wp:posOffset>3486150</wp:posOffset>
                </wp:positionH>
                <wp:positionV relativeFrom="paragraph">
                  <wp:posOffset>280340</wp:posOffset>
                </wp:positionV>
                <wp:extent cx="1314450" cy="0"/>
                <wp:effectExtent l="0" t="76200" r="19050" b="95250"/>
                <wp:wrapNone/>
                <wp:docPr id="755762090" name="Straight Arrow Connector 23"/>
                <wp:cNvGraphicFramePr/>
                <a:graphic xmlns:a="http://schemas.openxmlformats.org/drawingml/2006/main">
                  <a:graphicData uri="http://schemas.microsoft.com/office/word/2010/wordprocessingShape">
                    <wps:wsp>
                      <wps:cNvCnPr/>
                      <wps:spPr>
                        <a:xfrm>
                          <a:off x="0" y="0"/>
                          <a:ext cx="1314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290CE1D9" id="_x0000_t32" coordsize="21600,21600" o:spt="32" o:oned="t" path="m,l21600,21600e" filled="f">
                <v:path arrowok="t" fillok="f" o:connecttype="none"/>
                <o:lock v:ext="edit" shapetype="t"/>
              </v:shapetype>
              <v:shape id="Straight Arrow Connector 23" o:spid="_x0000_s1026" type="#_x0000_t32" style="position:absolute;margin-left:274.5pt;margin-top:22.05pt;width:103.5pt;height:0;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" strokecolor="#731c3f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20399770" wp14:editId="60A2EDCA">
                <wp:simplePos x="0" y="0"/>
                <wp:positionH relativeFrom="column">
                  <wp:posOffset>4832430</wp:posOffset>
                </wp:positionH>
                <wp:positionV relativeFrom="paragraph">
                  <wp:posOffset>86063</wp:posOffset>
                </wp:positionV>
                <wp:extent cx="1149350" cy="376177"/>
                <wp:effectExtent l="0" t="0" r="12700" b="24130"/>
                <wp:wrapNone/>
                <wp:docPr id="1178938711" name="Rectangle 22"/>
                <wp:cNvGraphicFramePr/>
                <a:graphic xmlns:a="http://schemas.openxmlformats.org/drawingml/2006/main">
                  <a:graphicData uri="http://schemas.microsoft.com/office/word/2010/wordprocessingShape">
                    <wps:wsp>
                      <wps:cNvSpPr/>
                      <wps:spPr>
                        <a:xfrm>
                          <a:off x="0" y="0"/>
                          <a:ext cx="1149350" cy="3761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84DE30" w14:textId="54FD8DDC" w:rsidR="00125B65" w:rsidRPr="00834F7B" w:rsidRDefault="00125B65" w:rsidP="00125B65">
                            <w:pPr>
                              <w:jc w:val="center"/>
                              <w:rPr>
                                <w:lang w:val="en-IN"/>
                              </w:rPr>
                            </w:pPr>
                            <w:r>
                              <w:rPr>
                                <w:lang w:val="en-IN"/>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399770" id="Rectangle 22" o:spid="_x0000_s1027" style="position:absolute;margin-left:380.5pt;margin-top:6.8pt;width:90.5pt;height:29.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" fillcolor="white [3201]" strokecolor="#debc53 [3209]" strokeweight="1pt">
                <v:textbox>
                  <w:txbxContent>
                    <w:p w14:paraId="2184DE30" w14:textId="54FD8DDC" w:rsidR="00125B65" w:rsidRPr="00834F7B" w:rsidRDefault="00125B65" w:rsidP="00125B65">
                      <w:pPr>
                        <w:jc w:val="center"/>
                        <w:rPr>
                          <w:lang w:val="en-IN"/>
                        </w:rPr>
                      </w:pPr>
                      <w:r>
                        <w:rPr>
                          <w:lang w:val="en-IN"/>
                        </w:rPr>
                        <w:t>Controller</w:t>
                      </w:r>
                    </w:p>
                  </w:txbxContent>
                </v:textbox>
              </v:rect>
            </w:pict>
          </mc:Fallback>
        </mc:AlternateContent>
      </w:r>
      <w:r>
        <w:tab/>
      </w:r>
    </w:p>
    <w:p w14:paraId="556D62A3" w14:textId="46EEB99F" w:rsidR="00125B65" w:rsidRPr="00834F7B" w:rsidRDefault="00125B65" w:rsidP="00125B65">
      <w:pPr>
        <w:tabs>
          <w:tab w:val="left" w:pos="1586"/>
          <w:tab w:val="left" w:pos="1980"/>
        </w:tabs>
      </w:pPr>
      <w:r>
        <w:rPr>
          <w:noProof/>
        </w:rPr>
        <mc:AlternateContent>
          <mc:Choice Requires="wps">
            <w:drawing>
              <wp:anchor distT="0" distB="0" distL="114300" distR="114300" simplePos="0" relativeHeight="251660288" behindDoc="0" locked="0" layoutInCell="1" allowOverlap="1" wp14:anchorId="58FD6A76" wp14:editId="2CECB60E">
                <wp:simplePos x="0" y="0"/>
                <wp:positionH relativeFrom="column">
                  <wp:posOffset>-203200</wp:posOffset>
                </wp:positionH>
                <wp:positionV relativeFrom="paragraph">
                  <wp:posOffset>286417</wp:posOffset>
                </wp:positionV>
                <wp:extent cx="1092200" cy="622300"/>
                <wp:effectExtent l="0" t="0" r="12700" b="25400"/>
                <wp:wrapNone/>
                <wp:docPr id="457554995" name="Rectangle 20"/>
                <wp:cNvGraphicFramePr/>
                <a:graphic xmlns:a="http://schemas.openxmlformats.org/drawingml/2006/main">
                  <a:graphicData uri="http://schemas.microsoft.com/office/word/2010/wordprocessingShape">
                    <wps:wsp>
                      <wps:cNvSpPr/>
                      <wps:spPr>
                        <a:xfrm>
                          <a:off x="0" y="0"/>
                          <a:ext cx="1092200" cy="622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A2767A" w14:textId="77777777" w:rsidR="00125B65" w:rsidRPr="00834F7B" w:rsidRDefault="00125B65" w:rsidP="00125B65">
                            <w:pPr>
                              <w:jc w:val="center"/>
                              <w:rPr>
                                <w:lang w:val="en-IN"/>
                              </w:rPr>
                            </w:pPr>
                            <w:r>
                              <w:rPr>
                                <w:lang w:val="en-IN"/>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D6A76" id="Rectangle 20" o:spid="_x0000_s1028" style="position:absolute;margin-left:-16pt;margin-top:22.55pt;width:86pt;height:4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" fillcolor="white [3201]" strokecolor="#debc53 [3209]" strokeweight="1pt">
                <v:textbox>
                  <w:txbxContent>
                    <w:p w14:paraId="2AA2767A" w14:textId="77777777" w:rsidR="00125B65" w:rsidRPr="00834F7B" w:rsidRDefault="00125B65" w:rsidP="00125B65">
                      <w:pPr>
                        <w:jc w:val="center"/>
                        <w:rPr>
                          <w:lang w:val="en-IN"/>
                        </w:rPr>
                      </w:pPr>
                      <w:r>
                        <w:rPr>
                          <w:lang w:val="en-IN"/>
                        </w:rPr>
                        <w:t>Client</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07FB4A70" wp14:editId="38D42CB7">
                <wp:simplePos x="0" y="0"/>
                <wp:positionH relativeFrom="column">
                  <wp:posOffset>4800279</wp:posOffset>
                </wp:positionH>
                <wp:positionV relativeFrom="paragraph">
                  <wp:posOffset>286385</wp:posOffset>
                </wp:positionV>
                <wp:extent cx="1149350" cy="376177"/>
                <wp:effectExtent l="0" t="0" r="12700" b="24130"/>
                <wp:wrapNone/>
                <wp:docPr id="1742887442" name="Rectangle 22"/>
                <wp:cNvGraphicFramePr/>
                <a:graphic xmlns:a="http://schemas.openxmlformats.org/drawingml/2006/main">
                  <a:graphicData uri="http://schemas.microsoft.com/office/word/2010/wordprocessingShape">
                    <wps:wsp>
                      <wps:cNvSpPr/>
                      <wps:spPr>
                        <a:xfrm>
                          <a:off x="0" y="0"/>
                          <a:ext cx="1149350" cy="3761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A3572A" w14:textId="77777777" w:rsidR="00125B65" w:rsidRPr="00834F7B" w:rsidRDefault="00125B65" w:rsidP="00125B65">
                            <w:pPr>
                              <w:jc w:val="center"/>
                              <w:rPr>
                                <w:lang w:val="en-IN"/>
                              </w:rPr>
                            </w:pPr>
                            <w:r>
                              <w:rPr>
                                <w:lang w:val="en-IN"/>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FB4A70" id="_x0000_s1029" style="position:absolute;margin-left:377.95pt;margin-top:22.55pt;width:90.5pt;height:29.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" fillcolor="white [3201]" strokecolor="#debc53 [3209]" strokeweight="1pt">
                <v:textbox>
                  <w:txbxContent>
                    <w:p w14:paraId="24A3572A" w14:textId="77777777" w:rsidR="00125B65" w:rsidRPr="00834F7B" w:rsidRDefault="00125B65" w:rsidP="00125B65">
                      <w:pPr>
                        <w:jc w:val="center"/>
                        <w:rPr>
                          <w:lang w:val="en-IN"/>
                        </w:rPr>
                      </w:pPr>
                      <w:r>
                        <w:rPr>
                          <w:lang w:val="en-IN"/>
                        </w:rPr>
                        <w:t>Controller</w:t>
                      </w:r>
                    </w:p>
                  </w:txbxContent>
                </v:textbox>
              </v:rect>
            </w:pict>
          </mc:Fallback>
        </mc:AlternateContent>
      </w:r>
      <w:r>
        <w:tab/>
        <w:t>requests</w:t>
      </w:r>
      <w:r>
        <w:tab/>
      </w:r>
    </w:p>
    <w:p w14:paraId="606DE373" w14:textId="7FF41349" w:rsidR="00125B65" w:rsidRPr="00834F7B" w:rsidRDefault="00125B65" w:rsidP="00125B65">
      <w:r>
        <w:rPr>
          <w:noProof/>
        </w:rPr>
        <mc:AlternateContent>
          <mc:Choice Requires="wps">
            <w:drawing>
              <wp:anchor distT="0" distB="0" distL="114300" distR="114300" simplePos="0" relativeHeight="251667456" behindDoc="0" locked="0" layoutInCell="1" allowOverlap="1" wp14:anchorId="0056376A" wp14:editId="0630AC1B">
                <wp:simplePos x="0" y="0"/>
                <wp:positionH relativeFrom="column">
                  <wp:posOffset>886757</wp:posOffset>
                </wp:positionH>
                <wp:positionV relativeFrom="paragraph">
                  <wp:posOffset>268662</wp:posOffset>
                </wp:positionV>
                <wp:extent cx="1187450" cy="0"/>
                <wp:effectExtent l="0" t="76200" r="12700" b="95250"/>
                <wp:wrapNone/>
                <wp:docPr id="236349643" name="Straight Arrow Connector 23"/>
                <wp:cNvGraphicFramePr/>
                <a:graphic xmlns:a="http://schemas.openxmlformats.org/drawingml/2006/main">
                  <a:graphicData uri="http://schemas.microsoft.com/office/word/2010/wordprocessingShape">
                    <wps:wsp>
                      <wps:cNvCnPr/>
                      <wps:spPr>
                        <a:xfrm>
                          <a:off x="0" y="0"/>
                          <a:ext cx="1187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6F7A15" id="Straight Arrow Connector 23" o:spid="_x0000_s1026" type="#_x0000_t32" style="position:absolute;margin-left:69.8pt;margin-top:21.15pt;width:9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" strokecolor="#731c3f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7CCA9452" wp14:editId="616147F4">
                <wp:simplePos x="0" y="0"/>
                <wp:positionH relativeFrom="column">
                  <wp:posOffset>889000</wp:posOffset>
                </wp:positionH>
                <wp:positionV relativeFrom="paragraph">
                  <wp:posOffset>41379</wp:posOffset>
                </wp:positionV>
                <wp:extent cx="1187450" cy="0"/>
                <wp:effectExtent l="0" t="76200" r="12700" b="95250"/>
                <wp:wrapNone/>
                <wp:docPr id="674616379" name="Straight Arrow Connector 23"/>
                <wp:cNvGraphicFramePr/>
                <a:graphic xmlns:a="http://schemas.openxmlformats.org/drawingml/2006/main">
                  <a:graphicData uri="http://schemas.microsoft.com/office/word/2010/wordprocessingShape">
                    <wps:wsp>
                      <wps:cNvCnPr/>
                      <wps:spPr>
                        <a:xfrm>
                          <a:off x="0" y="0"/>
                          <a:ext cx="1187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C7D0ED" id="Straight Arrow Connector 23" o:spid="_x0000_s1026" type="#_x0000_t32" style="position:absolute;margin-left:70pt;margin-top:3.25pt;width:93.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" strokecolor="#731c3f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278FC045" wp14:editId="55C10728">
                <wp:simplePos x="0" y="0"/>
                <wp:positionH relativeFrom="column">
                  <wp:posOffset>3485539</wp:posOffset>
                </wp:positionH>
                <wp:positionV relativeFrom="paragraph">
                  <wp:posOffset>151387</wp:posOffset>
                </wp:positionV>
                <wp:extent cx="1314450" cy="0"/>
                <wp:effectExtent l="0" t="76200" r="19050" b="95250"/>
                <wp:wrapNone/>
                <wp:docPr id="1087214594" name="Straight Arrow Connector 23"/>
                <wp:cNvGraphicFramePr/>
                <a:graphic xmlns:a="http://schemas.openxmlformats.org/drawingml/2006/main">
                  <a:graphicData uri="http://schemas.microsoft.com/office/word/2010/wordprocessingShape">
                    <wps:wsp>
                      <wps:cNvCnPr/>
                      <wps:spPr>
                        <a:xfrm>
                          <a:off x="0" y="0"/>
                          <a:ext cx="1314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CF43641" id="Straight Arrow Connector 23" o:spid="_x0000_s1026" type="#_x0000_t32" style="position:absolute;margin-left:274.45pt;margin-top:11.9pt;width:103.5pt;height:0;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" strokecolor="#731c3f [3204]" strokeweight=".5pt">
                <v:stroke endarrow="block" joinstyle="miter"/>
              </v:shape>
            </w:pict>
          </mc:Fallback>
        </mc:AlternateContent>
      </w:r>
    </w:p>
    <w:p w14:paraId="32F24B16" w14:textId="69BEB5A6" w:rsidR="00125B65" w:rsidRDefault="003827A2" w:rsidP="003A3B7D">
      <w:pPr>
        <w:tabs>
          <w:tab w:val="left" w:pos="213"/>
        </w:tabs>
        <w:rPr>
          <w:lang w:val="en-IN"/>
        </w:rPr>
      </w:pPr>
      <w:r>
        <w:rPr>
          <w:noProof/>
        </w:rPr>
        <mc:AlternateContent>
          <mc:Choice Requires="wps">
            <w:drawing>
              <wp:anchor distT="0" distB="0" distL="114300" distR="114300" simplePos="0" relativeHeight="251677696" behindDoc="0" locked="0" layoutInCell="1" allowOverlap="1" wp14:anchorId="1FC33BD4" wp14:editId="0AB76690">
                <wp:simplePos x="0" y="0"/>
                <wp:positionH relativeFrom="column">
                  <wp:posOffset>4806042</wp:posOffset>
                </wp:positionH>
                <wp:positionV relativeFrom="paragraph">
                  <wp:posOffset>154000</wp:posOffset>
                </wp:positionV>
                <wp:extent cx="1149350" cy="376177"/>
                <wp:effectExtent l="0" t="0" r="12700" b="24130"/>
                <wp:wrapNone/>
                <wp:docPr id="1037493388" name="Rectangle 22"/>
                <wp:cNvGraphicFramePr/>
                <a:graphic xmlns:a="http://schemas.openxmlformats.org/drawingml/2006/main">
                  <a:graphicData uri="http://schemas.microsoft.com/office/word/2010/wordprocessingShape">
                    <wps:wsp>
                      <wps:cNvSpPr/>
                      <wps:spPr>
                        <a:xfrm>
                          <a:off x="0" y="0"/>
                          <a:ext cx="1149350" cy="3761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F0BABA" w14:textId="77777777" w:rsidR="00125B65" w:rsidRPr="00834F7B" w:rsidRDefault="00125B65" w:rsidP="00125B65">
                            <w:pPr>
                              <w:jc w:val="center"/>
                              <w:rPr>
                                <w:lang w:val="en-IN"/>
                              </w:rPr>
                            </w:pPr>
                            <w:r>
                              <w:rPr>
                                <w:lang w:val="en-IN"/>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C33BD4" id="_x0000_s1030" style="position:absolute;margin-left:378.45pt;margin-top:12.15pt;width:90.5pt;height:29.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" fillcolor="white [3201]" strokecolor="#debc53 [3209]" strokeweight="1pt">
                <v:textbox>
                  <w:txbxContent>
                    <w:p w14:paraId="0EF0BABA" w14:textId="77777777" w:rsidR="00125B65" w:rsidRPr="00834F7B" w:rsidRDefault="00125B65" w:rsidP="00125B65">
                      <w:pPr>
                        <w:jc w:val="center"/>
                        <w:rPr>
                          <w:lang w:val="en-IN"/>
                        </w:rPr>
                      </w:pPr>
                      <w:r>
                        <w:rPr>
                          <w:lang w:val="en-IN"/>
                        </w:rPr>
                        <w:t>Controller</w:t>
                      </w:r>
                    </w:p>
                  </w:txbxContent>
                </v:textbox>
              </v:rect>
            </w:pict>
          </mc:Fallback>
        </mc:AlternateContent>
      </w:r>
      <w:r w:rsidR="00125B65">
        <w:rPr>
          <w:noProof/>
        </w:rPr>
        <mc:AlternateContent>
          <mc:Choice Requires="wps">
            <w:drawing>
              <wp:anchor distT="0" distB="0" distL="114300" distR="114300" simplePos="0" relativeHeight="251669504" behindDoc="0" locked="0" layoutInCell="1" allowOverlap="1" wp14:anchorId="67FED113" wp14:editId="250C4C8B">
                <wp:simplePos x="0" y="0"/>
                <wp:positionH relativeFrom="column">
                  <wp:posOffset>892810</wp:posOffset>
                </wp:positionH>
                <wp:positionV relativeFrom="paragraph">
                  <wp:posOffset>153911</wp:posOffset>
                </wp:positionV>
                <wp:extent cx="1187450" cy="0"/>
                <wp:effectExtent l="0" t="76200" r="12700" b="95250"/>
                <wp:wrapNone/>
                <wp:docPr id="971491907" name="Straight Arrow Connector 23"/>
                <wp:cNvGraphicFramePr/>
                <a:graphic xmlns:a="http://schemas.openxmlformats.org/drawingml/2006/main">
                  <a:graphicData uri="http://schemas.microsoft.com/office/word/2010/wordprocessingShape">
                    <wps:wsp>
                      <wps:cNvCnPr/>
                      <wps:spPr>
                        <a:xfrm>
                          <a:off x="0" y="0"/>
                          <a:ext cx="1187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046FB2" id="Straight Arrow Connector 23" o:spid="_x0000_s1026" type="#_x0000_t32" style="position:absolute;margin-left:70.3pt;margin-top:12.1pt;width:9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" strokecolor="#731c3f [3204]" strokeweight=".5pt">
                <v:stroke endarrow="block" joinstyle="miter"/>
              </v:shape>
            </w:pict>
          </mc:Fallback>
        </mc:AlternateContent>
      </w:r>
      <w:r w:rsidR="00125B65">
        <w:rPr>
          <w:noProof/>
        </w:rPr>
        <mc:AlternateContent>
          <mc:Choice Requires="wps">
            <w:drawing>
              <wp:anchor distT="0" distB="0" distL="114300" distR="114300" simplePos="0" relativeHeight="251673600" behindDoc="0" locked="0" layoutInCell="1" allowOverlap="1" wp14:anchorId="79A055F1" wp14:editId="0A700E3C">
                <wp:simplePos x="0" y="0"/>
                <wp:positionH relativeFrom="column">
                  <wp:posOffset>3487822</wp:posOffset>
                </wp:positionH>
                <wp:positionV relativeFrom="paragraph">
                  <wp:posOffset>321470</wp:posOffset>
                </wp:positionV>
                <wp:extent cx="1314450" cy="0"/>
                <wp:effectExtent l="0" t="76200" r="19050" b="95250"/>
                <wp:wrapNone/>
                <wp:docPr id="678298169" name="Straight Arrow Connector 23"/>
                <wp:cNvGraphicFramePr/>
                <a:graphic xmlns:a="http://schemas.openxmlformats.org/drawingml/2006/main">
                  <a:graphicData uri="http://schemas.microsoft.com/office/word/2010/wordprocessingShape">
                    <wps:wsp>
                      <wps:cNvCnPr/>
                      <wps:spPr>
                        <a:xfrm>
                          <a:off x="0" y="0"/>
                          <a:ext cx="1314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576C716" id="Straight Arrow Connector 23" o:spid="_x0000_s1026" type="#_x0000_t32" style="position:absolute;margin-left:274.65pt;margin-top:25.3pt;width:103.5pt;height:0;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" strokecolor="#731c3f [3204]" strokeweight=".5pt">
                <v:stroke endarrow="block" joinstyle="miter"/>
              </v:shape>
            </w:pict>
          </mc:Fallback>
        </mc:AlternateContent>
      </w:r>
    </w:p>
    <w:p w14:paraId="2CF027DF" w14:textId="77777777" w:rsidR="00125B65" w:rsidRDefault="00125B65" w:rsidP="003A3B7D">
      <w:pPr>
        <w:tabs>
          <w:tab w:val="left" w:pos="213"/>
        </w:tabs>
        <w:rPr>
          <w:lang w:val="en-IN"/>
        </w:rPr>
      </w:pPr>
    </w:p>
    <w:p w14:paraId="03C1DA29" w14:textId="77777777" w:rsidR="00125B65" w:rsidRDefault="00125B65" w:rsidP="003A3B7D">
      <w:pPr>
        <w:tabs>
          <w:tab w:val="left" w:pos="213"/>
        </w:tabs>
        <w:rPr>
          <w:lang w:val="en-IN"/>
        </w:rPr>
      </w:pPr>
    </w:p>
    <w:p w14:paraId="74D3488D" w14:textId="77777777" w:rsidR="00125B65" w:rsidRDefault="00125B65" w:rsidP="003A3B7D">
      <w:pPr>
        <w:tabs>
          <w:tab w:val="left" w:pos="213"/>
        </w:tabs>
        <w:rPr>
          <w:lang w:val="en-IN"/>
        </w:rPr>
      </w:pPr>
    </w:p>
    <w:p w14:paraId="16B0A10E" w14:textId="77777777" w:rsidR="00647D27" w:rsidRPr="002F1B29" w:rsidRDefault="00647D27" w:rsidP="00647D27">
      <w:pPr>
        <w:rPr>
          <w:b/>
          <w:bCs/>
        </w:rPr>
      </w:pPr>
      <w:r>
        <w:rPr>
          <w:b/>
          <w:bCs/>
        </w:rPr>
        <w:t>SPRING MVC</w:t>
      </w:r>
    </w:p>
    <w:p w14:paraId="111F4DC3" w14:textId="77777777" w:rsidR="00647D27" w:rsidRDefault="00647D27" w:rsidP="00647D27">
      <w:pPr>
        <w:tabs>
          <w:tab w:val="left" w:pos="3372"/>
          <w:tab w:val="left" w:pos="3920"/>
        </w:tabs>
      </w:pPr>
      <w:r>
        <w:rPr>
          <w:noProof/>
        </w:rPr>
        <mc:AlternateContent>
          <mc:Choice Requires="wps">
            <w:drawing>
              <wp:anchor distT="0" distB="0" distL="114300" distR="114300" simplePos="0" relativeHeight="251680768" behindDoc="0" locked="0" layoutInCell="1" allowOverlap="1" wp14:anchorId="2B4C9029" wp14:editId="33435148">
                <wp:simplePos x="0" y="0"/>
                <wp:positionH relativeFrom="column">
                  <wp:posOffset>2077656</wp:posOffset>
                </wp:positionH>
                <wp:positionV relativeFrom="paragraph">
                  <wp:posOffset>210530</wp:posOffset>
                </wp:positionV>
                <wp:extent cx="1409700" cy="1990845"/>
                <wp:effectExtent l="0" t="0" r="19050" b="28575"/>
                <wp:wrapNone/>
                <wp:docPr id="871443386" name="Rectangle 21"/>
                <wp:cNvGraphicFramePr/>
                <a:graphic xmlns:a="http://schemas.openxmlformats.org/drawingml/2006/main">
                  <a:graphicData uri="http://schemas.microsoft.com/office/word/2010/wordprocessingShape">
                    <wps:wsp>
                      <wps:cNvSpPr/>
                      <wps:spPr>
                        <a:xfrm>
                          <a:off x="0" y="0"/>
                          <a:ext cx="1409700" cy="1990845"/>
                        </a:xfrm>
                        <a:prstGeom prst="rect">
                          <a:avLst/>
                        </a:prstGeom>
                        <a:solidFill>
                          <a:srgbClr val="0070C0"/>
                        </a:solidFill>
                      </wps:spPr>
                      <wps:style>
                        <a:lnRef idx="2">
                          <a:schemeClr val="accent6"/>
                        </a:lnRef>
                        <a:fillRef idx="1">
                          <a:schemeClr val="lt1"/>
                        </a:fillRef>
                        <a:effectRef idx="0">
                          <a:schemeClr val="accent6"/>
                        </a:effectRef>
                        <a:fontRef idx="minor">
                          <a:schemeClr val="dk1"/>
                        </a:fontRef>
                      </wps:style>
                      <wps:txbx>
                        <w:txbxContent>
                          <w:p w14:paraId="148FBEAC" w14:textId="77777777" w:rsidR="00647D27" w:rsidRPr="00125B65" w:rsidRDefault="00647D27" w:rsidP="00647D27">
                            <w:pPr>
                              <w:jc w:val="center"/>
                              <w:rPr>
                                <w:color w:val="FFFFFF" w:themeColor="background1"/>
                                <w:lang w:val="en-IN"/>
                              </w:rPr>
                            </w:pPr>
                            <w:r w:rsidRPr="00125B65">
                              <w:rPr>
                                <w:color w:val="FFFFFF" w:themeColor="background1"/>
                                <w:lang w:val="en-IN"/>
                              </w:rPr>
                              <w:t>Dispatcher Servlet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4C9029" id="_x0000_s1031" style="position:absolute;margin-left:163.6pt;margin-top:16.6pt;width:111pt;height:156.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" fillcolor="#0070c0" strokecolor="#debc53 [3209]" strokeweight="1pt">
                <v:textbox>
                  <w:txbxContent>
                    <w:p w14:paraId="148FBEAC" w14:textId="77777777" w:rsidR="00647D27" w:rsidRPr="00125B65" w:rsidRDefault="00647D27" w:rsidP="00647D27">
                      <w:pPr>
                        <w:jc w:val="center"/>
                        <w:rPr>
                          <w:color w:val="FFFFFF" w:themeColor="background1"/>
                          <w:lang w:val="en-IN"/>
                        </w:rPr>
                      </w:pPr>
                      <w:r w:rsidRPr="00125B65">
                        <w:rPr>
                          <w:color w:val="FFFFFF" w:themeColor="background1"/>
                          <w:lang w:val="en-IN"/>
                        </w:rPr>
                        <w:t>Dispatcher Servlet</w:t>
                      </w:r>
                    </w:p>
                  </w:txbxContent>
                </v:textbox>
              </v:rect>
            </w:pict>
          </mc:Fallback>
        </mc:AlternateContent>
      </w:r>
      <w:r>
        <w:tab/>
        <w:t>Front Controller</w:t>
      </w:r>
    </w:p>
    <w:p w14:paraId="78F6E3BD" w14:textId="44626534" w:rsidR="00647D27" w:rsidRDefault="00647D27" w:rsidP="00647D27">
      <w:pPr>
        <w:tabs>
          <w:tab w:val="left" w:pos="1980"/>
        </w:tabs>
      </w:pPr>
      <w:r>
        <w:tab/>
      </w:r>
    </w:p>
    <w:p w14:paraId="328BC8D1" w14:textId="0F148F0C" w:rsidR="00647D27" w:rsidRPr="00834F7B" w:rsidRDefault="00647D27" w:rsidP="00647D27">
      <w:pPr>
        <w:tabs>
          <w:tab w:val="left" w:pos="1586"/>
          <w:tab w:val="left" w:pos="1980"/>
          <w:tab w:val="left" w:pos="6143"/>
        </w:tabs>
      </w:pPr>
      <w:r>
        <w:rPr>
          <w:noProof/>
        </w:rPr>
        <mc:AlternateContent>
          <mc:Choice Requires="wps">
            <w:drawing>
              <wp:anchor distT="0" distB="0" distL="114300" distR="114300" simplePos="0" relativeHeight="251679744" behindDoc="0" locked="0" layoutInCell="1" allowOverlap="1" wp14:anchorId="1DDACBDF" wp14:editId="6DCBFDDB">
                <wp:simplePos x="0" y="0"/>
                <wp:positionH relativeFrom="column">
                  <wp:posOffset>-203200</wp:posOffset>
                </wp:positionH>
                <wp:positionV relativeFrom="paragraph">
                  <wp:posOffset>286417</wp:posOffset>
                </wp:positionV>
                <wp:extent cx="1092200" cy="622300"/>
                <wp:effectExtent l="0" t="0" r="12700" b="25400"/>
                <wp:wrapNone/>
                <wp:docPr id="2066966913" name="Rectangle 20"/>
                <wp:cNvGraphicFramePr/>
                <a:graphic xmlns:a="http://schemas.openxmlformats.org/drawingml/2006/main">
                  <a:graphicData uri="http://schemas.microsoft.com/office/word/2010/wordprocessingShape">
                    <wps:wsp>
                      <wps:cNvSpPr/>
                      <wps:spPr>
                        <a:xfrm>
                          <a:off x="0" y="0"/>
                          <a:ext cx="1092200" cy="622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A876D6" w14:textId="77777777" w:rsidR="00647D27" w:rsidRPr="00834F7B" w:rsidRDefault="00647D27" w:rsidP="00647D27">
                            <w:pPr>
                              <w:jc w:val="center"/>
                              <w:rPr>
                                <w:lang w:val="en-IN"/>
                              </w:rPr>
                            </w:pPr>
                            <w:r>
                              <w:rPr>
                                <w:lang w:val="en-IN"/>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ACBDF" id="_x0000_s1032" style="position:absolute;margin-left:-16pt;margin-top:22.55pt;width:86pt;height:4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" fillcolor="white [3201]" strokecolor="#debc53 [3209]" strokeweight="1pt">
                <v:textbox>
                  <w:txbxContent>
                    <w:p w14:paraId="24A876D6" w14:textId="77777777" w:rsidR="00647D27" w:rsidRPr="00834F7B" w:rsidRDefault="00647D27" w:rsidP="00647D27">
                      <w:pPr>
                        <w:jc w:val="center"/>
                        <w:rPr>
                          <w:lang w:val="en-IN"/>
                        </w:rPr>
                      </w:pPr>
                      <w:r>
                        <w:rPr>
                          <w:lang w:val="en-IN"/>
                        </w:rPr>
                        <w:t>Client</w:t>
                      </w: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45D69E37" wp14:editId="55806DEF">
                <wp:simplePos x="0" y="0"/>
                <wp:positionH relativeFrom="column">
                  <wp:posOffset>4800279</wp:posOffset>
                </wp:positionH>
                <wp:positionV relativeFrom="paragraph">
                  <wp:posOffset>286385</wp:posOffset>
                </wp:positionV>
                <wp:extent cx="1149350" cy="376177"/>
                <wp:effectExtent l="0" t="0" r="12700" b="24130"/>
                <wp:wrapNone/>
                <wp:docPr id="44429586" name="Rectangle 22"/>
                <wp:cNvGraphicFramePr/>
                <a:graphic xmlns:a="http://schemas.openxmlformats.org/drawingml/2006/main">
                  <a:graphicData uri="http://schemas.microsoft.com/office/word/2010/wordprocessingShape">
                    <wps:wsp>
                      <wps:cNvSpPr/>
                      <wps:spPr>
                        <a:xfrm>
                          <a:off x="0" y="0"/>
                          <a:ext cx="1149350" cy="3761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C24CF1" w14:textId="77777777" w:rsidR="00647D27" w:rsidRPr="00834F7B" w:rsidRDefault="00647D27" w:rsidP="00647D27">
                            <w:pPr>
                              <w:jc w:val="center"/>
                              <w:rPr>
                                <w:lang w:val="en-IN"/>
                              </w:rPr>
                            </w:pPr>
                            <w:r>
                              <w:rPr>
                                <w:lang w:val="en-IN"/>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D69E37" id="_x0000_s1033" style="position:absolute;margin-left:377.95pt;margin-top:22.55pt;width:90.5pt;height:29.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" fillcolor="white [3201]" strokecolor="#debc53 [3209]" strokeweight="1pt">
                <v:textbox>
                  <w:txbxContent>
                    <w:p w14:paraId="53C24CF1" w14:textId="77777777" w:rsidR="00647D27" w:rsidRPr="00834F7B" w:rsidRDefault="00647D27" w:rsidP="00647D27">
                      <w:pPr>
                        <w:jc w:val="center"/>
                        <w:rPr>
                          <w:lang w:val="en-IN"/>
                        </w:rPr>
                      </w:pPr>
                      <w:r>
                        <w:rPr>
                          <w:lang w:val="en-IN"/>
                        </w:rPr>
                        <w:t>Controller</w:t>
                      </w:r>
                    </w:p>
                  </w:txbxContent>
                </v:textbox>
              </v:rect>
            </w:pict>
          </mc:Fallback>
        </mc:AlternateContent>
      </w:r>
      <w:r>
        <w:tab/>
        <w:t>requests</w:t>
      </w:r>
      <w:r>
        <w:tab/>
        <w:t>(Model)</w:t>
      </w:r>
      <w:r>
        <w:tab/>
      </w:r>
    </w:p>
    <w:p w14:paraId="37A3B6D8" w14:textId="04FC4325" w:rsidR="00647D27" w:rsidRPr="00834F7B" w:rsidRDefault="00647D27" w:rsidP="00647D27">
      <w:r>
        <w:rPr>
          <w:noProof/>
        </w:rPr>
        <mc:AlternateContent>
          <mc:Choice Requires="wps">
            <w:drawing>
              <wp:anchor distT="0" distB="0" distL="114300" distR="114300" simplePos="0" relativeHeight="251687936" behindDoc="0" locked="0" layoutInCell="1" allowOverlap="1" wp14:anchorId="2DDAA741" wp14:editId="65EDC1CD">
                <wp:simplePos x="0" y="0"/>
                <wp:positionH relativeFrom="column">
                  <wp:posOffset>3485379</wp:posOffset>
                </wp:positionH>
                <wp:positionV relativeFrom="paragraph">
                  <wp:posOffset>288595</wp:posOffset>
                </wp:positionV>
                <wp:extent cx="1312248" cy="0"/>
                <wp:effectExtent l="38100" t="76200" r="0" b="95250"/>
                <wp:wrapNone/>
                <wp:docPr id="1632324104" name="Straight Arrow Connector 23"/>
                <wp:cNvGraphicFramePr/>
                <a:graphic xmlns:a="http://schemas.openxmlformats.org/drawingml/2006/main">
                  <a:graphicData uri="http://schemas.microsoft.com/office/word/2010/wordprocessingShape">
                    <wps:wsp>
                      <wps:cNvCnPr/>
                      <wps:spPr>
                        <a:xfrm flipH="1" flipV="1">
                          <a:off x="0" y="0"/>
                          <a:ext cx="131224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E0F77F" id="Straight Arrow Connector 23" o:spid="_x0000_s1026" type="#_x0000_t32" style="position:absolute;margin-left:274.45pt;margin-top:22.7pt;width:103.35pt;height:0;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" strokecolor="#731c3f [3204]"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43C34041" wp14:editId="5194F895">
                <wp:simplePos x="0" y="0"/>
                <wp:positionH relativeFrom="column">
                  <wp:posOffset>3485515</wp:posOffset>
                </wp:positionH>
                <wp:positionV relativeFrom="paragraph">
                  <wp:posOffset>40133</wp:posOffset>
                </wp:positionV>
                <wp:extent cx="1314450" cy="0"/>
                <wp:effectExtent l="0" t="76200" r="19050" b="95250"/>
                <wp:wrapNone/>
                <wp:docPr id="2022270352" name="Straight Arrow Connector 23"/>
                <wp:cNvGraphicFramePr/>
                <a:graphic xmlns:a="http://schemas.openxmlformats.org/drawingml/2006/main">
                  <a:graphicData uri="http://schemas.microsoft.com/office/word/2010/wordprocessingShape">
                    <wps:wsp>
                      <wps:cNvCnPr/>
                      <wps:spPr>
                        <a:xfrm>
                          <a:off x="0" y="0"/>
                          <a:ext cx="1314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F3BDA94" id="Straight Arrow Connector 23" o:spid="_x0000_s1026" type="#_x0000_t32" style="position:absolute;margin-left:274.45pt;margin-top:3.15pt;width:103.5pt;height:0;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" strokecolor="#731c3f [3204]"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34DF55B7" wp14:editId="574BACFB">
                <wp:simplePos x="0" y="0"/>
                <wp:positionH relativeFrom="column">
                  <wp:posOffset>889000</wp:posOffset>
                </wp:positionH>
                <wp:positionV relativeFrom="paragraph">
                  <wp:posOffset>41379</wp:posOffset>
                </wp:positionV>
                <wp:extent cx="1187450" cy="0"/>
                <wp:effectExtent l="0" t="76200" r="12700" b="95250"/>
                <wp:wrapNone/>
                <wp:docPr id="1502443184" name="Straight Arrow Connector 23"/>
                <wp:cNvGraphicFramePr/>
                <a:graphic xmlns:a="http://schemas.openxmlformats.org/drawingml/2006/main">
                  <a:graphicData uri="http://schemas.microsoft.com/office/word/2010/wordprocessingShape">
                    <wps:wsp>
                      <wps:cNvCnPr/>
                      <wps:spPr>
                        <a:xfrm>
                          <a:off x="0" y="0"/>
                          <a:ext cx="1187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E4565D" id="Straight Arrow Connector 23" o:spid="_x0000_s1026" type="#_x0000_t32" style="position:absolute;margin-left:70pt;margin-top:3.25pt;width:93.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" strokecolor="#731c3f [3204]" strokeweight=".5pt">
                <v:stroke endarrow="block" joinstyle="miter"/>
              </v:shape>
            </w:pict>
          </mc:Fallback>
        </mc:AlternateContent>
      </w:r>
    </w:p>
    <w:p w14:paraId="1EAA49CC" w14:textId="6F8CEB3A" w:rsidR="00647D27" w:rsidRDefault="00647D27" w:rsidP="00647D27">
      <w:pPr>
        <w:tabs>
          <w:tab w:val="left" w:pos="2014"/>
          <w:tab w:val="left" w:pos="6160"/>
        </w:tabs>
        <w:rPr>
          <w:lang w:val="en-IN"/>
        </w:rPr>
      </w:pPr>
      <w:r>
        <w:rPr>
          <w:noProof/>
        </w:rPr>
        <mc:AlternateContent>
          <mc:Choice Requires="wps">
            <w:drawing>
              <wp:anchor distT="0" distB="0" distL="114300" distR="114300" simplePos="0" relativeHeight="251691008" behindDoc="0" locked="0" layoutInCell="1" allowOverlap="1" wp14:anchorId="119FC579" wp14:editId="679F926A">
                <wp:simplePos x="0" y="0"/>
                <wp:positionH relativeFrom="column">
                  <wp:posOffset>887899</wp:posOffset>
                </wp:positionH>
                <wp:positionV relativeFrom="paragraph">
                  <wp:posOffset>57693</wp:posOffset>
                </wp:positionV>
                <wp:extent cx="1186349" cy="15856"/>
                <wp:effectExtent l="38100" t="76200" r="0" b="80010"/>
                <wp:wrapNone/>
                <wp:docPr id="1188863265" name="Straight Arrow Connector 23"/>
                <wp:cNvGraphicFramePr/>
                <a:graphic xmlns:a="http://schemas.openxmlformats.org/drawingml/2006/main">
                  <a:graphicData uri="http://schemas.microsoft.com/office/word/2010/wordprocessingShape">
                    <wps:wsp>
                      <wps:cNvCnPr/>
                      <wps:spPr>
                        <a:xfrm flipH="1" flipV="1">
                          <a:off x="0" y="0"/>
                          <a:ext cx="1186349" cy="158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2E85A7" id="Straight Arrow Connector 23" o:spid="_x0000_s1026" type="#_x0000_t32" style="position:absolute;margin-left:69.9pt;margin-top:4.55pt;width:93.4pt;height:1.2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" strokecolor="#731c3f [3204]" strokeweight=".5pt">
                <v:stroke endarrow="block" joinstyle="miter"/>
              </v:shape>
            </w:pict>
          </mc:Fallback>
        </mc:AlternateContent>
      </w:r>
      <w:r>
        <w:rPr>
          <w:lang w:val="en-IN"/>
        </w:rPr>
        <w:tab/>
        <w:t>response</w:t>
      </w:r>
      <w:r>
        <w:rPr>
          <w:lang w:val="en-IN"/>
        </w:rPr>
        <w:tab/>
        <w:t>(Model)</w:t>
      </w:r>
    </w:p>
    <w:p w14:paraId="05DDDBF9" w14:textId="77777777" w:rsidR="00647D27" w:rsidRDefault="00647D27" w:rsidP="00647D27">
      <w:pPr>
        <w:tabs>
          <w:tab w:val="left" w:pos="213"/>
        </w:tabs>
        <w:rPr>
          <w:lang w:val="en-IN"/>
        </w:rPr>
      </w:pPr>
    </w:p>
    <w:p w14:paraId="44E5BE95" w14:textId="6C2D8450" w:rsidR="00125B65" w:rsidRPr="00AD4B16" w:rsidRDefault="00647D27" w:rsidP="003A3B7D">
      <w:pPr>
        <w:tabs>
          <w:tab w:val="left" w:pos="213"/>
        </w:tabs>
        <w:rPr>
          <w:b/>
          <w:bCs/>
          <w:lang w:val="en-IN"/>
        </w:rPr>
      </w:pPr>
      <w:r>
        <w:rPr>
          <w:b/>
          <w:bCs/>
          <w:noProof/>
          <w:lang w:val="en-IN"/>
        </w:rPr>
        <mc:AlternateContent>
          <mc:Choice Requires="wps">
            <w:drawing>
              <wp:anchor distT="0" distB="0" distL="114300" distR="114300" simplePos="0" relativeHeight="251695104" behindDoc="0" locked="0" layoutInCell="1" allowOverlap="1" wp14:anchorId="2939DC36" wp14:editId="0340DCEF">
                <wp:simplePos x="0" y="0"/>
                <wp:positionH relativeFrom="column">
                  <wp:posOffset>2811912</wp:posOffset>
                </wp:positionH>
                <wp:positionV relativeFrom="paragraph">
                  <wp:posOffset>240034</wp:posOffset>
                </wp:positionV>
                <wp:extent cx="0" cy="515726"/>
                <wp:effectExtent l="76200" t="0" r="57150" b="55880"/>
                <wp:wrapNone/>
                <wp:docPr id="1530296921" name="Straight Arrow Connector 4"/>
                <wp:cNvGraphicFramePr/>
                <a:graphic xmlns:a="http://schemas.openxmlformats.org/drawingml/2006/main">
                  <a:graphicData uri="http://schemas.microsoft.com/office/word/2010/wordprocessingShape">
                    <wps:wsp>
                      <wps:cNvCnPr/>
                      <wps:spPr>
                        <a:xfrm>
                          <a:off x="0" y="0"/>
                          <a:ext cx="0" cy="5157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B587C8" id="Straight Arrow Connector 4" o:spid="_x0000_s1026" type="#_x0000_t32" style="position:absolute;margin-left:221.4pt;margin-top:18.9pt;width:0;height:40.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" strokecolor="#731c3f [3204]" strokeweight=".5pt">
                <v:stroke endarrow="block" joinstyle="miter"/>
              </v:shape>
            </w:pict>
          </mc:Fallback>
        </mc:AlternateContent>
      </w:r>
      <w:r>
        <w:rPr>
          <w:b/>
          <w:bCs/>
          <w:noProof/>
          <w:lang w:val="en-IN"/>
        </w:rPr>
        <mc:AlternateContent>
          <mc:Choice Requires="wps">
            <w:drawing>
              <wp:anchor distT="0" distB="0" distL="114300" distR="114300" simplePos="0" relativeHeight="251694080" behindDoc="0" locked="0" layoutInCell="1" allowOverlap="1" wp14:anchorId="38BF7965" wp14:editId="0BA38038">
                <wp:simplePos x="0" y="0"/>
                <wp:positionH relativeFrom="column">
                  <wp:posOffset>2505350</wp:posOffset>
                </wp:positionH>
                <wp:positionV relativeFrom="paragraph">
                  <wp:posOffset>240034</wp:posOffset>
                </wp:positionV>
                <wp:extent cx="0" cy="515726"/>
                <wp:effectExtent l="76200" t="38100" r="57150" b="17780"/>
                <wp:wrapNone/>
                <wp:docPr id="1379426744" name="Straight Arrow Connector 3"/>
                <wp:cNvGraphicFramePr/>
                <a:graphic xmlns:a="http://schemas.openxmlformats.org/drawingml/2006/main">
                  <a:graphicData uri="http://schemas.microsoft.com/office/word/2010/wordprocessingShape">
                    <wps:wsp>
                      <wps:cNvCnPr/>
                      <wps:spPr>
                        <a:xfrm flipV="1">
                          <a:off x="0" y="0"/>
                          <a:ext cx="0" cy="5157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40616B" id="Straight Arrow Connector 3" o:spid="_x0000_s1026" type="#_x0000_t32" style="position:absolute;margin-left:197.25pt;margin-top:18.9pt;width:0;height:40.6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" strokecolor="#731c3f [3204]" strokeweight=".5pt">
                <v:stroke endarrow="block" joinstyle="miter"/>
              </v:shape>
            </w:pict>
          </mc:Fallback>
        </mc:AlternateContent>
      </w:r>
    </w:p>
    <w:p w14:paraId="2EC36804" w14:textId="44ABFA58" w:rsidR="00647D27" w:rsidRDefault="00647D27" w:rsidP="00647D27">
      <w:pPr>
        <w:tabs>
          <w:tab w:val="left" w:pos="6730"/>
        </w:tabs>
      </w:pPr>
      <w:r>
        <w:tab/>
        <w:t xml:space="preserve"> </w:t>
      </w:r>
    </w:p>
    <w:p w14:paraId="29C7E651" w14:textId="14AFCDB9" w:rsidR="00125B65" w:rsidRDefault="00647D27" w:rsidP="003A3B7D">
      <w:pPr>
        <w:tabs>
          <w:tab w:val="left" w:pos="213"/>
        </w:tabs>
        <w:rPr>
          <w:lang w:val="en-IN"/>
        </w:rPr>
      </w:pPr>
      <w:r>
        <w:rPr>
          <w:noProof/>
        </w:rPr>
        <mc:AlternateContent>
          <mc:Choice Requires="wps">
            <w:drawing>
              <wp:anchor distT="0" distB="0" distL="114300" distR="114300" simplePos="0" relativeHeight="251693056" behindDoc="0" locked="0" layoutInCell="1" allowOverlap="1" wp14:anchorId="197A3227" wp14:editId="5711414F">
                <wp:simplePos x="0" y="0"/>
                <wp:positionH relativeFrom="column">
                  <wp:posOffset>2292277</wp:posOffset>
                </wp:positionH>
                <wp:positionV relativeFrom="paragraph">
                  <wp:posOffset>99977</wp:posOffset>
                </wp:positionV>
                <wp:extent cx="844550" cy="628650"/>
                <wp:effectExtent l="57150" t="38100" r="50800" b="76200"/>
                <wp:wrapNone/>
                <wp:docPr id="415690624" name="Rectangle 26"/>
                <wp:cNvGraphicFramePr/>
                <a:graphic xmlns:a="http://schemas.openxmlformats.org/drawingml/2006/main">
                  <a:graphicData uri="http://schemas.microsoft.com/office/word/2010/wordprocessingShape">
                    <wps:wsp>
                      <wps:cNvSpPr/>
                      <wps:spPr>
                        <a:xfrm>
                          <a:off x="0" y="0"/>
                          <a:ext cx="844550" cy="628650"/>
                        </a:xfrm>
                        <a:prstGeom prst="rect">
                          <a:avLst/>
                        </a:prstGeom>
                      </wps:spPr>
                      <wps:style>
                        <a:lnRef idx="0">
                          <a:schemeClr val="accent3"/>
                        </a:lnRef>
                        <a:fillRef idx="3">
                          <a:schemeClr val="accent3"/>
                        </a:fillRef>
                        <a:effectRef idx="3">
                          <a:schemeClr val="accent3"/>
                        </a:effectRef>
                        <a:fontRef idx="minor">
                          <a:schemeClr val="lt1"/>
                        </a:fontRef>
                      </wps:style>
                      <wps:txbx>
                        <w:txbxContent>
                          <w:p w14:paraId="39DEADEE" w14:textId="742F553A" w:rsidR="00647D27" w:rsidRPr="00834F7B" w:rsidRDefault="00647D27" w:rsidP="00647D27">
                            <w:pPr>
                              <w:jc w:val="center"/>
                              <w:rPr>
                                <w:lang w:val="en-IN"/>
                              </w:rPr>
                            </w:pPr>
                            <w:r>
                              <w:rPr>
                                <w:lang w:val="en-IN"/>
                              </w:rPr>
                              <w:t xml:space="preserve">View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A3227" id="Rectangle 26" o:spid="_x0000_s1034" style="position:absolute;margin-left:180.5pt;margin-top:7.85pt;width:66.5pt;height:4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" fillcolor="#6bcab1 [3030]" stroked="f">
                <v:fill color2="#5fc6ab [3174]" rotate="t" colors="0 #76ceb6;.5 #5dccaf;1 #4cbb9e" focus="100%" type="gradient">
                  <o:fill v:ext="view" type="gradientUnscaled"/>
                </v:fill>
                <v:shadow on="t" color="black" opacity="41287f" offset="0,1.5pt"/>
                <v:textbox>
                  <w:txbxContent>
                    <w:p w14:paraId="39DEADEE" w14:textId="742F553A" w:rsidR="00647D27" w:rsidRPr="00834F7B" w:rsidRDefault="00647D27" w:rsidP="00647D27">
                      <w:pPr>
                        <w:jc w:val="center"/>
                        <w:rPr>
                          <w:lang w:val="en-IN"/>
                        </w:rPr>
                      </w:pPr>
                      <w:r>
                        <w:rPr>
                          <w:lang w:val="en-IN"/>
                        </w:rPr>
                        <w:t xml:space="preserve">View </w:t>
                      </w:r>
                    </w:p>
                  </w:txbxContent>
                </v:textbox>
              </v:rect>
            </w:pict>
          </mc:Fallback>
        </mc:AlternateContent>
      </w:r>
    </w:p>
    <w:p w14:paraId="5BF0B104" w14:textId="5F4793D5" w:rsidR="00125B65" w:rsidRDefault="00125B65" w:rsidP="003A3B7D">
      <w:pPr>
        <w:tabs>
          <w:tab w:val="left" w:pos="213"/>
        </w:tabs>
        <w:rPr>
          <w:lang w:val="en-IN"/>
        </w:rPr>
      </w:pPr>
    </w:p>
    <w:p w14:paraId="77A76D9D" w14:textId="77777777" w:rsidR="00647D27" w:rsidRDefault="00647D27" w:rsidP="00647D27">
      <w:pPr>
        <w:rPr>
          <w:lang w:val="en-IN"/>
        </w:rPr>
      </w:pPr>
    </w:p>
    <w:p w14:paraId="416457BC" w14:textId="4186B01F" w:rsidR="00647D27" w:rsidRDefault="00647D27" w:rsidP="00647D27">
      <w:pPr>
        <w:tabs>
          <w:tab w:val="left" w:pos="2181"/>
        </w:tabs>
        <w:rPr>
          <w:lang w:val="en-IN"/>
        </w:rPr>
      </w:pPr>
      <w:r>
        <w:rPr>
          <w:lang w:val="en-IN"/>
        </w:rPr>
        <w:tab/>
      </w:r>
    </w:p>
    <w:p w14:paraId="3C9FA27D" w14:textId="77777777" w:rsidR="00647D27" w:rsidRDefault="00647D27" w:rsidP="00647D27">
      <w:pPr>
        <w:tabs>
          <w:tab w:val="left" w:pos="2181"/>
        </w:tabs>
        <w:rPr>
          <w:lang w:val="en-IN"/>
        </w:rPr>
      </w:pPr>
    </w:p>
    <w:p w14:paraId="759B3311" w14:textId="314A4662" w:rsidR="00647D27" w:rsidRDefault="00647D27" w:rsidP="00647D27">
      <w:pPr>
        <w:tabs>
          <w:tab w:val="left" w:pos="2181"/>
        </w:tabs>
        <w:rPr>
          <w:b/>
          <w:bCs/>
          <w:lang w:val="en-IN"/>
        </w:rPr>
      </w:pPr>
      <w:r>
        <w:rPr>
          <w:b/>
          <w:bCs/>
          <w:lang w:val="en-IN"/>
        </w:rPr>
        <w:lastRenderedPageBreak/>
        <w:t>Sprig MVC (Manual Configurations)</w:t>
      </w:r>
    </w:p>
    <w:p w14:paraId="4D67FC3D" w14:textId="02C63C9B" w:rsidR="00647D27" w:rsidRDefault="0067180F" w:rsidP="00647D27">
      <w:pPr>
        <w:tabs>
          <w:tab w:val="left" w:pos="2181"/>
        </w:tabs>
        <w:rPr>
          <w:lang w:val="en-IN"/>
        </w:rPr>
      </w:pPr>
      <w:r>
        <w:rPr>
          <w:lang w:val="en-IN"/>
        </w:rPr>
        <w:t>Sprig MVC is a popular java framework for building web applications and follows model view controller pattern</w:t>
      </w:r>
    </w:p>
    <w:p w14:paraId="1990779A" w14:textId="2CC5F510" w:rsidR="0067180F" w:rsidRDefault="0067180F" w:rsidP="00647D27">
      <w:pPr>
        <w:tabs>
          <w:tab w:val="left" w:pos="2181"/>
        </w:tabs>
        <w:rPr>
          <w:lang w:val="en-IN"/>
        </w:rPr>
      </w:pPr>
      <w:r>
        <w:rPr>
          <w:u w:val="single"/>
          <w:lang w:val="en-IN"/>
        </w:rPr>
        <w:t>Core Components</w:t>
      </w:r>
      <w:r>
        <w:rPr>
          <w:lang w:val="en-IN"/>
        </w:rPr>
        <w:t>:</w:t>
      </w:r>
      <w:r w:rsidR="00775AA8">
        <w:rPr>
          <w:lang w:val="en-IN"/>
        </w:rPr>
        <w:t xml:space="preserve"> </w:t>
      </w:r>
      <w:r>
        <w:rPr>
          <w:lang w:val="en-IN"/>
        </w:rPr>
        <w:t>-</w:t>
      </w:r>
    </w:p>
    <w:p w14:paraId="0BB2EA2D" w14:textId="77777777" w:rsidR="0067180F" w:rsidRDefault="0067180F" w:rsidP="0067180F">
      <w:pPr>
        <w:pStyle w:val="ListParagraph"/>
        <w:numPr>
          <w:ilvl w:val="0"/>
          <w:numId w:val="30"/>
        </w:numPr>
        <w:tabs>
          <w:tab w:val="left" w:pos="2181"/>
        </w:tabs>
        <w:rPr>
          <w:lang w:val="en-IN"/>
        </w:rPr>
      </w:pPr>
      <w:r>
        <w:rPr>
          <w:b/>
          <w:bCs/>
          <w:lang w:val="en-IN"/>
        </w:rPr>
        <w:t xml:space="preserve">Dispatcher Servlet: </w:t>
      </w:r>
      <w:r>
        <w:rPr>
          <w:lang w:val="en-IN"/>
        </w:rPr>
        <w:t>It acts as the front controller, receiving all incoming http requests, it then redirects them the appropriate components based on configurations.</w:t>
      </w:r>
    </w:p>
    <w:p w14:paraId="05FB6981" w14:textId="2DA8288C" w:rsidR="009A7401" w:rsidRDefault="0067180F" w:rsidP="009A7401">
      <w:pPr>
        <w:pStyle w:val="ListParagraph"/>
        <w:numPr>
          <w:ilvl w:val="0"/>
          <w:numId w:val="30"/>
        </w:numPr>
        <w:tabs>
          <w:tab w:val="left" w:pos="2181"/>
        </w:tabs>
        <w:rPr>
          <w:lang w:val="en-IN"/>
        </w:rPr>
      </w:pPr>
      <w:r>
        <w:rPr>
          <w:b/>
          <w:bCs/>
          <w:lang w:val="en-IN"/>
        </w:rPr>
        <w:t xml:space="preserve">Controllers: </w:t>
      </w:r>
      <w:r>
        <w:rPr>
          <w:lang w:val="en-IN"/>
        </w:rPr>
        <w:t xml:space="preserve"> It is the main component that hand</w:t>
      </w:r>
      <w:r w:rsidR="00112F35">
        <w:rPr>
          <w:lang w:val="en-IN"/>
        </w:rPr>
        <w:t>le</w:t>
      </w:r>
      <w:r>
        <w:rPr>
          <w:lang w:val="en-IN"/>
        </w:rPr>
        <w:t xml:space="preserve"> user requests.</w:t>
      </w:r>
      <w:r w:rsidR="00112F35">
        <w:rPr>
          <w:lang w:val="en-IN"/>
        </w:rPr>
        <w:t xml:space="preserve"> They interact with model, process data and select the appropriate view. Spring controller are typically </w:t>
      </w:r>
      <w:proofErr w:type="spellStart"/>
      <w:r w:rsidR="00112F35">
        <w:rPr>
          <w:lang w:val="en-IN"/>
        </w:rPr>
        <w:t>annoted</w:t>
      </w:r>
      <w:proofErr w:type="spellEnd"/>
      <w:r w:rsidR="00112F35">
        <w:rPr>
          <w:lang w:val="en-IN"/>
        </w:rPr>
        <w:t xml:space="preserve"> with @controller and @requestmappping to map </w:t>
      </w:r>
      <w:proofErr w:type="spellStart"/>
      <w:r w:rsidR="00112F35">
        <w:rPr>
          <w:lang w:val="en-IN"/>
        </w:rPr>
        <w:t>url</w:t>
      </w:r>
      <w:proofErr w:type="spellEnd"/>
      <w:r w:rsidR="00112F35">
        <w:rPr>
          <w:lang w:val="en-IN"/>
        </w:rPr>
        <w:t xml:space="preserve"> to controller methods.</w:t>
      </w:r>
    </w:p>
    <w:p w14:paraId="511D4059" w14:textId="1F16CA08" w:rsidR="009A7401" w:rsidRDefault="009A7401" w:rsidP="009A7401">
      <w:pPr>
        <w:pStyle w:val="ListParagraph"/>
        <w:numPr>
          <w:ilvl w:val="0"/>
          <w:numId w:val="30"/>
        </w:numPr>
        <w:tabs>
          <w:tab w:val="left" w:pos="2181"/>
        </w:tabs>
        <w:rPr>
          <w:lang w:val="en-IN"/>
        </w:rPr>
      </w:pPr>
      <w:r>
        <w:rPr>
          <w:b/>
          <w:bCs/>
          <w:lang w:val="en-IN"/>
        </w:rPr>
        <w:t>Model:</w:t>
      </w:r>
      <w:r>
        <w:rPr>
          <w:lang w:val="en-IN"/>
        </w:rPr>
        <w:t xml:space="preserve"> It represents application data. It can be a simple java bean or more complex object, holding business logic.</w:t>
      </w:r>
    </w:p>
    <w:p w14:paraId="02458682" w14:textId="7FBE7B97" w:rsidR="009A7401" w:rsidRDefault="009A7401" w:rsidP="009A7401">
      <w:pPr>
        <w:pStyle w:val="ListParagraph"/>
        <w:numPr>
          <w:ilvl w:val="0"/>
          <w:numId w:val="30"/>
        </w:numPr>
        <w:tabs>
          <w:tab w:val="left" w:pos="2181"/>
        </w:tabs>
        <w:rPr>
          <w:lang w:val="en-IN"/>
        </w:rPr>
      </w:pPr>
      <w:r>
        <w:rPr>
          <w:b/>
          <w:bCs/>
          <w:lang w:val="en-IN"/>
        </w:rPr>
        <w:t xml:space="preserve">View: </w:t>
      </w:r>
      <w:r>
        <w:rPr>
          <w:lang w:val="en-IN"/>
        </w:rPr>
        <w:t>It is responsible for presenting the data to the user. Spring MVC supports various view technologies like JSP, thyme leaf, JSON, etc.</w:t>
      </w:r>
    </w:p>
    <w:p w14:paraId="34E99FA2" w14:textId="77777777" w:rsidR="009415F3" w:rsidRDefault="009415F3" w:rsidP="009415F3">
      <w:pPr>
        <w:tabs>
          <w:tab w:val="left" w:pos="2181"/>
        </w:tabs>
        <w:rPr>
          <w:lang w:val="en-IN"/>
        </w:rPr>
      </w:pPr>
    </w:p>
    <w:p w14:paraId="7783FACD" w14:textId="04C9F12A" w:rsidR="009415F3" w:rsidRPr="009415F3" w:rsidRDefault="009415F3" w:rsidP="009415F3">
      <w:pPr>
        <w:tabs>
          <w:tab w:val="left" w:pos="2181"/>
        </w:tabs>
        <w:rPr>
          <w:lang w:val="en-IN"/>
        </w:rPr>
      </w:pPr>
      <w:r>
        <w:rPr>
          <w:lang w:val="en-IN"/>
        </w:rPr>
        <w:t>//TravelBookingSpringMVC1</w:t>
      </w:r>
    </w:p>
    <w:p w14:paraId="0C512FE5" w14:textId="77777777" w:rsidR="0067180F" w:rsidRDefault="0067180F" w:rsidP="00647D27">
      <w:pPr>
        <w:tabs>
          <w:tab w:val="left" w:pos="2181"/>
        </w:tabs>
        <w:rPr>
          <w:lang w:val="en-IN"/>
        </w:rPr>
      </w:pPr>
    </w:p>
    <w:p w14:paraId="71C01294" w14:textId="77777777" w:rsidR="009A7401" w:rsidRDefault="009A7401" w:rsidP="00647D27">
      <w:pPr>
        <w:tabs>
          <w:tab w:val="left" w:pos="2181"/>
        </w:tabs>
        <w:rPr>
          <w:lang w:val="en-IN"/>
        </w:rPr>
      </w:pPr>
    </w:p>
    <w:p w14:paraId="37D138AC" w14:textId="77777777" w:rsidR="009A7401" w:rsidRDefault="009A7401" w:rsidP="00647D27">
      <w:pPr>
        <w:tabs>
          <w:tab w:val="left" w:pos="2181"/>
        </w:tabs>
        <w:rPr>
          <w:lang w:val="en-IN"/>
        </w:rPr>
      </w:pPr>
    </w:p>
    <w:p w14:paraId="41FD822D" w14:textId="77777777" w:rsidR="009A7401" w:rsidRDefault="009A7401" w:rsidP="00647D27">
      <w:pPr>
        <w:tabs>
          <w:tab w:val="left" w:pos="2181"/>
        </w:tabs>
        <w:rPr>
          <w:lang w:val="en-IN"/>
        </w:rPr>
      </w:pPr>
    </w:p>
    <w:p w14:paraId="4DF2EDB3" w14:textId="77777777" w:rsidR="009A7401" w:rsidRDefault="009A7401" w:rsidP="00647D27">
      <w:pPr>
        <w:tabs>
          <w:tab w:val="left" w:pos="2181"/>
        </w:tabs>
        <w:rPr>
          <w:lang w:val="en-IN"/>
        </w:rPr>
      </w:pPr>
    </w:p>
    <w:p w14:paraId="3C2AE371" w14:textId="77777777" w:rsidR="009A7401" w:rsidRDefault="009A7401" w:rsidP="00647D27">
      <w:pPr>
        <w:tabs>
          <w:tab w:val="left" w:pos="2181"/>
        </w:tabs>
        <w:rPr>
          <w:lang w:val="en-IN"/>
        </w:rPr>
      </w:pPr>
    </w:p>
    <w:p w14:paraId="239AEF05" w14:textId="77777777" w:rsidR="009A7401" w:rsidRDefault="009A7401" w:rsidP="00647D27">
      <w:pPr>
        <w:tabs>
          <w:tab w:val="left" w:pos="2181"/>
        </w:tabs>
        <w:rPr>
          <w:lang w:val="en-IN"/>
        </w:rPr>
      </w:pPr>
    </w:p>
    <w:p w14:paraId="1B3302B9" w14:textId="77777777" w:rsidR="009A7401" w:rsidRDefault="009A7401" w:rsidP="00647D27">
      <w:pPr>
        <w:tabs>
          <w:tab w:val="left" w:pos="2181"/>
        </w:tabs>
        <w:rPr>
          <w:lang w:val="en-IN"/>
        </w:rPr>
      </w:pPr>
    </w:p>
    <w:p w14:paraId="7E1F2E4E" w14:textId="77777777" w:rsidR="009A7401" w:rsidRDefault="009A7401" w:rsidP="00647D27">
      <w:pPr>
        <w:tabs>
          <w:tab w:val="left" w:pos="2181"/>
        </w:tabs>
        <w:rPr>
          <w:lang w:val="en-IN"/>
        </w:rPr>
      </w:pPr>
    </w:p>
    <w:p w14:paraId="7C87B868" w14:textId="77777777" w:rsidR="009A7401" w:rsidRDefault="009A7401" w:rsidP="00647D27">
      <w:pPr>
        <w:tabs>
          <w:tab w:val="left" w:pos="2181"/>
        </w:tabs>
        <w:rPr>
          <w:lang w:val="en-IN"/>
        </w:rPr>
      </w:pPr>
    </w:p>
    <w:p w14:paraId="47AEC836" w14:textId="77777777" w:rsidR="009A7401" w:rsidRDefault="009A7401" w:rsidP="00647D27">
      <w:pPr>
        <w:tabs>
          <w:tab w:val="left" w:pos="2181"/>
        </w:tabs>
        <w:rPr>
          <w:lang w:val="en-IN"/>
        </w:rPr>
      </w:pPr>
    </w:p>
    <w:p w14:paraId="39E292EF" w14:textId="077B0F19" w:rsidR="009A7401" w:rsidRDefault="009A7401" w:rsidP="009A7401">
      <w:pPr>
        <w:pStyle w:val="Heading1"/>
        <w:rPr>
          <w:lang w:val="en-IN"/>
        </w:rPr>
      </w:pPr>
      <w:r>
        <w:rPr>
          <w:lang w:val="en-IN"/>
        </w:rPr>
        <w:lastRenderedPageBreak/>
        <w:t>Spring</w:t>
      </w:r>
      <w:r w:rsidR="00775AA8">
        <w:rPr>
          <w:lang w:val="en-IN"/>
        </w:rPr>
        <w:t xml:space="preserve"> MVC workflow</w:t>
      </w:r>
    </w:p>
    <w:p w14:paraId="62F0B612" w14:textId="76A424E3" w:rsidR="009A7401" w:rsidRDefault="009A7401" w:rsidP="009A7401">
      <w:pPr>
        <w:pStyle w:val="ListParagraph"/>
        <w:numPr>
          <w:ilvl w:val="0"/>
          <w:numId w:val="31"/>
        </w:numPr>
        <w:rPr>
          <w:lang w:val="en-IN"/>
        </w:rPr>
      </w:pPr>
      <w:r>
        <w:rPr>
          <w:lang w:val="en-IN"/>
        </w:rPr>
        <w:t>A User interacts with the web application sending an HTTP request.</w:t>
      </w:r>
    </w:p>
    <w:p w14:paraId="25FC98AB" w14:textId="6B5A99CE" w:rsidR="009A7401" w:rsidRDefault="009A7401" w:rsidP="009A7401">
      <w:pPr>
        <w:pStyle w:val="ListParagraph"/>
        <w:numPr>
          <w:ilvl w:val="0"/>
          <w:numId w:val="31"/>
        </w:numPr>
        <w:rPr>
          <w:lang w:val="en-IN"/>
        </w:rPr>
      </w:pPr>
      <w:r>
        <w:rPr>
          <w:lang w:val="en-IN"/>
        </w:rPr>
        <w:t>Dispatcher servlets intersect</w:t>
      </w:r>
      <w:r w:rsidR="009B0B93">
        <w:rPr>
          <w:lang w:val="en-IN"/>
        </w:rPr>
        <w:t xml:space="preserve"> </w:t>
      </w:r>
      <w:r>
        <w:rPr>
          <w:lang w:val="en-IN"/>
        </w:rPr>
        <w:t>the incoming request</w:t>
      </w:r>
      <w:r w:rsidR="009B0B93">
        <w:rPr>
          <w:lang w:val="en-IN"/>
        </w:rPr>
        <w:t>.</w:t>
      </w:r>
    </w:p>
    <w:p w14:paraId="09BF60F0" w14:textId="2F003C2F" w:rsidR="009B0B93" w:rsidRDefault="009B0B93" w:rsidP="009A7401">
      <w:pPr>
        <w:pStyle w:val="ListParagraph"/>
        <w:numPr>
          <w:ilvl w:val="0"/>
          <w:numId w:val="31"/>
        </w:numPr>
        <w:rPr>
          <w:lang w:val="en-IN"/>
        </w:rPr>
      </w:pPr>
      <w:r>
        <w:rPr>
          <w:lang w:val="en-IN"/>
        </w:rPr>
        <w:t>Dispatcher servlet converts the angler mapping component to find appropriate controller method that should handle the request, this is typically defined using annotation like @requestmapping on the controller method</w:t>
      </w:r>
      <w:r w:rsidR="006F7BF3">
        <w:rPr>
          <w:lang w:val="en-IN"/>
        </w:rPr>
        <w:t>.</w:t>
      </w:r>
    </w:p>
    <w:p w14:paraId="74977405" w14:textId="18F1414C" w:rsidR="00B14E91" w:rsidRDefault="00B14E91" w:rsidP="009A7401">
      <w:pPr>
        <w:pStyle w:val="ListParagraph"/>
        <w:numPr>
          <w:ilvl w:val="0"/>
          <w:numId w:val="31"/>
        </w:numPr>
        <w:rPr>
          <w:lang w:val="en-IN"/>
        </w:rPr>
      </w:pPr>
      <w:r>
        <w:rPr>
          <w:lang w:val="en-IN"/>
        </w:rPr>
        <w:t>The Dispatcher Servlet then invokes the identified controller method.</w:t>
      </w:r>
    </w:p>
    <w:p w14:paraId="37D73F56" w14:textId="4A3D14C7" w:rsidR="00B14E91" w:rsidRDefault="00B14E91" w:rsidP="009A7401">
      <w:pPr>
        <w:pStyle w:val="ListParagraph"/>
        <w:numPr>
          <w:ilvl w:val="0"/>
          <w:numId w:val="31"/>
        </w:numPr>
        <w:rPr>
          <w:lang w:val="en-IN"/>
        </w:rPr>
      </w:pPr>
      <w:r>
        <w:rPr>
          <w:lang w:val="en-IN"/>
        </w:rPr>
        <w:t>The controller interacts with the model, for retrieving or updating the data and to select appropriate view to display the results.</w:t>
      </w:r>
    </w:p>
    <w:p w14:paraId="1D0117F5" w14:textId="206BC63B" w:rsidR="00B14E91" w:rsidRDefault="00B14E91" w:rsidP="009A7401">
      <w:pPr>
        <w:pStyle w:val="ListParagraph"/>
        <w:numPr>
          <w:ilvl w:val="0"/>
          <w:numId w:val="31"/>
        </w:numPr>
        <w:rPr>
          <w:lang w:val="en-IN"/>
        </w:rPr>
      </w:pPr>
      <w:r>
        <w:rPr>
          <w:lang w:val="en-IN"/>
        </w:rPr>
        <w:t>The controller typically returns model view object which contains the data to be displayed and the view name. The dispatcher servlet uses a view resolver component to locate actual view template based on view name.</w:t>
      </w:r>
    </w:p>
    <w:p w14:paraId="674DB1A8" w14:textId="31AE3BC4" w:rsidR="00B14E91" w:rsidRDefault="00B14E91" w:rsidP="009A7401">
      <w:pPr>
        <w:pStyle w:val="ListParagraph"/>
        <w:numPr>
          <w:ilvl w:val="0"/>
          <w:numId w:val="31"/>
        </w:numPr>
        <w:rPr>
          <w:lang w:val="en-IN"/>
        </w:rPr>
      </w:pPr>
      <w:r>
        <w:rPr>
          <w:lang w:val="en-IN"/>
        </w:rPr>
        <w:t>The dispatcher servlet renders the view with the data from the model and sends the final HTML response to the user browser.</w:t>
      </w:r>
    </w:p>
    <w:p w14:paraId="3D9BF1A4" w14:textId="4157320A" w:rsidR="00B14E91" w:rsidRDefault="00B14E91" w:rsidP="00B14E91">
      <w:pPr>
        <w:ind w:left="360"/>
        <w:rPr>
          <w:b/>
          <w:bCs/>
          <w:lang w:val="en-IN"/>
        </w:rPr>
      </w:pPr>
      <w:r>
        <w:rPr>
          <w:b/>
          <w:bCs/>
          <w:lang w:val="en-IN"/>
        </w:rPr>
        <w:t>Advantage:</w:t>
      </w:r>
      <w:r w:rsidR="00775AA8">
        <w:rPr>
          <w:b/>
          <w:bCs/>
          <w:lang w:val="en-IN"/>
        </w:rPr>
        <w:t xml:space="preserve"> </w:t>
      </w:r>
      <w:r>
        <w:rPr>
          <w:b/>
          <w:bCs/>
          <w:lang w:val="en-IN"/>
        </w:rPr>
        <w:t>-</w:t>
      </w:r>
    </w:p>
    <w:p w14:paraId="3C6DBFB8" w14:textId="7AC4C166" w:rsidR="00B14E91" w:rsidRDefault="00B14E91" w:rsidP="00B14E91">
      <w:pPr>
        <w:ind w:left="360"/>
        <w:rPr>
          <w:lang w:val="en-IN"/>
        </w:rPr>
      </w:pPr>
      <w:r>
        <w:rPr>
          <w:lang w:val="en-IN"/>
        </w:rPr>
        <w:t>Clear separation of presentation logic, business logic and user interaction.</w:t>
      </w:r>
    </w:p>
    <w:p w14:paraId="7FF53417" w14:textId="77777777" w:rsidR="004E6EA9" w:rsidRDefault="004E6EA9" w:rsidP="00B14E91">
      <w:pPr>
        <w:ind w:left="360"/>
        <w:rPr>
          <w:lang w:val="en-IN"/>
        </w:rPr>
      </w:pPr>
    </w:p>
    <w:p w14:paraId="2AA40CB3" w14:textId="53DF5FD2" w:rsidR="004E6EA9" w:rsidRDefault="00572AAC" w:rsidP="00B14E91">
      <w:pPr>
        <w:ind w:left="360"/>
        <w:rPr>
          <w:lang w:val="en-IN"/>
        </w:rPr>
      </w:pPr>
      <w:r>
        <w:rPr>
          <w:lang w:val="en-IN"/>
        </w:rPr>
        <w:t xml:space="preserve">//Spring2XMLUdanFlights </w:t>
      </w:r>
    </w:p>
    <w:p w14:paraId="65AC96A2" w14:textId="168DA98C" w:rsidR="004E6EA9" w:rsidRDefault="004E6EA9" w:rsidP="00B14E91">
      <w:pPr>
        <w:ind w:left="360"/>
        <w:rPr>
          <w:lang w:val="en-IN"/>
        </w:rPr>
      </w:pPr>
      <w:r w:rsidRPr="004E6EA9">
        <w:rPr>
          <w:noProof/>
          <w:lang w:val="en-IN"/>
        </w:rPr>
        <w:lastRenderedPageBreak/>
        <w:drawing>
          <wp:inline distT="0" distB="0" distL="0" distR="0" wp14:anchorId="53AE1655" wp14:editId="589B96BD">
            <wp:extent cx="5512083" cy="2730640"/>
            <wp:effectExtent l="0" t="0" r="0" b="0"/>
            <wp:docPr id="199554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41261" name=""/>
                    <pic:cNvPicPr/>
                  </pic:nvPicPr>
                  <pic:blipFill>
                    <a:blip r:embed="rId28"/>
                    <a:stretch>
                      <a:fillRect/>
                    </a:stretch>
                  </pic:blipFill>
                  <pic:spPr>
                    <a:xfrm>
                      <a:off x="0" y="0"/>
                      <a:ext cx="5512083" cy="2730640"/>
                    </a:xfrm>
                    <a:prstGeom prst="rect">
                      <a:avLst/>
                    </a:prstGeom>
                  </pic:spPr>
                </pic:pic>
              </a:graphicData>
            </a:graphic>
          </wp:inline>
        </w:drawing>
      </w:r>
    </w:p>
    <w:p w14:paraId="3552707A" w14:textId="77777777" w:rsidR="00D57D5C" w:rsidRPr="00D57D5C" w:rsidRDefault="00D57D5C" w:rsidP="00D57D5C">
      <w:pPr>
        <w:rPr>
          <w:lang w:val="en-IN"/>
        </w:rPr>
      </w:pPr>
    </w:p>
    <w:p w14:paraId="5ED280D3" w14:textId="77777777" w:rsidR="00D57D5C" w:rsidRPr="00D57D5C" w:rsidRDefault="00D57D5C" w:rsidP="00D57D5C">
      <w:pPr>
        <w:rPr>
          <w:lang w:val="en-IN"/>
        </w:rPr>
      </w:pPr>
    </w:p>
    <w:p w14:paraId="7108BDFE" w14:textId="77777777" w:rsidR="00D57D5C" w:rsidRPr="00D57D5C" w:rsidRDefault="00D57D5C" w:rsidP="00D57D5C">
      <w:pPr>
        <w:rPr>
          <w:lang w:val="en-IN"/>
        </w:rPr>
      </w:pPr>
    </w:p>
    <w:p w14:paraId="46631B39" w14:textId="77777777" w:rsidR="00D57D5C" w:rsidRPr="00D57D5C" w:rsidRDefault="00D57D5C" w:rsidP="00D57D5C">
      <w:pPr>
        <w:rPr>
          <w:lang w:val="en-IN"/>
        </w:rPr>
      </w:pPr>
    </w:p>
    <w:p w14:paraId="340B01AF" w14:textId="77777777" w:rsidR="00D57D5C" w:rsidRPr="00D57D5C" w:rsidRDefault="00D57D5C" w:rsidP="00D57D5C">
      <w:pPr>
        <w:rPr>
          <w:lang w:val="en-IN"/>
        </w:rPr>
      </w:pPr>
    </w:p>
    <w:p w14:paraId="0172D952" w14:textId="77777777" w:rsidR="00D57D5C" w:rsidRPr="00D57D5C" w:rsidRDefault="00D57D5C" w:rsidP="00D57D5C">
      <w:pPr>
        <w:rPr>
          <w:lang w:val="en-IN"/>
        </w:rPr>
      </w:pPr>
    </w:p>
    <w:p w14:paraId="7CE68EB3" w14:textId="77777777" w:rsidR="00D57D5C" w:rsidRPr="00D57D5C" w:rsidRDefault="00D57D5C" w:rsidP="00D57D5C">
      <w:pPr>
        <w:rPr>
          <w:lang w:val="en-IN"/>
        </w:rPr>
      </w:pPr>
    </w:p>
    <w:p w14:paraId="1D010F8B" w14:textId="77777777" w:rsidR="00D57D5C" w:rsidRPr="00D57D5C" w:rsidRDefault="00D57D5C" w:rsidP="00D57D5C">
      <w:pPr>
        <w:rPr>
          <w:lang w:val="en-IN"/>
        </w:rPr>
      </w:pPr>
    </w:p>
    <w:p w14:paraId="2FB68F9B" w14:textId="77777777" w:rsidR="00D57D5C" w:rsidRPr="00D57D5C" w:rsidRDefault="00D57D5C" w:rsidP="00D57D5C">
      <w:pPr>
        <w:rPr>
          <w:lang w:val="en-IN"/>
        </w:rPr>
      </w:pPr>
    </w:p>
    <w:p w14:paraId="3C9FA190" w14:textId="77777777" w:rsidR="00D57D5C" w:rsidRPr="00D57D5C" w:rsidRDefault="00D57D5C" w:rsidP="00D57D5C">
      <w:pPr>
        <w:rPr>
          <w:lang w:val="en-IN"/>
        </w:rPr>
      </w:pPr>
    </w:p>
    <w:p w14:paraId="21C54F40" w14:textId="77777777" w:rsidR="00D57D5C" w:rsidRPr="00D57D5C" w:rsidRDefault="00D57D5C" w:rsidP="00D57D5C">
      <w:pPr>
        <w:rPr>
          <w:lang w:val="en-IN"/>
        </w:rPr>
      </w:pPr>
    </w:p>
    <w:p w14:paraId="669D3F23" w14:textId="77777777" w:rsidR="00D57D5C" w:rsidRPr="00D57D5C" w:rsidRDefault="00D57D5C" w:rsidP="00D57D5C">
      <w:pPr>
        <w:rPr>
          <w:lang w:val="en-IN"/>
        </w:rPr>
      </w:pPr>
    </w:p>
    <w:p w14:paraId="4F65ACE6" w14:textId="77777777" w:rsidR="00D57D5C" w:rsidRPr="00D57D5C" w:rsidRDefault="00D57D5C" w:rsidP="00D57D5C">
      <w:pPr>
        <w:rPr>
          <w:lang w:val="en-IN"/>
        </w:rPr>
      </w:pPr>
    </w:p>
    <w:p w14:paraId="3A4DE272" w14:textId="77777777" w:rsidR="00D57D5C" w:rsidRPr="00D57D5C" w:rsidRDefault="00D57D5C" w:rsidP="00D57D5C">
      <w:pPr>
        <w:rPr>
          <w:lang w:val="en-IN"/>
        </w:rPr>
      </w:pPr>
    </w:p>
    <w:p w14:paraId="488E1586" w14:textId="77777777" w:rsidR="00D57D5C" w:rsidRPr="00D57D5C" w:rsidRDefault="00D57D5C" w:rsidP="00D57D5C">
      <w:pPr>
        <w:rPr>
          <w:lang w:val="en-IN"/>
        </w:rPr>
      </w:pPr>
    </w:p>
    <w:p w14:paraId="5F27ADC2" w14:textId="77777777" w:rsidR="00D57D5C" w:rsidRDefault="00D57D5C" w:rsidP="00D57D5C">
      <w:pPr>
        <w:rPr>
          <w:lang w:val="en-IN"/>
        </w:rPr>
      </w:pPr>
    </w:p>
    <w:p w14:paraId="4786173A" w14:textId="77777777" w:rsidR="00D57D5C" w:rsidRDefault="00D57D5C" w:rsidP="00D57D5C">
      <w:pPr>
        <w:rPr>
          <w:lang w:val="en-IN"/>
        </w:rPr>
      </w:pPr>
    </w:p>
    <w:p w14:paraId="72A8657F" w14:textId="5A698912" w:rsidR="00D57D5C" w:rsidRDefault="00D57D5C" w:rsidP="00D57D5C">
      <w:pPr>
        <w:pStyle w:val="Heading1"/>
        <w:rPr>
          <w:lang w:val="en-IN"/>
        </w:rPr>
      </w:pPr>
      <w:r>
        <w:rPr>
          <w:lang w:val="en-IN"/>
        </w:rPr>
        <w:lastRenderedPageBreak/>
        <w:t>Spring Boot</w:t>
      </w:r>
    </w:p>
    <w:p w14:paraId="5BDE4FAB" w14:textId="6A14E1AD" w:rsidR="00D57D5C" w:rsidRDefault="00D57D5C" w:rsidP="00D57D5C">
      <w:pPr>
        <w:rPr>
          <w:lang w:val="en-IN"/>
        </w:rPr>
      </w:pPr>
      <w:r>
        <w:rPr>
          <w:lang w:val="en-IN"/>
        </w:rPr>
        <w:t>It is a popular open</w:t>
      </w:r>
      <w:r w:rsidR="00A42752">
        <w:rPr>
          <w:lang w:val="en-IN"/>
        </w:rPr>
        <w:t>-</w:t>
      </w:r>
      <w:r>
        <w:rPr>
          <w:lang w:val="en-IN"/>
        </w:rPr>
        <w:t>source framework, build on top of Spring framework that simplifies the creation of java applications and web applications.</w:t>
      </w:r>
    </w:p>
    <w:p w14:paraId="6CF60606" w14:textId="4629E3C4" w:rsidR="006B07E9" w:rsidRDefault="006B07E9" w:rsidP="00D57D5C">
      <w:pPr>
        <w:rPr>
          <w:lang w:val="en-IN"/>
        </w:rPr>
      </w:pPr>
      <w:r>
        <w:rPr>
          <w:lang w:val="en-IN"/>
        </w:rPr>
        <w:t>Spring Framework + Embedded Server–Bean, xml configuration= Spring Boot</w:t>
      </w:r>
    </w:p>
    <w:p w14:paraId="213266B1" w14:textId="3BEB7F47" w:rsidR="006B07E9" w:rsidRDefault="006B07E9" w:rsidP="00D57D5C">
      <w:pPr>
        <w:rPr>
          <w:b/>
          <w:bCs/>
          <w:lang w:val="en-IN"/>
        </w:rPr>
      </w:pPr>
      <w:r>
        <w:rPr>
          <w:b/>
          <w:bCs/>
          <w:lang w:val="en-IN"/>
        </w:rPr>
        <w:t>Features</w:t>
      </w:r>
    </w:p>
    <w:p w14:paraId="17BD25D9" w14:textId="0469ACF8" w:rsidR="006B07E9" w:rsidRPr="006B07E9" w:rsidRDefault="006B07E9" w:rsidP="00A42752">
      <w:pPr>
        <w:pStyle w:val="ListParagraph"/>
        <w:numPr>
          <w:ilvl w:val="0"/>
          <w:numId w:val="32"/>
        </w:numPr>
        <w:rPr>
          <w:lang w:val="en-IN"/>
        </w:rPr>
      </w:pPr>
      <w:r>
        <w:rPr>
          <w:b/>
          <w:bCs/>
          <w:lang w:val="en-IN"/>
        </w:rPr>
        <w:t>Faster Development</w:t>
      </w:r>
    </w:p>
    <w:p w14:paraId="3138D0C4" w14:textId="094F64B8" w:rsidR="006B07E9" w:rsidRDefault="006B07E9" w:rsidP="00A42752">
      <w:pPr>
        <w:pStyle w:val="ListParagraph"/>
        <w:numPr>
          <w:ilvl w:val="1"/>
          <w:numId w:val="32"/>
        </w:numPr>
        <w:rPr>
          <w:lang w:val="en-IN"/>
        </w:rPr>
      </w:pPr>
      <w:r>
        <w:rPr>
          <w:lang w:val="en-IN"/>
        </w:rPr>
        <w:t xml:space="preserve">Reduce </w:t>
      </w:r>
      <w:r w:rsidR="00A42752">
        <w:rPr>
          <w:lang w:val="en-IN"/>
        </w:rPr>
        <w:t>boiler plate code.</w:t>
      </w:r>
    </w:p>
    <w:p w14:paraId="7C53616E" w14:textId="5ACE3699" w:rsidR="00A42752" w:rsidRDefault="00A42752" w:rsidP="00A42752">
      <w:pPr>
        <w:pStyle w:val="ListParagraph"/>
        <w:numPr>
          <w:ilvl w:val="1"/>
          <w:numId w:val="32"/>
        </w:numPr>
        <w:rPr>
          <w:lang w:val="en-IN"/>
        </w:rPr>
      </w:pPr>
      <w:r>
        <w:rPr>
          <w:lang w:val="en-IN"/>
        </w:rPr>
        <w:t>Convention over configuration</w:t>
      </w:r>
    </w:p>
    <w:p w14:paraId="1EF5FDA9" w14:textId="143B671C" w:rsidR="00A42752" w:rsidRDefault="00A42752" w:rsidP="00A42752">
      <w:pPr>
        <w:pStyle w:val="ListParagraph"/>
        <w:numPr>
          <w:ilvl w:val="1"/>
          <w:numId w:val="32"/>
        </w:numPr>
        <w:rPr>
          <w:lang w:val="en-IN"/>
        </w:rPr>
      </w:pPr>
      <w:r>
        <w:rPr>
          <w:lang w:val="en-IN"/>
        </w:rPr>
        <w:t>Embedded Server</w:t>
      </w:r>
    </w:p>
    <w:p w14:paraId="0C935856" w14:textId="7A46E339" w:rsidR="00A42752" w:rsidRPr="00A42752" w:rsidRDefault="00A42752" w:rsidP="00A42752">
      <w:pPr>
        <w:pStyle w:val="ListParagraph"/>
        <w:numPr>
          <w:ilvl w:val="0"/>
          <w:numId w:val="32"/>
        </w:numPr>
        <w:rPr>
          <w:lang w:val="en-IN"/>
        </w:rPr>
      </w:pPr>
      <w:r>
        <w:rPr>
          <w:b/>
          <w:bCs/>
          <w:lang w:val="en-IN"/>
        </w:rPr>
        <w:t>Improved Productivity</w:t>
      </w:r>
    </w:p>
    <w:p w14:paraId="2E35EABA" w14:textId="16EF58B4" w:rsidR="00A42752" w:rsidRDefault="00A42752" w:rsidP="00A42752">
      <w:pPr>
        <w:pStyle w:val="ListParagraph"/>
        <w:numPr>
          <w:ilvl w:val="1"/>
          <w:numId w:val="32"/>
        </w:numPr>
        <w:rPr>
          <w:lang w:val="en-IN"/>
        </w:rPr>
      </w:pPr>
      <w:r>
        <w:rPr>
          <w:lang w:val="en-IN"/>
        </w:rPr>
        <w:t xml:space="preserve">Spring Initializer (start.spring.io) – It is web tool that allows us to quickly setup a spring boot project with required libraries. </w:t>
      </w:r>
    </w:p>
    <w:p w14:paraId="3A14E98C" w14:textId="567206AC" w:rsidR="00A42752" w:rsidRDefault="00A42752" w:rsidP="00A42752">
      <w:pPr>
        <w:pStyle w:val="ListParagraph"/>
        <w:numPr>
          <w:ilvl w:val="1"/>
          <w:numId w:val="32"/>
        </w:numPr>
        <w:rPr>
          <w:lang w:val="en-IN"/>
        </w:rPr>
      </w:pPr>
      <w:r>
        <w:rPr>
          <w:lang w:val="en-IN"/>
        </w:rPr>
        <w:t>Starters – Spring boot provides pre-configured starter dependencies that abundant commonly used libraries from functionality like web development, data access, etc.</w:t>
      </w:r>
    </w:p>
    <w:p w14:paraId="3BB9591E" w14:textId="5FB18D22" w:rsidR="00A42752" w:rsidRDefault="00A42752" w:rsidP="00A42752">
      <w:pPr>
        <w:pStyle w:val="ListParagraph"/>
        <w:numPr>
          <w:ilvl w:val="1"/>
          <w:numId w:val="32"/>
        </w:numPr>
        <w:rPr>
          <w:lang w:val="en-IN"/>
        </w:rPr>
      </w:pPr>
      <w:r>
        <w:rPr>
          <w:lang w:val="en-IN"/>
        </w:rPr>
        <w:t>Auto-configuration - Spring boot can auto configuration many aspects of our application based on libraries we include.</w:t>
      </w:r>
    </w:p>
    <w:p w14:paraId="446868FE" w14:textId="77777777" w:rsidR="00C81CAD" w:rsidRDefault="00C81CAD" w:rsidP="00C81CAD">
      <w:pPr>
        <w:rPr>
          <w:lang w:val="en-IN"/>
        </w:rPr>
      </w:pPr>
    </w:p>
    <w:p w14:paraId="4CA65E87" w14:textId="77777777" w:rsidR="00C81CAD" w:rsidRDefault="00C81CAD" w:rsidP="00C81CAD">
      <w:pPr>
        <w:rPr>
          <w:lang w:val="en-IN"/>
        </w:rPr>
      </w:pPr>
    </w:p>
    <w:p w14:paraId="017335D3" w14:textId="77777777" w:rsidR="00C81CAD" w:rsidRDefault="00C81CAD" w:rsidP="00C81CAD">
      <w:pPr>
        <w:rPr>
          <w:lang w:val="en-IN"/>
        </w:rPr>
      </w:pPr>
    </w:p>
    <w:p w14:paraId="48D96296" w14:textId="77777777" w:rsidR="00C81CAD" w:rsidRDefault="00C81CAD" w:rsidP="00C81CAD">
      <w:pPr>
        <w:rPr>
          <w:lang w:val="en-IN"/>
        </w:rPr>
      </w:pPr>
    </w:p>
    <w:p w14:paraId="045AB9F3" w14:textId="7DF0BDA4" w:rsidR="00C81CAD" w:rsidRDefault="00572AAC" w:rsidP="00C81CAD">
      <w:pPr>
        <w:rPr>
          <w:lang w:val="en-IN"/>
        </w:rPr>
      </w:pPr>
      <w:r>
        <w:rPr>
          <w:lang w:val="en-IN"/>
        </w:rPr>
        <w:t>//</w:t>
      </w:r>
      <w:proofErr w:type="spellStart"/>
      <w:r>
        <w:rPr>
          <w:lang w:val="en-IN"/>
        </w:rPr>
        <w:t>PehlaSpringBoot</w:t>
      </w:r>
      <w:proofErr w:type="spellEnd"/>
    </w:p>
    <w:p w14:paraId="3427FBE3" w14:textId="77777777" w:rsidR="00C81CAD" w:rsidRDefault="00C81CAD" w:rsidP="00C81CAD">
      <w:pPr>
        <w:rPr>
          <w:lang w:val="en-IN"/>
        </w:rPr>
      </w:pPr>
    </w:p>
    <w:p w14:paraId="2D617407" w14:textId="77777777" w:rsidR="00C81CAD" w:rsidRDefault="00C81CAD" w:rsidP="00C81CAD">
      <w:pPr>
        <w:rPr>
          <w:lang w:val="en-IN"/>
        </w:rPr>
      </w:pPr>
    </w:p>
    <w:p w14:paraId="1AC85913" w14:textId="77777777" w:rsidR="00C81CAD" w:rsidRDefault="00C81CAD" w:rsidP="00C81CAD">
      <w:pPr>
        <w:rPr>
          <w:lang w:val="en-IN"/>
        </w:rPr>
      </w:pPr>
    </w:p>
    <w:p w14:paraId="1A6EAB2A" w14:textId="77777777" w:rsidR="00C81CAD" w:rsidRDefault="00C81CAD" w:rsidP="00C81CAD">
      <w:pPr>
        <w:rPr>
          <w:lang w:val="en-IN"/>
        </w:rPr>
      </w:pPr>
    </w:p>
    <w:p w14:paraId="519DD0A7" w14:textId="77777777" w:rsidR="00C81CAD" w:rsidRDefault="00C81CAD" w:rsidP="00C81CAD">
      <w:pPr>
        <w:rPr>
          <w:lang w:val="en-IN"/>
        </w:rPr>
      </w:pPr>
    </w:p>
    <w:p w14:paraId="5DDD456F" w14:textId="1ABA86AC" w:rsidR="00C81CAD" w:rsidRDefault="00C81CAD" w:rsidP="00C81CAD">
      <w:pPr>
        <w:pStyle w:val="Heading1"/>
        <w:rPr>
          <w:lang w:val="en-IN"/>
        </w:rPr>
      </w:pPr>
      <w:r>
        <w:rPr>
          <w:lang w:val="en-IN"/>
        </w:rPr>
        <w:lastRenderedPageBreak/>
        <w:t>Web Services</w:t>
      </w:r>
    </w:p>
    <w:p w14:paraId="5D263023" w14:textId="49BE4C89" w:rsidR="00C81CAD" w:rsidRPr="00C81CAD" w:rsidRDefault="00C81CAD" w:rsidP="00C81CAD">
      <w:pPr>
        <w:rPr>
          <w:lang w:val="en-IN"/>
        </w:rPr>
      </w:pPr>
      <w:r>
        <w:rPr>
          <w:lang w:val="en-IN"/>
        </w:rPr>
        <w:t>//WEBSERVICES DIAGRAM</w:t>
      </w:r>
    </w:p>
    <w:p w14:paraId="3CEA7F11" w14:textId="77777777" w:rsidR="00C81CAD" w:rsidRDefault="00C81CAD" w:rsidP="00C81CAD">
      <w:pPr>
        <w:rPr>
          <w:lang w:val="en-IN"/>
        </w:rPr>
      </w:pPr>
      <w:r>
        <w:rPr>
          <w:lang w:val="en-IN"/>
        </w:rPr>
        <w:t>Web Service is a software application that uses standardized protocols to exchange data with other applications over the internet. It acts a bridge allowing different systems to communicate and share information seamlessly.</w:t>
      </w:r>
    </w:p>
    <w:p w14:paraId="707E8997" w14:textId="77777777" w:rsidR="00C81CAD" w:rsidRDefault="00C81CAD" w:rsidP="00C81CAD">
      <w:pPr>
        <w:rPr>
          <w:b/>
          <w:bCs/>
          <w:lang w:val="en-IN"/>
        </w:rPr>
      </w:pPr>
      <w:r>
        <w:rPr>
          <w:b/>
          <w:bCs/>
          <w:lang w:val="en-IN"/>
        </w:rPr>
        <w:t>Types of Web Services</w:t>
      </w:r>
    </w:p>
    <w:p w14:paraId="1F2CC7F8" w14:textId="4EB32F81" w:rsidR="00A42752" w:rsidRDefault="00A47213" w:rsidP="00C81CAD">
      <w:pPr>
        <w:pStyle w:val="ListParagraph"/>
        <w:numPr>
          <w:ilvl w:val="0"/>
          <w:numId w:val="34"/>
        </w:numPr>
        <w:rPr>
          <w:lang w:val="en-IN"/>
        </w:rPr>
      </w:pPr>
      <w:r>
        <w:rPr>
          <w:lang w:val="en-IN"/>
        </w:rPr>
        <w:t>SOAP (Simple Object Access Protocol)</w:t>
      </w:r>
    </w:p>
    <w:p w14:paraId="2B924809" w14:textId="653A0397" w:rsidR="00A47213" w:rsidRDefault="00A47213" w:rsidP="00C81CAD">
      <w:pPr>
        <w:pStyle w:val="ListParagraph"/>
        <w:numPr>
          <w:ilvl w:val="0"/>
          <w:numId w:val="34"/>
        </w:numPr>
        <w:rPr>
          <w:lang w:val="en-IN"/>
        </w:rPr>
      </w:pPr>
      <w:r>
        <w:rPr>
          <w:lang w:val="en-IN"/>
        </w:rPr>
        <w:t>Rest (Representational State Transfer)</w:t>
      </w:r>
    </w:p>
    <w:p w14:paraId="4AE97D4C" w14:textId="29D7E7C6" w:rsidR="00A47213" w:rsidRDefault="00A47213" w:rsidP="00A47213">
      <w:pPr>
        <w:rPr>
          <w:b/>
          <w:bCs/>
          <w:lang w:val="en-IN"/>
        </w:rPr>
      </w:pPr>
      <w:r>
        <w:rPr>
          <w:b/>
          <w:bCs/>
          <w:lang w:val="en-IN"/>
        </w:rPr>
        <w:t>SOAP</w:t>
      </w:r>
    </w:p>
    <w:p w14:paraId="7B946F3E" w14:textId="77777777" w:rsidR="000816A9" w:rsidRDefault="004E1E75" w:rsidP="00A47213">
      <w:pPr>
        <w:rPr>
          <w:lang w:val="en-IN"/>
        </w:rPr>
      </w:pPr>
      <w:r>
        <w:rPr>
          <w:lang w:val="en-IN"/>
        </w:rPr>
        <w:t>It is protocol-based approaches that uses xml messages to exchange information. It offers robust security features and complex data exchange capabilities. It is well suited for enterprise application that require strict data validation and security</w:t>
      </w:r>
      <w:r w:rsidR="000816A9">
        <w:rPr>
          <w:lang w:val="en-IN"/>
        </w:rPr>
        <w:t>.</w:t>
      </w:r>
    </w:p>
    <w:p w14:paraId="100E69F8" w14:textId="77777777" w:rsidR="000816A9" w:rsidRDefault="000816A9" w:rsidP="00A47213">
      <w:pPr>
        <w:rPr>
          <w:b/>
          <w:bCs/>
          <w:lang w:val="en-IN"/>
        </w:rPr>
      </w:pPr>
      <w:r>
        <w:rPr>
          <w:b/>
          <w:bCs/>
          <w:lang w:val="en-IN"/>
        </w:rPr>
        <w:t>REST</w:t>
      </w:r>
    </w:p>
    <w:p w14:paraId="5F760940" w14:textId="25D1BB8B" w:rsidR="00A47213" w:rsidRDefault="000816A9" w:rsidP="00A47213">
      <w:pPr>
        <w:rPr>
          <w:lang w:val="en-IN"/>
        </w:rPr>
      </w:pPr>
      <w:r>
        <w:rPr>
          <w:lang w:val="en-IN"/>
        </w:rPr>
        <w:t xml:space="preserve">It is </w:t>
      </w:r>
      <w:proofErr w:type="gramStart"/>
      <w:r>
        <w:rPr>
          <w:lang w:val="en-IN"/>
        </w:rPr>
        <w:t>a</w:t>
      </w:r>
      <w:proofErr w:type="gramEnd"/>
      <w:r>
        <w:rPr>
          <w:lang w:val="en-IN"/>
        </w:rPr>
        <w:t xml:space="preserve"> architectural style that leverages HTTP methods</w:t>
      </w:r>
      <w:r w:rsidR="00CC01E9">
        <w:rPr>
          <w:lang w:val="en-IN"/>
        </w:rPr>
        <w:t xml:space="preserve"> </w:t>
      </w:r>
      <w:r>
        <w:rPr>
          <w:lang w:val="en-IN"/>
        </w:rPr>
        <w:t>(get, post, put</w:t>
      </w:r>
      <w:r w:rsidR="00912545">
        <w:rPr>
          <w:lang w:val="en-IN"/>
        </w:rPr>
        <w:t>, delete</w:t>
      </w:r>
      <w:r>
        <w:rPr>
          <w:lang w:val="en-IN"/>
        </w:rPr>
        <w:t>)</w:t>
      </w:r>
      <w:r w:rsidR="004E1E75">
        <w:rPr>
          <w:lang w:val="en-IN"/>
        </w:rPr>
        <w:t xml:space="preserve"> </w:t>
      </w:r>
      <w:r>
        <w:rPr>
          <w:lang w:val="en-IN"/>
        </w:rPr>
        <w:t>to interact with the web services it is simpler and more light weight and soap</w:t>
      </w:r>
      <w:r w:rsidR="00CC01E9">
        <w:rPr>
          <w:lang w:val="en-IN"/>
        </w:rPr>
        <w:t>.</w:t>
      </w:r>
    </w:p>
    <w:p w14:paraId="2F3AC0EB" w14:textId="0A243C44" w:rsidR="00CC01E9" w:rsidRDefault="00CC01E9" w:rsidP="00A47213">
      <w:pPr>
        <w:rPr>
          <w:lang w:val="en-IN"/>
        </w:rPr>
      </w:pPr>
      <w:r>
        <w:rPr>
          <w:lang w:val="en-IN"/>
        </w:rPr>
        <w:t>It is ideal for modern web applications that require high performance and scalability.</w:t>
      </w:r>
      <w:r w:rsidR="00912545">
        <w:rPr>
          <w:lang w:val="en-IN"/>
        </w:rPr>
        <w:t xml:space="preserve"> </w:t>
      </w:r>
    </w:p>
    <w:p w14:paraId="1393F2D1" w14:textId="77777777" w:rsidR="00912545" w:rsidRDefault="00912545" w:rsidP="00A47213">
      <w:pPr>
        <w:rPr>
          <w:lang w:val="en-IN"/>
        </w:rPr>
      </w:pPr>
    </w:p>
    <w:p w14:paraId="2A1E0EEB" w14:textId="77777777" w:rsidR="00912545" w:rsidRDefault="00912545" w:rsidP="00A47213">
      <w:pPr>
        <w:rPr>
          <w:lang w:val="en-IN"/>
        </w:rPr>
      </w:pPr>
    </w:p>
    <w:p w14:paraId="5039E8B9" w14:textId="77777777" w:rsidR="00912545" w:rsidRDefault="00912545" w:rsidP="00A47213">
      <w:pPr>
        <w:rPr>
          <w:lang w:val="en-IN"/>
        </w:rPr>
      </w:pPr>
    </w:p>
    <w:p w14:paraId="5423AF9E" w14:textId="77777777" w:rsidR="00912545" w:rsidRDefault="00912545" w:rsidP="00A47213">
      <w:pPr>
        <w:rPr>
          <w:lang w:val="en-IN"/>
        </w:rPr>
      </w:pPr>
    </w:p>
    <w:p w14:paraId="5D659EC7" w14:textId="77777777" w:rsidR="00912545" w:rsidRDefault="00912545" w:rsidP="00A47213">
      <w:pPr>
        <w:rPr>
          <w:lang w:val="en-IN"/>
        </w:rPr>
      </w:pPr>
    </w:p>
    <w:p w14:paraId="0E3B54FD" w14:textId="77777777" w:rsidR="00912545" w:rsidRDefault="00912545" w:rsidP="00A47213">
      <w:pPr>
        <w:rPr>
          <w:lang w:val="en-IN"/>
        </w:rPr>
      </w:pPr>
    </w:p>
    <w:p w14:paraId="5112FC5E" w14:textId="7CD19ABD" w:rsidR="00912545" w:rsidRDefault="00912545" w:rsidP="00A47213">
      <w:pPr>
        <w:rPr>
          <w:b/>
          <w:bCs/>
          <w:lang w:val="en-IN"/>
        </w:rPr>
      </w:pPr>
      <w:r>
        <w:rPr>
          <w:b/>
          <w:bCs/>
          <w:lang w:val="en-IN"/>
        </w:rPr>
        <w:lastRenderedPageBreak/>
        <w:t>Key Concepts of REST API</w:t>
      </w:r>
    </w:p>
    <w:p w14:paraId="419AB8DB" w14:textId="45D92F25" w:rsidR="00912545" w:rsidRDefault="00912545" w:rsidP="00912545">
      <w:pPr>
        <w:pStyle w:val="ListParagraph"/>
        <w:numPr>
          <w:ilvl w:val="0"/>
          <w:numId w:val="35"/>
        </w:numPr>
        <w:rPr>
          <w:b/>
          <w:bCs/>
          <w:lang w:val="en-IN"/>
        </w:rPr>
      </w:pPr>
      <w:r>
        <w:rPr>
          <w:b/>
          <w:bCs/>
          <w:lang w:val="en-IN"/>
        </w:rPr>
        <w:t xml:space="preserve">Resources </w:t>
      </w:r>
    </w:p>
    <w:p w14:paraId="6E7B571E" w14:textId="49CEE7E5" w:rsidR="00912545" w:rsidRDefault="00912545" w:rsidP="00912545">
      <w:pPr>
        <w:pStyle w:val="ListParagraph"/>
        <w:rPr>
          <w:lang w:val="en-IN"/>
        </w:rPr>
      </w:pPr>
      <w:r>
        <w:rPr>
          <w:lang w:val="en-IN"/>
        </w:rPr>
        <w:t>These are core concepts in rest, a resource can be anything that can be identified such as document, image or service.</w:t>
      </w:r>
    </w:p>
    <w:p w14:paraId="3A7A2569" w14:textId="6D4D9E25" w:rsidR="00912545" w:rsidRDefault="00912545" w:rsidP="00912545">
      <w:pPr>
        <w:pStyle w:val="ListParagraph"/>
        <w:numPr>
          <w:ilvl w:val="0"/>
          <w:numId w:val="35"/>
        </w:numPr>
        <w:rPr>
          <w:b/>
          <w:bCs/>
          <w:lang w:val="en-IN"/>
        </w:rPr>
      </w:pPr>
      <w:r>
        <w:rPr>
          <w:b/>
          <w:bCs/>
          <w:lang w:val="en-IN"/>
        </w:rPr>
        <w:t>Representations</w:t>
      </w:r>
    </w:p>
    <w:p w14:paraId="32911EE6" w14:textId="51E0BC17" w:rsidR="00912545" w:rsidRDefault="00912545" w:rsidP="00912545">
      <w:pPr>
        <w:pStyle w:val="ListParagraph"/>
        <w:rPr>
          <w:lang w:val="en-IN"/>
        </w:rPr>
      </w:pPr>
      <w:r>
        <w:rPr>
          <w:lang w:val="en-IN"/>
        </w:rPr>
        <w:t>When a client requests a resource a server sends back a representation of a JSON or other format. (99% JSON)</w:t>
      </w:r>
    </w:p>
    <w:p w14:paraId="55B52EBF" w14:textId="1DD28758" w:rsidR="00912545" w:rsidRDefault="00912545" w:rsidP="00912545">
      <w:pPr>
        <w:pStyle w:val="ListParagraph"/>
        <w:numPr>
          <w:ilvl w:val="0"/>
          <w:numId w:val="35"/>
        </w:numPr>
        <w:rPr>
          <w:b/>
          <w:bCs/>
          <w:lang w:val="en-IN"/>
        </w:rPr>
      </w:pPr>
      <w:r>
        <w:rPr>
          <w:b/>
          <w:bCs/>
          <w:lang w:val="en-IN"/>
        </w:rPr>
        <w:t>HTTP methods</w:t>
      </w:r>
    </w:p>
    <w:p w14:paraId="5F8F9628" w14:textId="0741A20B" w:rsidR="00912545" w:rsidRDefault="00912545" w:rsidP="00912545">
      <w:pPr>
        <w:pStyle w:val="ListParagraph"/>
        <w:rPr>
          <w:lang w:val="en-IN"/>
        </w:rPr>
      </w:pPr>
      <w:r>
        <w:rPr>
          <w:lang w:val="en-IN"/>
        </w:rPr>
        <w:t>Rest uses HTTP methods (get, post, put, delete) to perform action on resources.</w:t>
      </w:r>
    </w:p>
    <w:p w14:paraId="606F9A3D" w14:textId="77777777" w:rsidR="005B194C" w:rsidRDefault="005B194C" w:rsidP="005B194C">
      <w:pPr>
        <w:rPr>
          <w:lang w:val="en-IN"/>
        </w:rPr>
      </w:pPr>
    </w:p>
    <w:p w14:paraId="618663F9" w14:textId="77777777" w:rsidR="005B194C" w:rsidRDefault="005B194C" w:rsidP="005B194C">
      <w:pPr>
        <w:rPr>
          <w:lang w:val="en-IN"/>
        </w:rPr>
      </w:pPr>
    </w:p>
    <w:p w14:paraId="16224708" w14:textId="77777777" w:rsidR="005B194C" w:rsidRDefault="005B194C" w:rsidP="005B194C">
      <w:pPr>
        <w:rPr>
          <w:lang w:val="en-IN"/>
        </w:rPr>
      </w:pPr>
    </w:p>
    <w:p w14:paraId="2B556399" w14:textId="77777777" w:rsidR="005B194C" w:rsidRDefault="005B194C" w:rsidP="005B194C">
      <w:pPr>
        <w:rPr>
          <w:lang w:val="en-IN"/>
        </w:rPr>
      </w:pPr>
    </w:p>
    <w:p w14:paraId="3121A56E" w14:textId="77777777" w:rsidR="005B194C" w:rsidRDefault="005B194C" w:rsidP="005B194C">
      <w:pPr>
        <w:rPr>
          <w:lang w:val="en-IN"/>
        </w:rPr>
      </w:pPr>
    </w:p>
    <w:p w14:paraId="50E163DB" w14:textId="77777777" w:rsidR="005B194C" w:rsidRDefault="005B194C" w:rsidP="005B194C">
      <w:pPr>
        <w:rPr>
          <w:lang w:val="en-IN"/>
        </w:rPr>
      </w:pPr>
    </w:p>
    <w:p w14:paraId="07D7E113" w14:textId="77777777" w:rsidR="005B194C" w:rsidRDefault="005B194C" w:rsidP="005B194C">
      <w:pPr>
        <w:rPr>
          <w:lang w:val="en-IN"/>
        </w:rPr>
      </w:pPr>
    </w:p>
    <w:p w14:paraId="25377628" w14:textId="77777777" w:rsidR="005B194C" w:rsidRDefault="005B194C" w:rsidP="005B194C">
      <w:pPr>
        <w:rPr>
          <w:lang w:val="en-IN"/>
        </w:rPr>
      </w:pPr>
    </w:p>
    <w:p w14:paraId="6E9F4F5C" w14:textId="77777777" w:rsidR="005B194C" w:rsidRDefault="005B194C" w:rsidP="005B194C">
      <w:pPr>
        <w:rPr>
          <w:lang w:val="en-IN"/>
        </w:rPr>
      </w:pPr>
    </w:p>
    <w:p w14:paraId="528ECC61" w14:textId="77777777" w:rsidR="005B194C" w:rsidRDefault="005B194C" w:rsidP="005B194C">
      <w:pPr>
        <w:rPr>
          <w:lang w:val="en-IN"/>
        </w:rPr>
      </w:pPr>
    </w:p>
    <w:p w14:paraId="7632C229" w14:textId="77777777" w:rsidR="005B194C" w:rsidRDefault="005B194C" w:rsidP="005B194C">
      <w:pPr>
        <w:rPr>
          <w:lang w:val="en-IN"/>
        </w:rPr>
      </w:pPr>
    </w:p>
    <w:p w14:paraId="4C77E0C3" w14:textId="77777777" w:rsidR="005B194C" w:rsidRDefault="005B194C" w:rsidP="005B194C">
      <w:pPr>
        <w:rPr>
          <w:lang w:val="en-IN"/>
        </w:rPr>
      </w:pPr>
    </w:p>
    <w:p w14:paraId="6218F4B3" w14:textId="77777777" w:rsidR="005B194C" w:rsidRDefault="005B194C" w:rsidP="005B194C">
      <w:pPr>
        <w:rPr>
          <w:lang w:val="en-IN"/>
        </w:rPr>
      </w:pPr>
    </w:p>
    <w:p w14:paraId="5E954FDF" w14:textId="77777777" w:rsidR="005B194C" w:rsidRDefault="005B194C" w:rsidP="005B194C">
      <w:pPr>
        <w:rPr>
          <w:lang w:val="en-IN"/>
        </w:rPr>
      </w:pPr>
    </w:p>
    <w:p w14:paraId="4139AD5B" w14:textId="4EFF7096" w:rsidR="005B194C" w:rsidRDefault="005B194C" w:rsidP="005B194C">
      <w:pPr>
        <w:rPr>
          <w:lang w:val="en-IN"/>
        </w:rPr>
      </w:pPr>
      <w:r w:rsidRPr="005B194C">
        <w:rPr>
          <w:noProof/>
          <w:lang w:val="en-IN"/>
        </w:rPr>
        <w:lastRenderedPageBreak/>
        <w:drawing>
          <wp:inline distT="0" distB="0" distL="0" distR="0" wp14:anchorId="624E5D20" wp14:editId="22DED465">
            <wp:extent cx="2144706" cy="1448972"/>
            <wp:effectExtent l="0" t="0" r="8255" b="0"/>
            <wp:docPr id="207270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09872" name=""/>
                    <pic:cNvPicPr/>
                  </pic:nvPicPr>
                  <pic:blipFill>
                    <a:blip r:embed="rId29"/>
                    <a:stretch>
                      <a:fillRect/>
                    </a:stretch>
                  </pic:blipFill>
                  <pic:spPr>
                    <a:xfrm>
                      <a:off x="0" y="0"/>
                      <a:ext cx="2157415" cy="1457558"/>
                    </a:xfrm>
                    <a:prstGeom prst="rect">
                      <a:avLst/>
                    </a:prstGeom>
                  </pic:spPr>
                </pic:pic>
              </a:graphicData>
            </a:graphic>
          </wp:inline>
        </w:drawing>
      </w:r>
    </w:p>
    <w:p w14:paraId="3D0242B9" w14:textId="2E138C91" w:rsidR="005B194C" w:rsidRDefault="005B194C" w:rsidP="005B194C">
      <w:pPr>
        <w:rPr>
          <w:lang w:val="en-IN"/>
        </w:rPr>
      </w:pPr>
      <w:r w:rsidRPr="005B194C">
        <w:rPr>
          <w:noProof/>
          <w:lang w:val="en-IN"/>
        </w:rPr>
        <w:drawing>
          <wp:inline distT="0" distB="0" distL="0" distR="0" wp14:anchorId="3F045863" wp14:editId="24BFB345">
            <wp:extent cx="5759746" cy="1454225"/>
            <wp:effectExtent l="0" t="0" r="0" b="0"/>
            <wp:docPr id="41987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71839" name=""/>
                    <pic:cNvPicPr/>
                  </pic:nvPicPr>
                  <pic:blipFill>
                    <a:blip r:embed="rId30"/>
                    <a:stretch>
                      <a:fillRect/>
                    </a:stretch>
                  </pic:blipFill>
                  <pic:spPr>
                    <a:xfrm>
                      <a:off x="0" y="0"/>
                      <a:ext cx="5759746" cy="1454225"/>
                    </a:xfrm>
                    <a:prstGeom prst="rect">
                      <a:avLst/>
                    </a:prstGeom>
                  </pic:spPr>
                </pic:pic>
              </a:graphicData>
            </a:graphic>
          </wp:inline>
        </w:drawing>
      </w:r>
    </w:p>
    <w:p w14:paraId="4FF9ACE3" w14:textId="480CC900" w:rsidR="005B194C" w:rsidRDefault="005B194C" w:rsidP="005B194C">
      <w:pPr>
        <w:rPr>
          <w:lang w:val="en-IN"/>
        </w:rPr>
      </w:pPr>
      <w:r w:rsidRPr="005B194C">
        <w:rPr>
          <w:noProof/>
          <w:lang w:val="en-IN"/>
        </w:rPr>
        <w:drawing>
          <wp:inline distT="0" distB="0" distL="0" distR="0" wp14:anchorId="2D87DA45" wp14:editId="4FCD57AA">
            <wp:extent cx="3848298" cy="1911448"/>
            <wp:effectExtent l="0" t="0" r="0" b="0"/>
            <wp:docPr id="201991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17752" name=""/>
                    <pic:cNvPicPr/>
                  </pic:nvPicPr>
                  <pic:blipFill>
                    <a:blip r:embed="rId31"/>
                    <a:stretch>
                      <a:fillRect/>
                    </a:stretch>
                  </pic:blipFill>
                  <pic:spPr>
                    <a:xfrm>
                      <a:off x="0" y="0"/>
                      <a:ext cx="3848298" cy="1911448"/>
                    </a:xfrm>
                    <a:prstGeom prst="rect">
                      <a:avLst/>
                    </a:prstGeom>
                  </pic:spPr>
                </pic:pic>
              </a:graphicData>
            </a:graphic>
          </wp:inline>
        </w:drawing>
      </w:r>
    </w:p>
    <w:p w14:paraId="01CB1FC1" w14:textId="46861A55" w:rsidR="005B194C" w:rsidRDefault="005B194C" w:rsidP="005B194C">
      <w:pPr>
        <w:rPr>
          <w:lang w:val="en-IN"/>
        </w:rPr>
      </w:pPr>
      <w:r w:rsidRPr="005B194C">
        <w:rPr>
          <w:noProof/>
          <w:lang w:val="en-IN"/>
        </w:rPr>
        <w:drawing>
          <wp:inline distT="0" distB="0" distL="0" distR="0" wp14:anchorId="21ACFB88" wp14:editId="043A6348">
            <wp:extent cx="4457929" cy="1873346"/>
            <wp:effectExtent l="0" t="0" r="0" b="0"/>
            <wp:docPr id="2249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54597" name=""/>
                    <pic:cNvPicPr/>
                  </pic:nvPicPr>
                  <pic:blipFill>
                    <a:blip r:embed="rId32"/>
                    <a:stretch>
                      <a:fillRect/>
                    </a:stretch>
                  </pic:blipFill>
                  <pic:spPr>
                    <a:xfrm>
                      <a:off x="0" y="0"/>
                      <a:ext cx="4457929" cy="1873346"/>
                    </a:xfrm>
                    <a:prstGeom prst="rect">
                      <a:avLst/>
                    </a:prstGeom>
                  </pic:spPr>
                </pic:pic>
              </a:graphicData>
            </a:graphic>
          </wp:inline>
        </w:drawing>
      </w:r>
    </w:p>
    <w:p w14:paraId="06B761FA" w14:textId="77777777" w:rsidR="00161A85" w:rsidRDefault="00161A85" w:rsidP="005B194C">
      <w:pPr>
        <w:rPr>
          <w:lang w:val="en-IN"/>
        </w:rPr>
      </w:pPr>
    </w:p>
    <w:p w14:paraId="74FAADBA" w14:textId="77777777" w:rsidR="00161A85" w:rsidRDefault="00161A85" w:rsidP="005B194C">
      <w:pPr>
        <w:rPr>
          <w:lang w:val="en-IN"/>
        </w:rPr>
      </w:pPr>
    </w:p>
    <w:p w14:paraId="08940B13" w14:textId="77777777" w:rsidR="00161A85" w:rsidRDefault="00161A85" w:rsidP="005B194C">
      <w:pPr>
        <w:rPr>
          <w:lang w:val="en-IN"/>
        </w:rPr>
      </w:pPr>
    </w:p>
    <w:p w14:paraId="7DF8A1FB" w14:textId="77777777" w:rsidR="00161A85" w:rsidRDefault="00161A85" w:rsidP="005B194C">
      <w:pPr>
        <w:rPr>
          <w:lang w:val="en-IN"/>
        </w:rPr>
      </w:pPr>
    </w:p>
    <w:p w14:paraId="54FEE806" w14:textId="2A70AFB9" w:rsidR="00161A85" w:rsidRDefault="00161A85" w:rsidP="00197FBA">
      <w:pPr>
        <w:pStyle w:val="Heading1"/>
        <w:rPr>
          <w:lang w:val="en-IN"/>
        </w:rPr>
      </w:pPr>
      <w:r>
        <w:rPr>
          <w:lang w:val="en-IN"/>
        </w:rPr>
        <w:lastRenderedPageBreak/>
        <w:t>Spring Security</w:t>
      </w:r>
    </w:p>
    <w:p w14:paraId="0EE39EBB" w14:textId="337B9095" w:rsidR="00197FBA" w:rsidRDefault="00197FBA" w:rsidP="00197FBA">
      <w:pPr>
        <w:rPr>
          <w:lang w:val="en-IN"/>
        </w:rPr>
      </w:pPr>
      <w:r>
        <w:rPr>
          <w:lang w:val="en-IN"/>
        </w:rPr>
        <w:t>It is a powerful and flexible framework for securing Spring based applications using authentication and authorization.</w:t>
      </w:r>
    </w:p>
    <w:p w14:paraId="433AF8F1" w14:textId="226031A0" w:rsidR="00197FBA" w:rsidRDefault="00197FBA" w:rsidP="00197FBA">
      <w:pPr>
        <w:rPr>
          <w:b/>
          <w:bCs/>
          <w:lang w:val="en-IN"/>
        </w:rPr>
      </w:pPr>
      <w:r>
        <w:rPr>
          <w:b/>
          <w:bCs/>
          <w:lang w:val="en-IN"/>
        </w:rPr>
        <w:t>Authentication</w:t>
      </w:r>
    </w:p>
    <w:p w14:paraId="32357EC8" w14:textId="77777777" w:rsidR="00197FBA" w:rsidRDefault="00197FBA" w:rsidP="00197FBA">
      <w:pPr>
        <w:rPr>
          <w:lang w:val="en-IN"/>
        </w:rPr>
      </w:pPr>
      <w:r>
        <w:rPr>
          <w:lang w:val="en-IN"/>
        </w:rPr>
        <w:t>It is the process of verifying the identity of the user or system attending to access a resource.</w:t>
      </w:r>
    </w:p>
    <w:p w14:paraId="7C95980F" w14:textId="2F6EAEF9" w:rsidR="00197FBA" w:rsidRDefault="00345829" w:rsidP="00197FBA">
      <w:pPr>
        <w:rPr>
          <w:lang w:val="en-IN"/>
        </w:rPr>
      </w:pPr>
      <w:r>
        <w:rPr>
          <w:lang w:val="en-IN"/>
        </w:rPr>
        <w:t>E</w:t>
      </w:r>
      <w:r w:rsidR="00197FBA">
        <w:rPr>
          <w:lang w:val="en-IN"/>
        </w:rPr>
        <w:t>xample: Password based authentication, Multi factor authentication (MFA), biometric authentication</w:t>
      </w:r>
      <w:r>
        <w:rPr>
          <w:lang w:val="en-IN"/>
        </w:rPr>
        <w:t>.</w:t>
      </w:r>
    </w:p>
    <w:p w14:paraId="4E0953B8" w14:textId="71D56724" w:rsidR="00345829" w:rsidRDefault="00345829" w:rsidP="00197FBA">
      <w:pPr>
        <w:rPr>
          <w:b/>
          <w:bCs/>
          <w:lang w:val="en-IN"/>
        </w:rPr>
      </w:pPr>
      <w:r>
        <w:rPr>
          <w:b/>
          <w:bCs/>
          <w:lang w:val="en-IN"/>
        </w:rPr>
        <w:t>Authorization</w:t>
      </w:r>
    </w:p>
    <w:p w14:paraId="715A778A" w14:textId="78C82BE3" w:rsidR="00345829" w:rsidRDefault="00345829" w:rsidP="00197FBA">
      <w:pPr>
        <w:rPr>
          <w:lang w:val="en-IN"/>
        </w:rPr>
      </w:pPr>
      <w:r>
        <w:rPr>
          <w:lang w:val="en-IN"/>
        </w:rPr>
        <w:t>It is the process of determining what actions an authenticated users or systems are allowed to perform on a resource.</w:t>
      </w:r>
    </w:p>
    <w:p w14:paraId="41FA7D0E" w14:textId="7BD7A8D8" w:rsidR="00345829" w:rsidRDefault="00345829" w:rsidP="00197FBA">
      <w:pPr>
        <w:rPr>
          <w:lang w:val="en-IN"/>
        </w:rPr>
      </w:pPr>
      <w:r>
        <w:rPr>
          <w:lang w:val="en-IN"/>
        </w:rPr>
        <w:t>Example: Role based authorization – a user with manager role can approve or reject employee leave request while a user within employee role can only submit leave request</w:t>
      </w:r>
      <w:r w:rsidR="00BB459F">
        <w:rPr>
          <w:lang w:val="en-IN"/>
        </w:rPr>
        <w:t>.</w:t>
      </w:r>
    </w:p>
    <w:p w14:paraId="01A029DB" w14:textId="77777777" w:rsidR="00BB459F" w:rsidRDefault="00BB459F" w:rsidP="00197FBA">
      <w:pPr>
        <w:rPr>
          <w:lang w:val="en-IN"/>
        </w:rPr>
      </w:pPr>
    </w:p>
    <w:p w14:paraId="4F5C6922" w14:textId="3771604F" w:rsidR="00AC203E" w:rsidRDefault="00AC203E" w:rsidP="00197FBA">
      <w:pPr>
        <w:rPr>
          <w:lang w:val="en-IN"/>
        </w:rPr>
      </w:pPr>
      <w:r>
        <w:rPr>
          <w:lang w:val="en-IN"/>
        </w:rPr>
        <w:t>Spring boot security auto configures below features &gt;&gt;&gt;</w:t>
      </w:r>
    </w:p>
    <w:p w14:paraId="0764D64A" w14:textId="77777777" w:rsidR="00AC203E" w:rsidRDefault="00AC203E" w:rsidP="00AC203E">
      <w:pPr>
        <w:pStyle w:val="ListParagraph"/>
        <w:numPr>
          <w:ilvl w:val="0"/>
          <w:numId w:val="36"/>
        </w:numPr>
        <w:rPr>
          <w:b/>
          <w:bCs/>
          <w:lang w:val="en-IN"/>
        </w:rPr>
      </w:pPr>
      <w:r w:rsidRPr="00AC203E">
        <w:rPr>
          <w:b/>
          <w:bCs/>
          <w:lang w:val="en-IN"/>
        </w:rPr>
        <w:t>Spring-boot-starter-security</w:t>
      </w:r>
      <w:r>
        <w:rPr>
          <w:b/>
          <w:bCs/>
          <w:lang w:val="en-IN"/>
        </w:rPr>
        <w:t xml:space="preserve">: </w:t>
      </w:r>
    </w:p>
    <w:p w14:paraId="2831E889" w14:textId="134CF66B" w:rsidR="00AC203E" w:rsidRPr="00AC203E" w:rsidRDefault="00AC203E" w:rsidP="00AC203E">
      <w:pPr>
        <w:pStyle w:val="ListParagraph"/>
        <w:numPr>
          <w:ilvl w:val="0"/>
          <w:numId w:val="37"/>
        </w:numPr>
        <w:rPr>
          <w:b/>
          <w:bCs/>
          <w:lang w:val="en-IN"/>
        </w:rPr>
      </w:pPr>
      <w:r>
        <w:rPr>
          <w:lang w:val="en-IN"/>
        </w:rPr>
        <w:t xml:space="preserve">It aggregates the spring security related dependency </w:t>
      </w:r>
      <w:r>
        <w:rPr>
          <w:b/>
          <w:bCs/>
          <w:lang w:val="en-IN"/>
        </w:rPr>
        <w:t>t</w:t>
      </w:r>
      <w:r>
        <w:rPr>
          <w:lang w:val="en-IN"/>
        </w:rPr>
        <w:t>ogether.</w:t>
      </w:r>
    </w:p>
    <w:p w14:paraId="2D4C7A1D" w14:textId="3028CB72" w:rsidR="00AC203E" w:rsidRPr="003F72E6" w:rsidRDefault="00AC203E" w:rsidP="003F72E6">
      <w:pPr>
        <w:pStyle w:val="ListParagraph"/>
        <w:numPr>
          <w:ilvl w:val="0"/>
          <w:numId w:val="37"/>
        </w:numPr>
        <w:rPr>
          <w:b/>
          <w:bCs/>
          <w:lang w:val="en-IN"/>
        </w:rPr>
      </w:pPr>
      <w:r>
        <w:rPr>
          <w:lang w:val="en-IN"/>
        </w:rPr>
        <w:t>It enables spring security’s default configurations</w:t>
      </w:r>
      <w:r w:rsidR="003F72E6">
        <w:rPr>
          <w:lang w:val="en-IN"/>
        </w:rPr>
        <w:t xml:space="preserve"> which creates a servlet filter as a bean name SecurityFilterChain. </w:t>
      </w:r>
      <w:r w:rsidR="003F72E6" w:rsidRPr="003F72E6">
        <w:rPr>
          <w:lang w:val="en-IN"/>
        </w:rPr>
        <w:t>This bean is responsible for the all the security within your application.</w:t>
      </w:r>
    </w:p>
    <w:p w14:paraId="54168244" w14:textId="564ED7CB" w:rsidR="003F72E6" w:rsidRPr="000D02C9" w:rsidRDefault="003F72E6" w:rsidP="00AC203E">
      <w:pPr>
        <w:pStyle w:val="ListParagraph"/>
        <w:numPr>
          <w:ilvl w:val="0"/>
          <w:numId w:val="37"/>
        </w:numPr>
        <w:rPr>
          <w:b/>
          <w:bCs/>
          <w:lang w:val="en-IN"/>
        </w:rPr>
      </w:pPr>
      <w:r>
        <w:rPr>
          <w:lang w:val="en-IN"/>
        </w:rPr>
        <w:t xml:space="preserve">Form based authentication is enabled by </w:t>
      </w:r>
      <w:r w:rsidR="000D02C9">
        <w:rPr>
          <w:lang w:val="en-IN"/>
        </w:rPr>
        <w:t>default.</w:t>
      </w:r>
    </w:p>
    <w:p w14:paraId="4A3F0F32" w14:textId="5845AFD1" w:rsidR="000D02C9" w:rsidRPr="00740AEC" w:rsidRDefault="000D02C9" w:rsidP="00AC203E">
      <w:pPr>
        <w:pStyle w:val="ListParagraph"/>
        <w:numPr>
          <w:ilvl w:val="0"/>
          <w:numId w:val="37"/>
        </w:numPr>
        <w:rPr>
          <w:b/>
          <w:bCs/>
          <w:lang w:val="en-IN"/>
        </w:rPr>
      </w:pPr>
      <w:r>
        <w:rPr>
          <w:lang w:val="en-IN"/>
        </w:rPr>
        <w:t>It creates default user with username and ‘user’ and randomly generated password in your console.</w:t>
      </w:r>
    </w:p>
    <w:p w14:paraId="66526742" w14:textId="01FD0115" w:rsidR="00740AEC" w:rsidRPr="00740AEC" w:rsidRDefault="00740AEC" w:rsidP="00AC203E">
      <w:pPr>
        <w:pStyle w:val="ListParagraph"/>
        <w:numPr>
          <w:ilvl w:val="0"/>
          <w:numId w:val="37"/>
        </w:numPr>
        <w:rPr>
          <w:b/>
          <w:bCs/>
          <w:lang w:val="en-IN"/>
        </w:rPr>
      </w:pPr>
      <w:r>
        <w:rPr>
          <w:lang w:val="en-IN"/>
        </w:rPr>
        <w:t>Spring boot also provides properties to customize default username and password.</w:t>
      </w:r>
    </w:p>
    <w:p w14:paraId="6127E17D" w14:textId="090754C0" w:rsidR="00AC203E" w:rsidRPr="00767FDB" w:rsidRDefault="00740AEC" w:rsidP="00740AEC">
      <w:pPr>
        <w:pStyle w:val="ListParagraph"/>
        <w:numPr>
          <w:ilvl w:val="0"/>
          <w:numId w:val="37"/>
        </w:numPr>
        <w:rPr>
          <w:b/>
          <w:bCs/>
          <w:lang w:val="en-IN"/>
        </w:rPr>
      </w:pPr>
      <w:r>
        <w:rPr>
          <w:lang w:val="en-IN"/>
        </w:rPr>
        <w:t>CSRF (cross site request forgery) attack prevention is enabled by default.</w:t>
      </w:r>
    </w:p>
    <w:p w14:paraId="239193FF" w14:textId="367E3BC2" w:rsidR="00767FDB" w:rsidRDefault="00767FDB" w:rsidP="00767FDB">
      <w:pPr>
        <w:pStyle w:val="Heading1"/>
        <w:rPr>
          <w:lang w:val="en-IN"/>
        </w:rPr>
      </w:pPr>
      <w:r>
        <w:rPr>
          <w:lang w:val="en-IN"/>
        </w:rPr>
        <w:lastRenderedPageBreak/>
        <w:t>Micro Services</w:t>
      </w:r>
    </w:p>
    <w:p w14:paraId="48FFFCFA" w14:textId="62FD636E" w:rsidR="00553BAE" w:rsidRDefault="00553BAE" w:rsidP="00767FDB">
      <w:pPr>
        <w:rPr>
          <w:lang w:val="en-IN"/>
        </w:rPr>
      </w:pPr>
      <w:r>
        <w:rPr>
          <w:lang w:val="en-IN"/>
        </w:rPr>
        <w:t>Microservices is an approach to develop a single application as a suite of small services, each running its own process and communicating with light weight mechanisms, with around business capabilities and independently deployable by fully automated deployment machinery.</w:t>
      </w:r>
    </w:p>
    <w:p w14:paraId="2E582E85" w14:textId="771C7DE2" w:rsidR="00767FDB" w:rsidRDefault="00BB28A8" w:rsidP="00767FDB">
      <w:pPr>
        <w:rPr>
          <w:lang w:val="en-IN"/>
        </w:rPr>
      </w:pPr>
      <w:r>
        <w:rPr>
          <w:lang w:val="en-IN"/>
        </w:rPr>
        <w:t>Every Microservice has its own server and independent database.</w:t>
      </w:r>
    </w:p>
    <w:p w14:paraId="5F7DE4F7" w14:textId="55852104" w:rsidR="00BB28A8" w:rsidRDefault="00BB28A8" w:rsidP="00767FDB">
      <w:pPr>
        <w:rPr>
          <w:b/>
          <w:bCs/>
          <w:lang w:val="en-IN"/>
        </w:rPr>
      </w:pPr>
      <w:r>
        <w:rPr>
          <w:b/>
          <w:bCs/>
          <w:lang w:val="en-IN"/>
        </w:rPr>
        <w:t>Spring Cloud</w:t>
      </w:r>
    </w:p>
    <w:p w14:paraId="7B302794" w14:textId="5A5672C5" w:rsidR="00BB28A8" w:rsidRDefault="00F94765" w:rsidP="00767FDB">
      <w:pPr>
        <w:rPr>
          <w:lang w:val="en-IN"/>
        </w:rPr>
      </w:pPr>
      <w:r>
        <w:rPr>
          <w:lang w:val="en-IN"/>
        </w:rPr>
        <w:t>It is a framework build on top of spring boot that helps developers build distribute system and microservice architecture easily. Instead of writing everything from scratch Spring cloud provides ready-made tools from common problems in microservice.</w:t>
      </w:r>
    </w:p>
    <w:p w14:paraId="5F45A79E" w14:textId="494AC220" w:rsidR="00943403" w:rsidRDefault="00943403" w:rsidP="00767FDB">
      <w:pPr>
        <w:rPr>
          <w:lang w:val="en-IN"/>
        </w:rPr>
      </w:pPr>
      <w:r>
        <w:rPr>
          <w:lang w:val="en-IN"/>
        </w:rPr>
        <w:t xml:space="preserve">Spring cloud provide solution for </w:t>
      </w:r>
    </w:p>
    <w:p w14:paraId="0A596540" w14:textId="5861BCDD" w:rsidR="00943403" w:rsidRDefault="00943403" w:rsidP="00943403">
      <w:pPr>
        <w:pStyle w:val="ListParagraph"/>
        <w:numPr>
          <w:ilvl w:val="0"/>
          <w:numId w:val="38"/>
        </w:numPr>
        <w:rPr>
          <w:lang w:val="en-IN"/>
        </w:rPr>
      </w:pPr>
      <w:r>
        <w:rPr>
          <w:lang w:val="en-IN"/>
        </w:rPr>
        <w:t>Service discovery</w:t>
      </w:r>
    </w:p>
    <w:p w14:paraId="1DB5D5F4" w14:textId="748FC912" w:rsidR="00943403" w:rsidRDefault="00943403" w:rsidP="00943403">
      <w:pPr>
        <w:pStyle w:val="ListParagraph"/>
        <w:numPr>
          <w:ilvl w:val="0"/>
          <w:numId w:val="38"/>
        </w:numPr>
        <w:rPr>
          <w:lang w:val="en-IN"/>
        </w:rPr>
      </w:pPr>
      <w:r>
        <w:rPr>
          <w:lang w:val="en-IN"/>
        </w:rPr>
        <w:t xml:space="preserve">Load Balancing </w:t>
      </w:r>
    </w:p>
    <w:p w14:paraId="68E8D674" w14:textId="280F1A4F" w:rsidR="00943403" w:rsidRDefault="00943403" w:rsidP="00943403">
      <w:pPr>
        <w:pStyle w:val="ListParagraph"/>
        <w:numPr>
          <w:ilvl w:val="0"/>
          <w:numId w:val="38"/>
        </w:numPr>
        <w:rPr>
          <w:lang w:val="en-IN"/>
        </w:rPr>
      </w:pPr>
      <w:r>
        <w:rPr>
          <w:lang w:val="en-IN"/>
        </w:rPr>
        <w:t>Configuration Management</w:t>
      </w:r>
    </w:p>
    <w:p w14:paraId="1819B56D" w14:textId="14EB8187" w:rsidR="00943403" w:rsidRDefault="00943403" w:rsidP="00943403">
      <w:pPr>
        <w:pStyle w:val="ListParagraph"/>
        <w:numPr>
          <w:ilvl w:val="0"/>
          <w:numId w:val="38"/>
        </w:numPr>
        <w:rPr>
          <w:lang w:val="en-IN"/>
        </w:rPr>
      </w:pPr>
      <w:r>
        <w:rPr>
          <w:lang w:val="en-IN"/>
        </w:rPr>
        <w:t xml:space="preserve">Fault tolerance </w:t>
      </w:r>
    </w:p>
    <w:p w14:paraId="6314E48C" w14:textId="6D30686C" w:rsidR="00943403" w:rsidRDefault="00943403" w:rsidP="00943403">
      <w:pPr>
        <w:pStyle w:val="ListParagraph"/>
        <w:numPr>
          <w:ilvl w:val="0"/>
          <w:numId w:val="38"/>
        </w:numPr>
        <w:rPr>
          <w:lang w:val="en-IN"/>
        </w:rPr>
      </w:pPr>
      <w:r>
        <w:rPr>
          <w:lang w:val="en-IN"/>
        </w:rPr>
        <w:t>API gateway routing</w:t>
      </w:r>
    </w:p>
    <w:p w14:paraId="59EB7077" w14:textId="11DBB78D" w:rsidR="00943403" w:rsidRDefault="00DB1971" w:rsidP="00943403">
      <w:pPr>
        <w:rPr>
          <w:b/>
          <w:bCs/>
          <w:lang w:val="en-IN"/>
        </w:rPr>
      </w:pPr>
      <w:r w:rsidRPr="00DB1971">
        <w:rPr>
          <w:b/>
          <w:bCs/>
          <w:lang w:val="en-IN"/>
        </w:rPr>
        <w:t xml:space="preserve">Spring Cloud </w:t>
      </w:r>
      <w:r>
        <w:rPr>
          <w:b/>
          <w:bCs/>
          <w:lang w:val="en-IN"/>
        </w:rPr>
        <w:t>– Netflix</w:t>
      </w:r>
    </w:p>
    <w:p w14:paraId="23A325A5" w14:textId="276B16F9" w:rsidR="00DB1971" w:rsidRDefault="00DB1971" w:rsidP="00943403">
      <w:pPr>
        <w:rPr>
          <w:lang w:val="en-IN"/>
        </w:rPr>
      </w:pPr>
      <w:r>
        <w:rPr>
          <w:lang w:val="en-IN"/>
        </w:rPr>
        <w:t xml:space="preserve">It is collection of tools from Netflix that helps build </w:t>
      </w:r>
      <w:r w:rsidR="00031A5F">
        <w:rPr>
          <w:lang w:val="en-IN"/>
        </w:rPr>
        <w:t>scalable microservices using spring cloud.</w:t>
      </w:r>
    </w:p>
    <w:p w14:paraId="03287218" w14:textId="3D68FE3F" w:rsidR="003B11FC" w:rsidRDefault="003B11FC" w:rsidP="00943403">
      <w:pPr>
        <w:rPr>
          <w:b/>
          <w:bCs/>
          <w:lang w:val="en-IN"/>
        </w:rPr>
      </w:pPr>
      <w:r w:rsidRPr="003538C5">
        <w:rPr>
          <w:b/>
          <w:bCs/>
          <w:lang w:val="en-IN"/>
        </w:rPr>
        <w:t>Core Netflix Components:</w:t>
      </w:r>
    </w:p>
    <w:p w14:paraId="6C442F84" w14:textId="455E534B" w:rsidR="003538C5" w:rsidRDefault="003538C5" w:rsidP="00943403">
      <w:pPr>
        <w:rPr>
          <w:lang w:val="en-IN"/>
        </w:rPr>
      </w:pPr>
      <w:r>
        <w:rPr>
          <w:lang w:val="en-IN"/>
        </w:rPr>
        <w:t>Eureka – Service Discovery</w:t>
      </w:r>
    </w:p>
    <w:p w14:paraId="73341EC9" w14:textId="3C77EB7D" w:rsidR="003538C5" w:rsidRDefault="003538C5" w:rsidP="00943403">
      <w:pPr>
        <w:rPr>
          <w:lang w:val="en-IN"/>
        </w:rPr>
      </w:pPr>
      <w:r>
        <w:rPr>
          <w:lang w:val="en-IN"/>
        </w:rPr>
        <w:t>Ribbon – Load Balance, Spring Cloud load balance</w:t>
      </w:r>
    </w:p>
    <w:p w14:paraId="79FB7375" w14:textId="7424300D" w:rsidR="003538C5" w:rsidRDefault="003538C5" w:rsidP="00943403">
      <w:pPr>
        <w:rPr>
          <w:lang w:val="en-IN"/>
        </w:rPr>
      </w:pPr>
      <w:r>
        <w:rPr>
          <w:lang w:val="en-IN"/>
        </w:rPr>
        <w:t xml:space="preserve">Hystrix – Circuit Breaker </w:t>
      </w:r>
    </w:p>
    <w:p w14:paraId="5CEB8C4B" w14:textId="5376C58A" w:rsidR="003538C5" w:rsidRDefault="00BD2B4B" w:rsidP="00943403">
      <w:pPr>
        <w:rPr>
          <w:lang w:val="en-IN"/>
        </w:rPr>
      </w:pPr>
      <w:proofErr w:type="spellStart"/>
      <w:r>
        <w:rPr>
          <w:lang w:val="en-IN"/>
        </w:rPr>
        <w:t>Zuul</w:t>
      </w:r>
      <w:proofErr w:type="spellEnd"/>
      <w:r>
        <w:rPr>
          <w:lang w:val="en-IN"/>
        </w:rPr>
        <w:t xml:space="preserve"> – API Gateway, Spring Cloud </w:t>
      </w:r>
      <w:proofErr w:type="spellStart"/>
      <w:r>
        <w:rPr>
          <w:lang w:val="en-IN"/>
        </w:rPr>
        <w:t>Gatteway</w:t>
      </w:r>
      <w:proofErr w:type="spellEnd"/>
    </w:p>
    <w:p w14:paraId="0B549D67" w14:textId="4BDB35BA" w:rsidR="003538C5" w:rsidRPr="003538C5" w:rsidRDefault="00BD2B4B" w:rsidP="00943403">
      <w:pPr>
        <w:rPr>
          <w:lang w:val="en-IN"/>
        </w:rPr>
      </w:pPr>
      <w:r>
        <w:rPr>
          <w:lang w:val="en-IN"/>
        </w:rPr>
        <w:t xml:space="preserve">Feign </w:t>
      </w:r>
      <w:r w:rsidR="00A12506">
        <w:rPr>
          <w:lang w:val="en-IN"/>
        </w:rPr>
        <w:t>–</w:t>
      </w:r>
      <w:r>
        <w:rPr>
          <w:lang w:val="en-IN"/>
        </w:rPr>
        <w:t xml:space="preserve"> </w:t>
      </w:r>
    </w:p>
    <w:p w14:paraId="6C69FB5E" w14:textId="1B054784" w:rsidR="00B96E0B" w:rsidRPr="00B96E0B" w:rsidRDefault="00B96E0B" w:rsidP="00B96E0B">
      <w:pPr>
        <w:tabs>
          <w:tab w:val="left" w:pos="1140"/>
        </w:tabs>
        <w:rPr>
          <w:lang w:val="en-IN"/>
        </w:rPr>
      </w:pPr>
    </w:p>
    <w:sectPr w:rsidR="00B96E0B" w:rsidRPr="00B96E0B">
      <w:footerReference w:type="default" r:id="rId33"/>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3785" w14:textId="77777777" w:rsidR="009B517A" w:rsidRDefault="009B517A">
      <w:r>
        <w:separator/>
      </w:r>
    </w:p>
    <w:p w14:paraId="45879F6A" w14:textId="77777777" w:rsidR="009B517A" w:rsidRDefault="009B517A"/>
  </w:endnote>
  <w:endnote w:type="continuationSeparator" w:id="0">
    <w:p w14:paraId="12260170" w14:textId="77777777" w:rsidR="009B517A" w:rsidRDefault="009B517A">
      <w:r>
        <w:continuationSeparator/>
      </w:r>
    </w:p>
    <w:p w14:paraId="5711DAA9" w14:textId="77777777" w:rsidR="009B517A" w:rsidRDefault="009B51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34BD8DB9" w14:textId="77777777" w:rsidR="008918F2" w:rsidRDefault="00E34F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2E21" w14:textId="77777777" w:rsidR="009B517A" w:rsidRDefault="009B517A">
      <w:r>
        <w:separator/>
      </w:r>
    </w:p>
    <w:p w14:paraId="0B27B395" w14:textId="77777777" w:rsidR="009B517A" w:rsidRDefault="009B517A"/>
  </w:footnote>
  <w:footnote w:type="continuationSeparator" w:id="0">
    <w:p w14:paraId="4A848799" w14:textId="77777777" w:rsidR="009B517A" w:rsidRDefault="009B517A">
      <w:r>
        <w:continuationSeparator/>
      </w:r>
    </w:p>
    <w:p w14:paraId="5952D544" w14:textId="77777777" w:rsidR="009B517A" w:rsidRDefault="009B51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C69"/>
    <w:multiLevelType w:val="hybridMultilevel"/>
    <w:tmpl w:val="21C022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756138"/>
    <w:multiLevelType w:val="hybridMultilevel"/>
    <w:tmpl w:val="D0363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725DD8"/>
    <w:multiLevelType w:val="hybridMultilevel"/>
    <w:tmpl w:val="04929F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F4016"/>
    <w:multiLevelType w:val="hybridMultilevel"/>
    <w:tmpl w:val="F1248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8D7FBA"/>
    <w:multiLevelType w:val="hybridMultilevel"/>
    <w:tmpl w:val="22C89C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947666"/>
    <w:multiLevelType w:val="hybridMultilevel"/>
    <w:tmpl w:val="666CA7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787E7E"/>
    <w:multiLevelType w:val="hybridMultilevel"/>
    <w:tmpl w:val="EB6E8F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1C83DA7"/>
    <w:multiLevelType w:val="hybridMultilevel"/>
    <w:tmpl w:val="CC8C8C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417936"/>
    <w:multiLevelType w:val="hybridMultilevel"/>
    <w:tmpl w:val="5BC4F8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6C1EF6"/>
    <w:multiLevelType w:val="hybridMultilevel"/>
    <w:tmpl w:val="945E5D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181914"/>
    <w:multiLevelType w:val="hybridMultilevel"/>
    <w:tmpl w:val="CA0225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3551F4"/>
    <w:multiLevelType w:val="hybridMultilevel"/>
    <w:tmpl w:val="39D6170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2F36C1"/>
    <w:multiLevelType w:val="hybridMultilevel"/>
    <w:tmpl w:val="B6405D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A60401"/>
    <w:multiLevelType w:val="hybridMultilevel"/>
    <w:tmpl w:val="22C89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3696E60"/>
    <w:multiLevelType w:val="hybridMultilevel"/>
    <w:tmpl w:val="EEF010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5565EA"/>
    <w:multiLevelType w:val="hybridMultilevel"/>
    <w:tmpl w:val="07F496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E8671A"/>
    <w:multiLevelType w:val="hybridMultilevel"/>
    <w:tmpl w:val="4D16A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EC2919"/>
    <w:multiLevelType w:val="hybridMultilevel"/>
    <w:tmpl w:val="992CA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A5261C"/>
    <w:multiLevelType w:val="hybridMultilevel"/>
    <w:tmpl w:val="5F3C03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5C2C2E"/>
    <w:multiLevelType w:val="hybridMultilevel"/>
    <w:tmpl w:val="38209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9AB7306"/>
    <w:multiLevelType w:val="hybridMultilevel"/>
    <w:tmpl w:val="9B0E10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B769E1"/>
    <w:multiLevelType w:val="hybridMultilevel"/>
    <w:tmpl w:val="4EACA3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040B65"/>
    <w:multiLevelType w:val="hybridMultilevel"/>
    <w:tmpl w:val="95C2C1B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C236F95"/>
    <w:multiLevelType w:val="hybridMultilevel"/>
    <w:tmpl w:val="02C80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F3698D"/>
    <w:multiLevelType w:val="hybridMultilevel"/>
    <w:tmpl w:val="12E07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14E35B6"/>
    <w:multiLevelType w:val="hybridMultilevel"/>
    <w:tmpl w:val="D6E0EF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4D259B"/>
    <w:multiLevelType w:val="hybridMultilevel"/>
    <w:tmpl w:val="0C8C9F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B502AE1"/>
    <w:multiLevelType w:val="hybridMultilevel"/>
    <w:tmpl w:val="CC8C8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0F4E56"/>
    <w:multiLevelType w:val="hybridMultilevel"/>
    <w:tmpl w:val="28A2379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2C41DFD"/>
    <w:multiLevelType w:val="hybridMultilevel"/>
    <w:tmpl w:val="3F2A93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D06AB6"/>
    <w:multiLevelType w:val="hybridMultilevel"/>
    <w:tmpl w:val="48266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525656D"/>
    <w:multiLevelType w:val="hybridMultilevel"/>
    <w:tmpl w:val="4952226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62F2808"/>
    <w:multiLevelType w:val="hybridMultilevel"/>
    <w:tmpl w:val="F72A98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2D59BF"/>
    <w:multiLevelType w:val="hybridMultilevel"/>
    <w:tmpl w:val="699A92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214F41"/>
    <w:multiLevelType w:val="hybridMultilevel"/>
    <w:tmpl w:val="86841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8E53ACE"/>
    <w:multiLevelType w:val="hybridMultilevel"/>
    <w:tmpl w:val="60A4E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DF57F06"/>
    <w:multiLevelType w:val="hybridMultilevel"/>
    <w:tmpl w:val="3AFE8F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2775256">
    <w:abstractNumId w:val="27"/>
  </w:num>
  <w:num w:numId="2" w16cid:durableId="1843664966">
    <w:abstractNumId w:val="25"/>
  </w:num>
  <w:num w:numId="3" w16cid:durableId="1122845065">
    <w:abstractNumId w:val="30"/>
  </w:num>
  <w:num w:numId="4" w16cid:durableId="923100903">
    <w:abstractNumId w:val="2"/>
  </w:num>
  <w:num w:numId="5" w16cid:durableId="1871449314">
    <w:abstractNumId w:val="33"/>
  </w:num>
  <w:num w:numId="6" w16cid:durableId="969819440">
    <w:abstractNumId w:val="36"/>
  </w:num>
  <w:num w:numId="7" w16cid:durableId="430659841">
    <w:abstractNumId w:val="35"/>
  </w:num>
  <w:num w:numId="8" w16cid:durableId="15892336">
    <w:abstractNumId w:val="9"/>
  </w:num>
  <w:num w:numId="9" w16cid:durableId="912593402">
    <w:abstractNumId w:val="18"/>
  </w:num>
  <w:num w:numId="10" w16cid:durableId="2101247024">
    <w:abstractNumId w:val="19"/>
  </w:num>
  <w:num w:numId="11" w16cid:durableId="1832984499">
    <w:abstractNumId w:val="16"/>
  </w:num>
  <w:num w:numId="12" w16cid:durableId="990521453">
    <w:abstractNumId w:val="1"/>
  </w:num>
  <w:num w:numId="13" w16cid:durableId="1237783186">
    <w:abstractNumId w:val="37"/>
  </w:num>
  <w:num w:numId="14" w16cid:durableId="660157225">
    <w:abstractNumId w:val="3"/>
  </w:num>
  <w:num w:numId="15" w16cid:durableId="251934036">
    <w:abstractNumId w:val="24"/>
  </w:num>
  <w:num w:numId="16" w16cid:durableId="344944927">
    <w:abstractNumId w:val="0"/>
  </w:num>
  <w:num w:numId="17" w16cid:durableId="1700619157">
    <w:abstractNumId w:val="29"/>
  </w:num>
  <w:num w:numId="18" w16cid:durableId="890118048">
    <w:abstractNumId w:val="23"/>
  </w:num>
  <w:num w:numId="19" w16cid:durableId="356320631">
    <w:abstractNumId w:val="20"/>
  </w:num>
  <w:num w:numId="20" w16cid:durableId="152651802">
    <w:abstractNumId w:val="21"/>
  </w:num>
  <w:num w:numId="21" w16cid:durableId="1079138964">
    <w:abstractNumId w:val="5"/>
  </w:num>
  <w:num w:numId="22" w16cid:durableId="1438021320">
    <w:abstractNumId w:val="8"/>
  </w:num>
  <w:num w:numId="23" w16cid:durableId="299505254">
    <w:abstractNumId w:val="34"/>
  </w:num>
  <w:num w:numId="24" w16cid:durableId="1346666415">
    <w:abstractNumId w:val="13"/>
  </w:num>
  <w:num w:numId="25" w16cid:durableId="1753160824">
    <w:abstractNumId w:val="26"/>
  </w:num>
  <w:num w:numId="26" w16cid:durableId="969944131">
    <w:abstractNumId w:val="11"/>
  </w:num>
  <w:num w:numId="27" w16cid:durableId="1852136078">
    <w:abstractNumId w:val="17"/>
  </w:num>
  <w:num w:numId="28" w16cid:durableId="1500583568">
    <w:abstractNumId w:val="10"/>
  </w:num>
  <w:num w:numId="29" w16cid:durableId="1206871120">
    <w:abstractNumId w:val="12"/>
  </w:num>
  <w:num w:numId="30" w16cid:durableId="1176309046">
    <w:abstractNumId w:val="4"/>
  </w:num>
  <w:num w:numId="31" w16cid:durableId="1962304420">
    <w:abstractNumId w:val="22"/>
  </w:num>
  <w:num w:numId="32" w16cid:durableId="1567034812">
    <w:abstractNumId w:val="32"/>
  </w:num>
  <w:num w:numId="33" w16cid:durableId="1666974687">
    <w:abstractNumId w:val="31"/>
  </w:num>
  <w:num w:numId="34" w16cid:durableId="979264027">
    <w:abstractNumId w:val="15"/>
  </w:num>
  <w:num w:numId="35" w16cid:durableId="909728492">
    <w:abstractNumId w:val="28"/>
  </w:num>
  <w:num w:numId="36" w16cid:durableId="1925455394">
    <w:abstractNumId w:val="7"/>
  </w:num>
  <w:num w:numId="37" w16cid:durableId="448932500">
    <w:abstractNumId w:val="6"/>
  </w:num>
  <w:num w:numId="38" w16cid:durableId="23944127">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B1"/>
    <w:rsid w:val="00005FFD"/>
    <w:rsid w:val="0000629C"/>
    <w:rsid w:val="00007C6B"/>
    <w:rsid w:val="000107CE"/>
    <w:rsid w:val="00010801"/>
    <w:rsid w:val="000123E3"/>
    <w:rsid w:val="00013867"/>
    <w:rsid w:val="0001468E"/>
    <w:rsid w:val="00017D0A"/>
    <w:rsid w:val="00026E1A"/>
    <w:rsid w:val="00031A5F"/>
    <w:rsid w:val="00031B95"/>
    <w:rsid w:val="00033AE1"/>
    <w:rsid w:val="00036D73"/>
    <w:rsid w:val="00036E4C"/>
    <w:rsid w:val="00040406"/>
    <w:rsid w:val="0004068E"/>
    <w:rsid w:val="00042DDB"/>
    <w:rsid w:val="000454A2"/>
    <w:rsid w:val="00051318"/>
    <w:rsid w:val="0005263B"/>
    <w:rsid w:val="00053E9B"/>
    <w:rsid w:val="0005486C"/>
    <w:rsid w:val="000576BF"/>
    <w:rsid w:val="00072413"/>
    <w:rsid w:val="000733E8"/>
    <w:rsid w:val="00073897"/>
    <w:rsid w:val="000816A9"/>
    <w:rsid w:val="00090EC8"/>
    <w:rsid w:val="0009212B"/>
    <w:rsid w:val="000949BF"/>
    <w:rsid w:val="00096F29"/>
    <w:rsid w:val="000A0F20"/>
    <w:rsid w:val="000A2046"/>
    <w:rsid w:val="000A232E"/>
    <w:rsid w:val="000B43E7"/>
    <w:rsid w:val="000B6223"/>
    <w:rsid w:val="000C6E6D"/>
    <w:rsid w:val="000C74D7"/>
    <w:rsid w:val="000D02C9"/>
    <w:rsid w:val="000D24D2"/>
    <w:rsid w:val="000D26F3"/>
    <w:rsid w:val="000D34E1"/>
    <w:rsid w:val="000D370C"/>
    <w:rsid w:val="000D7640"/>
    <w:rsid w:val="000E413C"/>
    <w:rsid w:val="000E786E"/>
    <w:rsid w:val="000F05AF"/>
    <w:rsid w:val="000F1913"/>
    <w:rsid w:val="000F1A9F"/>
    <w:rsid w:val="00112F35"/>
    <w:rsid w:val="0011399A"/>
    <w:rsid w:val="00123742"/>
    <w:rsid w:val="00125B65"/>
    <w:rsid w:val="0013235D"/>
    <w:rsid w:val="00133211"/>
    <w:rsid w:val="0013448A"/>
    <w:rsid w:val="001417EB"/>
    <w:rsid w:val="0014448E"/>
    <w:rsid w:val="001477B9"/>
    <w:rsid w:val="00154FFA"/>
    <w:rsid w:val="00155DB3"/>
    <w:rsid w:val="00157EAE"/>
    <w:rsid w:val="00161A85"/>
    <w:rsid w:val="00163F66"/>
    <w:rsid w:val="001662B2"/>
    <w:rsid w:val="001663EE"/>
    <w:rsid w:val="0017022B"/>
    <w:rsid w:val="00171EDF"/>
    <w:rsid w:val="0017306D"/>
    <w:rsid w:val="001774A7"/>
    <w:rsid w:val="001779FA"/>
    <w:rsid w:val="00183768"/>
    <w:rsid w:val="00184382"/>
    <w:rsid w:val="00187960"/>
    <w:rsid w:val="00197FBA"/>
    <w:rsid w:val="001A4428"/>
    <w:rsid w:val="001A6521"/>
    <w:rsid w:val="001B2915"/>
    <w:rsid w:val="001B6DFF"/>
    <w:rsid w:val="001C3F46"/>
    <w:rsid w:val="001C6C54"/>
    <w:rsid w:val="001D650D"/>
    <w:rsid w:val="001D6B76"/>
    <w:rsid w:val="001D7D92"/>
    <w:rsid w:val="001E1AC5"/>
    <w:rsid w:val="001E38BC"/>
    <w:rsid w:val="001F0CCA"/>
    <w:rsid w:val="001F2106"/>
    <w:rsid w:val="001F6838"/>
    <w:rsid w:val="001F6D08"/>
    <w:rsid w:val="00206A25"/>
    <w:rsid w:val="00224442"/>
    <w:rsid w:val="00241964"/>
    <w:rsid w:val="002450E3"/>
    <w:rsid w:val="002753F8"/>
    <w:rsid w:val="00296196"/>
    <w:rsid w:val="00297C2F"/>
    <w:rsid w:val="002A05C6"/>
    <w:rsid w:val="002A239C"/>
    <w:rsid w:val="002A68EC"/>
    <w:rsid w:val="002B0D79"/>
    <w:rsid w:val="002B71C5"/>
    <w:rsid w:val="002C0C37"/>
    <w:rsid w:val="002C5AD4"/>
    <w:rsid w:val="002D2977"/>
    <w:rsid w:val="002E562D"/>
    <w:rsid w:val="002E6789"/>
    <w:rsid w:val="002F1B29"/>
    <w:rsid w:val="002F589A"/>
    <w:rsid w:val="00301FF0"/>
    <w:rsid w:val="00302318"/>
    <w:rsid w:val="0030536D"/>
    <w:rsid w:val="00306266"/>
    <w:rsid w:val="00317468"/>
    <w:rsid w:val="00327763"/>
    <w:rsid w:val="00332024"/>
    <w:rsid w:val="00332B6A"/>
    <w:rsid w:val="00334A7D"/>
    <w:rsid w:val="00340032"/>
    <w:rsid w:val="00345829"/>
    <w:rsid w:val="003461FE"/>
    <w:rsid w:val="003538C5"/>
    <w:rsid w:val="00355DF0"/>
    <w:rsid w:val="00361098"/>
    <w:rsid w:val="003620FA"/>
    <w:rsid w:val="00371DA7"/>
    <w:rsid w:val="00373B9B"/>
    <w:rsid w:val="003827A2"/>
    <w:rsid w:val="00383C36"/>
    <w:rsid w:val="00384C4B"/>
    <w:rsid w:val="00387E85"/>
    <w:rsid w:val="00392F5F"/>
    <w:rsid w:val="00395825"/>
    <w:rsid w:val="003A3B7D"/>
    <w:rsid w:val="003B11FC"/>
    <w:rsid w:val="003B50C1"/>
    <w:rsid w:val="003C3D90"/>
    <w:rsid w:val="003D1FB2"/>
    <w:rsid w:val="003E4349"/>
    <w:rsid w:val="003E4387"/>
    <w:rsid w:val="003E7858"/>
    <w:rsid w:val="003F0E2C"/>
    <w:rsid w:val="003F5717"/>
    <w:rsid w:val="003F61F5"/>
    <w:rsid w:val="003F66B8"/>
    <w:rsid w:val="003F72E6"/>
    <w:rsid w:val="00405578"/>
    <w:rsid w:val="00407A1D"/>
    <w:rsid w:val="004115BB"/>
    <w:rsid w:val="00414CB6"/>
    <w:rsid w:val="00422086"/>
    <w:rsid w:val="004252D8"/>
    <w:rsid w:val="00425F0D"/>
    <w:rsid w:val="004312F8"/>
    <w:rsid w:val="004326D8"/>
    <w:rsid w:val="00433159"/>
    <w:rsid w:val="004333A6"/>
    <w:rsid w:val="00436EF3"/>
    <w:rsid w:val="00450001"/>
    <w:rsid w:val="00462D41"/>
    <w:rsid w:val="00463CE5"/>
    <w:rsid w:val="00467017"/>
    <w:rsid w:val="00473E28"/>
    <w:rsid w:val="00475976"/>
    <w:rsid w:val="0047658C"/>
    <w:rsid w:val="004773D8"/>
    <w:rsid w:val="0049246F"/>
    <w:rsid w:val="00493174"/>
    <w:rsid w:val="004A1F13"/>
    <w:rsid w:val="004B1F2A"/>
    <w:rsid w:val="004B6177"/>
    <w:rsid w:val="004B687A"/>
    <w:rsid w:val="004C0EF4"/>
    <w:rsid w:val="004D2580"/>
    <w:rsid w:val="004D43FF"/>
    <w:rsid w:val="004E1E75"/>
    <w:rsid w:val="004E35CA"/>
    <w:rsid w:val="004E37D5"/>
    <w:rsid w:val="004E3917"/>
    <w:rsid w:val="004E6EA9"/>
    <w:rsid w:val="004F2903"/>
    <w:rsid w:val="004F3919"/>
    <w:rsid w:val="004F5F25"/>
    <w:rsid w:val="005175C7"/>
    <w:rsid w:val="00521B2B"/>
    <w:rsid w:val="00523342"/>
    <w:rsid w:val="00523F85"/>
    <w:rsid w:val="00526E1C"/>
    <w:rsid w:val="005338FB"/>
    <w:rsid w:val="00540CEF"/>
    <w:rsid w:val="00543065"/>
    <w:rsid w:val="00545BF8"/>
    <w:rsid w:val="005508E8"/>
    <w:rsid w:val="00552696"/>
    <w:rsid w:val="00553BAE"/>
    <w:rsid w:val="00566E7F"/>
    <w:rsid w:val="005678A3"/>
    <w:rsid w:val="00572AAC"/>
    <w:rsid w:val="005768C0"/>
    <w:rsid w:val="005770C5"/>
    <w:rsid w:val="00577B46"/>
    <w:rsid w:val="005817CA"/>
    <w:rsid w:val="00584032"/>
    <w:rsid w:val="00596833"/>
    <w:rsid w:val="00596FB6"/>
    <w:rsid w:val="005A7946"/>
    <w:rsid w:val="005B06F7"/>
    <w:rsid w:val="005B0D11"/>
    <w:rsid w:val="005B194C"/>
    <w:rsid w:val="005B1B06"/>
    <w:rsid w:val="005B62E1"/>
    <w:rsid w:val="005B6930"/>
    <w:rsid w:val="005B6F66"/>
    <w:rsid w:val="005B7A77"/>
    <w:rsid w:val="005C0123"/>
    <w:rsid w:val="005C153C"/>
    <w:rsid w:val="005C2EAC"/>
    <w:rsid w:val="005C311C"/>
    <w:rsid w:val="005D109F"/>
    <w:rsid w:val="005D236F"/>
    <w:rsid w:val="005E3602"/>
    <w:rsid w:val="005E5B18"/>
    <w:rsid w:val="005E7B43"/>
    <w:rsid w:val="005F1998"/>
    <w:rsid w:val="005F1F5C"/>
    <w:rsid w:val="005F33DC"/>
    <w:rsid w:val="005F34C0"/>
    <w:rsid w:val="005F5814"/>
    <w:rsid w:val="00606BF0"/>
    <w:rsid w:val="0061259F"/>
    <w:rsid w:val="00615C7F"/>
    <w:rsid w:val="0061716B"/>
    <w:rsid w:val="0062073B"/>
    <w:rsid w:val="006251BA"/>
    <w:rsid w:val="00626407"/>
    <w:rsid w:val="006306DB"/>
    <w:rsid w:val="00643782"/>
    <w:rsid w:val="00643904"/>
    <w:rsid w:val="00646D2E"/>
    <w:rsid w:val="00647D27"/>
    <w:rsid w:val="00652526"/>
    <w:rsid w:val="00652C74"/>
    <w:rsid w:val="006536C6"/>
    <w:rsid w:val="00664943"/>
    <w:rsid w:val="006672BC"/>
    <w:rsid w:val="0067180F"/>
    <w:rsid w:val="006721AB"/>
    <w:rsid w:val="00683F1D"/>
    <w:rsid w:val="006876B5"/>
    <w:rsid w:val="0068795F"/>
    <w:rsid w:val="00691AAD"/>
    <w:rsid w:val="00691BEB"/>
    <w:rsid w:val="006931E6"/>
    <w:rsid w:val="006A1C22"/>
    <w:rsid w:val="006B06B4"/>
    <w:rsid w:val="006B07E9"/>
    <w:rsid w:val="006B287C"/>
    <w:rsid w:val="006B5DC1"/>
    <w:rsid w:val="006C1FF3"/>
    <w:rsid w:val="006C6A62"/>
    <w:rsid w:val="006C72DC"/>
    <w:rsid w:val="006C72E8"/>
    <w:rsid w:val="006D1435"/>
    <w:rsid w:val="006D1CA0"/>
    <w:rsid w:val="006D331A"/>
    <w:rsid w:val="006D64B5"/>
    <w:rsid w:val="006D74E2"/>
    <w:rsid w:val="006D7AB6"/>
    <w:rsid w:val="006E7C1B"/>
    <w:rsid w:val="006F18DA"/>
    <w:rsid w:val="006F54BF"/>
    <w:rsid w:val="006F7BF3"/>
    <w:rsid w:val="00706954"/>
    <w:rsid w:val="00713E5A"/>
    <w:rsid w:val="007140BA"/>
    <w:rsid w:val="00722627"/>
    <w:rsid w:val="007243A5"/>
    <w:rsid w:val="00725B83"/>
    <w:rsid w:val="00727E7A"/>
    <w:rsid w:val="0073287B"/>
    <w:rsid w:val="007330C9"/>
    <w:rsid w:val="00734393"/>
    <w:rsid w:val="0073457A"/>
    <w:rsid w:val="00735D05"/>
    <w:rsid w:val="00740AEC"/>
    <w:rsid w:val="00740CAF"/>
    <w:rsid w:val="00746838"/>
    <w:rsid w:val="007553BD"/>
    <w:rsid w:val="007626E2"/>
    <w:rsid w:val="007649AA"/>
    <w:rsid w:val="00767FDB"/>
    <w:rsid w:val="00775AA8"/>
    <w:rsid w:val="00780FE2"/>
    <w:rsid w:val="00783CA4"/>
    <w:rsid w:val="00783EB5"/>
    <w:rsid w:val="00783F02"/>
    <w:rsid w:val="00784EA3"/>
    <w:rsid w:val="007908FB"/>
    <w:rsid w:val="0079294B"/>
    <w:rsid w:val="0079553D"/>
    <w:rsid w:val="007A4F25"/>
    <w:rsid w:val="007A4F92"/>
    <w:rsid w:val="007A71E1"/>
    <w:rsid w:val="007B425E"/>
    <w:rsid w:val="007C60AD"/>
    <w:rsid w:val="007C67A8"/>
    <w:rsid w:val="007D39E9"/>
    <w:rsid w:val="007D4C27"/>
    <w:rsid w:val="007D639B"/>
    <w:rsid w:val="007D7718"/>
    <w:rsid w:val="007E1F27"/>
    <w:rsid w:val="007E387F"/>
    <w:rsid w:val="007E47D9"/>
    <w:rsid w:val="00803108"/>
    <w:rsid w:val="00803A00"/>
    <w:rsid w:val="00816B55"/>
    <w:rsid w:val="00820A5E"/>
    <w:rsid w:val="0082492E"/>
    <w:rsid w:val="00831AB6"/>
    <w:rsid w:val="00833318"/>
    <w:rsid w:val="00834F7B"/>
    <w:rsid w:val="0083593D"/>
    <w:rsid w:val="008363A4"/>
    <w:rsid w:val="00841059"/>
    <w:rsid w:val="0084296D"/>
    <w:rsid w:val="00843CDB"/>
    <w:rsid w:val="0084681E"/>
    <w:rsid w:val="00847FC2"/>
    <w:rsid w:val="00856766"/>
    <w:rsid w:val="008609C9"/>
    <w:rsid w:val="00866D82"/>
    <w:rsid w:val="00870CE3"/>
    <w:rsid w:val="00871E83"/>
    <w:rsid w:val="008747F4"/>
    <w:rsid w:val="00883466"/>
    <w:rsid w:val="00885FF6"/>
    <w:rsid w:val="008879CD"/>
    <w:rsid w:val="008918F2"/>
    <w:rsid w:val="00891FED"/>
    <w:rsid w:val="00893C81"/>
    <w:rsid w:val="00894127"/>
    <w:rsid w:val="008960FA"/>
    <w:rsid w:val="008B36A9"/>
    <w:rsid w:val="008B6DBC"/>
    <w:rsid w:val="008C28C0"/>
    <w:rsid w:val="008C3BF2"/>
    <w:rsid w:val="008C76CF"/>
    <w:rsid w:val="008D03E1"/>
    <w:rsid w:val="008D5A35"/>
    <w:rsid w:val="008D7FF1"/>
    <w:rsid w:val="008E574D"/>
    <w:rsid w:val="008F42F4"/>
    <w:rsid w:val="008F64B2"/>
    <w:rsid w:val="008F7B0D"/>
    <w:rsid w:val="00901C18"/>
    <w:rsid w:val="009026BC"/>
    <w:rsid w:val="009039CB"/>
    <w:rsid w:val="00906AF6"/>
    <w:rsid w:val="00907A1D"/>
    <w:rsid w:val="00912545"/>
    <w:rsid w:val="00913592"/>
    <w:rsid w:val="00922A4B"/>
    <w:rsid w:val="009348FF"/>
    <w:rsid w:val="00937808"/>
    <w:rsid w:val="009415F3"/>
    <w:rsid w:val="0094318B"/>
    <w:rsid w:val="00943403"/>
    <w:rsid w:val="009440E0"/>
    <w:rsid w:val="00944B1B"/>
    <w:rsid w:val="00945327"/>
    <w:rsid w:val="00952D39"/>
    <w:rsid w:val="00953134"/>
    <w:rsid w:val="00953894"/>
    <w:rsid w:val="00962F07"/>
    <w:rsid w:val="0096427F"/>
    <w:rsid w:val="009778B8"/>
    <w:rsid w:val="00981F4D"/>
    <w:rsid w:val="00982DFF"/>
    <w:rsid w:val="009916E7"/>
    <w:rsid w:val="009921EA"/>
    <w:rsid w:val="009A296A"/>
    <w:rsid w:val="009A5ADD"/>
    <w:rsid w:val="009A67CC"/>
    <w:rsid w:val="009A7401"/>
    <w:rsid w:val="009B0B93"/>
    <w:rsid w:val="009B4AA6"/>
    <w:rsid w:val="009B4D63"/>
    <w:rsid w:val="009B517A"/>
    <w:rsid w:val="009B52E4"/>
    <w:rsid w:val="009C00BD"/>
    <w:rsid w:val="009C1FA1"/>
    <w:rsid w:val="009C5AF7"/>
    <w:rsid w:val="009C5CF0"/>
    <w:rsid w:val="009C65C4"/>
    <w:rsid w:val="009D0784"/>
    <w:rsid w:val="009D1E1D"/>
    <w:rsid w:val="009D600A"/>
    <w:rsid w:val="009E4150"/>
    <w:rsid w:val="009F0D87"/>
    <w:rsid w:val="009F6FF5"/>
    <w:rsid w:val="00A00F75"/>
    <w:rsid w:val="00A03624"/>
    <w:rsid w:val="00A048B0"/>
    <w:rsid w:val="00A12506"/>
    <w:rsid w:val="00A134C5"/>
    <w:rsid w:val="00A35D03"/>
    <w:rsid w:val="00A360B1"/>
    <w:rsid w:val="00A41820"/>
    <w:rsid w:val="00A42752"/>
    <w:rsid w:val="00A45278"/>
    <w:rsid w:val="00A45A3F"/>
    <w:rsid w:val="00A46BC5"/>
    <w:rsid w:val="00A47213"/>
    <w:rsid w:val="00A52B13"/>
    <w:rsid w:val="00A6133C"/>
    <w:rsid w:val="00A7066C"/>
    <w:rsid w:val="00A74419"/>
    <w:rsid w:val="00A95753"/>
    <w:rsid w:val="00A97622"/>
    <w:rsid w:val="00AA207F"/>
    <w:rsid w:val="00AA25F6"/>
    <w:rsid w:val="00AB0F41"/>
    <w:rsid w:val="00AB1116"/>
    <w:rsid w:val="00AB6EA9"/>
    <w:rsid w:val="00AB6F09"/>
    <w:rsid w:val="00AC1CEF"/>
    <w:rsid w:val="00AC203E"/>
    <w:rsid w:val="00AC4A9B"/>
    <w:rsid w:val="00AD4B16"/>
    <w:rsid w:val="00AD60CD"/>
    <w:rsid w:val="00AD7385"/>
    <w:rsid w:val="00AE3A96"/>
    <w:rsid w:val="00AE5EF6"/>
    <w:rsid w:val="00AF420E"/>
    <w:rsid w:val="00AF7920"/>
    <w:rsid w:val="00B01353"/>
    <w:rsid w:val="00B01F96"/>
    <w:rsid w:val="00B02122"/>
    <w:rsid w:val="00B03B7B"/>
    <w:rsid w:val="00B07367"/>
    <w:rsid w:val="00B13F2D"/>
    <w:rsid w:val="00B14E91"/>
    <w:rsid w:val="00B15AF2"/>
    <w:rsid w:val="00B16438"/>
    <w:rsid w:val="00B16D3E"/>
    <w:rsid w:val="00B2493C"/>
    <w:rsid w:val="00B41922"/>
    <w:rsid w:val="00B44A04"/>
    <w:rsid w:val="00B5005D"/>
    <w:rsid w:val="00B54BE4"/>
    <w:rsid w:val="00B5555B"/>
    <w:rsid w:val="00B56B8A"/>
    <w:rsid w:val="00B5730C"/>
    <w:rsid w:val="00B63AFF"/>
    <w:rsid w:val="00B73ACC"/>
    <w:rsid w:val="00B73E54"/>
    <w:rsid w:val="00B74FD7"/>
    <w:rsid w:val="00B75579"/>
    <w:rsid w:val="00B80C34"/>
    <w:rsid w:val="00B810B9"/>
    <w:rsid w:val="00B81BC9"/>
    <w:rsid w:val="00B83E6A"/>
    <w:rsid w:val="00B8526C"/>
    <w:rsid w:val="00B930DA"/>
    <w:rsid w:val="00B955E8"/>
    <w:rsid w:val="00B96A2F"/>
    <w:rsid w:val="00B96E0B"/>
    <w:rsid w:val="00BA231E"/>
    <w:rsid w:val="00BA2C4B"/>
    <w:rsid w:val="00BA3FA6"/>
    <w:rsid w:val="00BB06A4"/>
    <w:rsid w:val="00BB28A8"/>
    <w:rsid w:val="00BB2B5D"/>
    <w:rsid w:val="00BB459F"/>
    <w:rsid w:val="00BC3890"/>
    <w:rsid w:val="00BC5F6D"/>
    <w:rsid w:val="00BD2B4B"/>
    <w:rsid w:val="00BF047B"/>
    <w:rsid w:val="00BF2E9D"/>
    <w:rsid w:val="00BF55C2"/>
    <w:rsid w:val="00C04BD6"/>
    <w:rsid w:val="00C07C03"/>
    <w:rsid w:val="00C15930"/>
    <w:rsid w:val="00C16759"/>
    <w:rsid w:val="00C21BD9"/>
    <w:rsid w:val="00C21FA1"/>
    <w:rsid w:val="00C23F2B"/>
    <w:rsid w:val="00C27906"/>
    <w:rsid w:val="00C308B7"/>
    <w:rsid w:val="00C341E8"/>
    <w:rsid w:val="00C34AA5"/>
    <w:rsid w:val="00C34D24"/>
    <w:rsid w:val="00C46831"/>
    <w:rsid w:val="00C47DF8"/>
    <w:rsid w:val="00C61376"/>
    <w:rsid w:val="00C62DA1"/>
    <w:rsid w:val="00C74C86"/>
    <w:rsid w:val="00C76248"/>
    <w:rsid w:val="00C8007D"/>
    <w:rsid w:val="00C81CAD"/>
    <w:rsid w:val="00C94641"/>
    <w:rsid w:val="00CA001E"/>
    <w:rsid w:val="00CA4A0E"/>
    <w:rsid w:val="00CA53E4"/>
    <w:rsid w:val="00CA549D"/>
    <w:rsid w:val="00CA73DC"/>
    <w:rsid w:val="00CB3E39"/>
    <w:rsid w:val="00CB6068"/>
    <w:rsid w:val="00CB793A"/>
    <w:rsid w:val="00CC01E9"/>
    <w:rsid w:val="00CC0380"/>
    <w:rsid w:val="00CC09B3"/>
    <w:rsid w:val="00CC2797"/>
    <w:rsid w:val="00CC3DAC"/>
    <w:rsid w:val="00CC4168"/>
    <w:rsid w:val="00CC4A35"/>
    <w:rsid w:val="00CE78BA"/>
    <w:rsid w:val="00CF001E"/>
    <w:rsid w:val="00CF3FB1"/>
    <w:rsid w:val="00D01243"/>
    <w:rsid w:val="00D03C1C"/>
    <w:rsid w:val="00D0493B"/>
    <w:rsid w:val="00D07BF5"/>
    <w:rsid w:val="00D13A4A"/>
    <w:rsid w:val="00D13A6D"/>
    <w:rsid w:val="00D20033"/>
    <w:rsid w:val="00D21E33"/>
    <w:rsid w:val="00D27EE6"/>
    <w:rsid w:val="00D35940"/>
    <w:rsid w:val="00D366DD"/>
    <w:rsid w:val="00D3787C"/>
    <w:rsid w:val="00D406B9"/>
    <w:rsid w:val="00D50E94"/>
    <w:rsid w:val="00D550DB"/>
    <w:rsid w:val="00D55C47"/>
    <w:rsid w:val="00D57D5C"/>
    <w:rsid w:val="00D60E0B"/>
    <w:rsid w:val="00D6190F"/>
    <w:rsid w:val="00D61CF8"/>
    <w:rsid w:val="00D63C4E"/>
    <w:rsid w:val="00D6476F"/>
    <w:rsid w:val="00D650D1"/>
    <w:rsid w:val="00D66292"/>
    <w:rsid w:val="00D67F4D"/>
    <w:rsid w:val="00D719FF"/>
    <w:rsid w:val="00D767F8"/>
    <w:rsid w:val="00DA1F78"/>
    <w:rsid w:val="00DA2147"/>
    <w:rsid w:val="00DA6CF2"/>
    <w:rsid w:val="00DA72A4"/>
    <w:rsid w:val="00DB1971"/>
    <w:rsid w:val="00DC05A6"/>
    <w:rsid w:val="00DC4BE6"/>
    <w:rsid w:val="00DD0185"/>
    <w:rsid w:val="00DD321F"/>
    <w:rsid w:val="00DD631F"/>
    <w:rsid w:val="00DF0034"/>
    <w:rsid w:val="00DF0CD8"/>
    <w:rsid w:val="00E060EC"/>
    <w:rsid w:val="00E21B14"/>
    <w:rsid w:val="00E22C4D"/>
    <w:rsid w:val="00E23015"/>
    <w:rsid w:val="00E23A27"/>
    <w:rsid w:val="00E306CA"/>
    <w:rsid w:val="00E34FED"/>
    <w:rsid w:val="00E428BD"/>
    <w:rsid w:val="00E56C40"/>
    <w:rsid w:val="00E6128B"/>
    <w:rsid w:val="00E64796"/>
    <w:rsid w:val="00E675E0"/>
    <w:rsid w:val="00E67891"/>
    <w:rsid w:val="00E802DA"/>
    <w:rsid w:val="00E850F9"/>
    <w:rsid w:val="00E87020"/>
    <w:rsid w:val="00E93456"/>
    <w:rsid w:val="00EA12A7"/>
    <w:rsid w:val="00EA2C73"/>
    <w:rsid w:val="00EB162C"/>
    <w:rsid w:val="00EC1DC6"/>
    <w:rsid w:val="00EC1F02"/>
    <w:rsid w:val="00EC7932"/>
    <w:rsid w:val="00ED1FBF"/>
    <w:rsid w:val="00ED7A5D"/>
    <w:rsid w:val="00EE54D4"/>
    <w:rsid w:val="00F002D1"/>
    <w:rsid w:val="00F03C80"/>
    <w:rsid w:val="00F12D68"/>
    <w:rsid w:val="00F143B5"/>
    <w:rsid w:val="00F1748F"/>
    <w:rsid w:val="00F2084A"/>
    <w:rsid w:val="00F22C48"/>
    <w:rsid w:val="00F318D5"/>
    <w:rsid w:val="00F45AD0"/>
    <w:rsid w:val="00F45F4F"/>
    <w:rsid w:val="00F4624A"/>
    <w:rsid w:val="00F51AF2"/>
    <w:rsid w:val="00F65A34"/>
    <w:rsid w:val="00F7188D"/>
    <w:rsid w:val="00F758AD"/>
    <w:rsid w:val="00F76653"/>
    <w:rsid w:val="00F7709E"/>
    <w:rsid w:val="00F80EA6"/>
    <w:rsid w:val="00F94765"/>
    <w:rsid w:val="00F95B7B"/>
    <w:rsid w:val="00FA02D6"/>
    <w:rsid w:val="00FA2866"/>
    <w:rsid w:val="00FA5519"/>
    <w:rsid w:val="00FA7993"/>
    <w:rsid w:val="00FB1DB4"/>
    <w:rsid w:val="00FB3685"/>
    <w:rsid w:val="00FB6F56"/>
    <w:rsid w:val="00FC22C3"/>
    <w:rsid w:val="00FC2B55"/>
    <w:rsid w:val="00FC2FF4"/>
    <w:rsid w:val="00FC6C01"/>
    <w:rsid w:val="00FD6B41"/>
    <w:rsid w:val="00FE00A9"/>
    <w:rsid w:val="00FF5B61"/>
    <w:rsid w:val="00FF5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D3DE7"/>
  <w15:chartTrackingRefBased/>
  <w15:docId w15:val="{6F9A8C31-74E5-4D2D-B14F-1EBC09C1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8" w:qFormat="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D27"/>
  </w:style>
  <w:style w:type="paragraph" w:styleId="Heading1">
    <w:name w:val="heading 1"/>
    <w:basedOn w:val="Normal"/>
    <w:next w:val="Normal"/>
    <w:link w:val="Heading1Char"/>
    <w:uiPriority w:val="9"/>
    <w:qFormat/>
    <w:rsid w:val="001F0CCA"/>
    <w:pPr>
      <w:keepNext/>
      <w:keepLines/>
      <w:pBdr>
        <w:bottom w:val="single" w:sz="12" w:space="12" w:color="56152F" w:themeColor="accent4"/>
      </w:pBdr>
      <w:spacing w:before="460" w:after="480"/>
      <w:contextualSpacing/>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qFormat/>
    <w:rsid w:val="001F0CCA"/>
    <w:pPr>
      <w:keepNext/>
      <w:keepLines/>
      <w:spacing w:before="460"/>
      <w:contextualSpacing/>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rsid w:val="001F0CCA"/>
    <w:pPr>
      <w:keepNext/>
      <w:keepLines/>
      <w:spacing w:before="460"/>
      <w:contextualSpacing/>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rsid w:val="001F0CCA"/>
    <w:pPr>
      <w:keepNext/>
      <w:keepLines/>
      <w:spacing w:before="460"/>
      <w:contextualSpacing/>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rsid w:val="001F0CCA"/>
    <w:pPr>
      <w:keepNext/>
      <w:keepLines/>
      <w:spacing w:before="460"/>
      <w:contextualSpacing/>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rsid w:val="001F0CCA"/>
    <w:pPr>
      <w:keepNext/>
      <w:keepLines/>
      <w:spacing w:before="460"/>
      <w:contextualSpacing/>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rsid w:val="001F0CCA"/>
    <w:pPr>
      <w:keepNext/>
      <w:keepLines/>
      <w:spacing w:before="460"/>
      <w:contextualSpacing/>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rsid w:val="001F0CCA"/>
    <w:pPr>
      <w:keepNext/>
      <w:keepLines/>
      <w:spacing w:before="460"/>
      <w:contextualSpacing/>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rsid w:val="001F0CCA"/>
    <w:pPr>
      <w:keepNext/>
      <w:keepLines/>
      <w:spacing w:before="460"/>
      <w:contextualSpacing/>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style>
  <w:style w:type="character" w:customStyle="1" w:styleId="Heading1Char">
    <w:name w:val="Heading 1 Char"/>
    <w:basedOn w:val="DefaultParagraphFont"/>
    <w:link w:val="Heading1"/>
    <w:uiPriority w:val="9"/>
    <w:rsid w:val="001F0CCA"/>
    <w:rPr>
      <w:rFonts w:asciiTheme="majorHAnsi" w:eastAsiaTheme="majorEastAsia" w:hAnsiTheme="majorHAnsi" w:cstheme="majorBidi"/>
      <w:color w:val="731C3F" w:themeColor="accent1"/>
      <w:sz w:val="40"/>
      <w:szCs w:val="32"/>
    </w:rPr>
  </w:style>
  <w:style w:type="paragraph" w:styleId="ListNumber">
    <w:name w:val="List Number"/>
    <w:basedOn w:val="Normal"/>
    <w:uiPriority w:val="9"/>
    <w:unhideWhenUsed/>
    <w:qFormat/>
    <w:pPr>
      <w:numPr>
        <w:numId w:val="1"/>
      </w:numPr>
    </w:pPr>
  </w:style>
  <w:style w:type="paragraph" w:styleId="Header">
    <w:name w:val="header"/>
    <w:basedOn w:val="Normal"/>
    <w:link w:val="HeaderChar"/>
    <w:uiPriority w:val="99"/>
    <w:semiHidden/>
    <w:pPr>
      <w:spacing w:after="0" w:line="240" w:lineRule="auto"/>
    </w:pPr>
  </w:style>
  <w:style w:type="character" w:customStyle="1" w:styleId="HeaderChar">
    <w:name w:val="Header Char"/>
    <w:basedOn w:val="DefaultParagraphFont"/>
    <w:link w:val="Header"/>
    <w:uiPriority w:val="99"/>
    <w:semiHidden/>
    <w:rsid w:val="006A1C22"/>
  </w:style>
  <w:style w:type="paragraph" w:styleId="Footer">
    <w:name w:val="footer"/>
    <w:basedOn w:val="Normal"/>
    <w:link w:val="FooterChar"/>
    <w:uiPriority w:val="99"/>
    <w:semiHidden/>
    <w:pPr>
      <w:spacing w:after="0" w:line="240" w:lineRule="auto"/>
    </w:pPr>
  </w:style>
  <w:style w:type="character" w:customStyle="1" w:styleId="FooterChar">
    <w:name w:val="Footer Char"/>
    <w:basedOn w:val="DefaultParagraphFont"/>
    <w:link w:val="Footer"/>
    <w:uiPriority w:val="99"/>
    <w:semiHidden/>
    <w:rsid w:val="006A1C22"/>
  </w:style>
  <w:style w:type="character" w:styleId="PlaceholderText">
    <w:name w:val="Placeholder Text"/>
    <w:basedOn w:val="DefaultParagraphFont"/>
    <w:uiPriority w:val="99"/>
    <w:semiHidden/>
    <w:rsid w:val="00713E5A"/>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sid w:val="006A1C22"/>
    <w:rPr>
      <w:rFonts w:asciiTheme="majorHAnsi" w:eastAsiaTheme="majorEastAsia" w:hAnsiTheme="majorHAnsi" w:cstheme="majorBidi"/>
      <w:b/>
      <w:szCs w:val="26"/>
    </w:rPr>
  </w:style>
  <w:style w:type="character" w:customStyle="1" w:styleId="Heading3Char">
    <w:name w:val="Heading 3 Char"/>
    <w:basedOn w:val="DefaultParagraphFont"/>
    <w:link w:val="Heading3"/>
    <w:uiPriority w:val="9"/>
    <w:semiHidden/>
    <w:rsid w:val="001F0CCA"/>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sid w:val="001F0CCA"/>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sid w:val="001F0CCA"/>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sid w:val="001F0CCA"/>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sid w:val="001F0CCA"/>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sid w:val="001F0CCA"/>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sid w:val="001F0CCA"/>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8"/>
    <w:qFormat/>
    <w:rsid w:val="00F22C48"/>
    <w:rPr>
      <w:color w:val="731C3F" w:themeColor="hyperlink"/>
      <w:u w:val="single"/>
    </w:rPr>
  </w:style>
  <w:style w:type="paragraph" w:styleId="BalloonText">
    <w:name w:val="Balloon Text"/>
    <w:basedOn w:val="Normal"/>
    <w:link w:val="BalloonTextChar"/>
    <w:uiPriority w:val="99"/>
    <w:semiHidden/>
    <w:unhideWhenUsed/>
    <w:rsid w:val="00425F0D"/>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425F0D"/>
    <w:rPr>
      <w:rFonts w:ascii="Segoe UI" w:hAnsi="Segoe UI" w:cs="Segoe UI"/>
      <w:sz w:val="22"/>
      <w:szCs w:val="18"/>
    </w:rPr>
  </w:style>
  <w:style w:type="paragraph" w:styleId="BodyText3">
    <w:name w:val="Body Text 3"/>
    <w:basedOn w:val="Normal"/>
    <w:link w:val="BodyText3Char"/>
    <w:uiPriority w:val="99"/>
    <w:semiHidden/>
    <w:unhideWhenUsed/>
    <w:rsid w:val="00425F0D"/>
    <w:rPr>
      <w:sz w:val="22"/>
      <w:szCs w:val="16"/>
    </w:rPr>
  </w:style>
  <w:style w:type="character" w:customStyle="1" w:styleId="BodyText3Char">
    <w:name w:val="Body Text 3 Char"/>
    <w:basedOn w:val="DefaultParagraphFont"/>
    <w:link w:val="BodyText3"/>
    <w:uiPriority w:val="99"/>
    <w:semiHidden/>
    <w:rsid w:val="00425F0D"/>
    <w:rPr>
      <w:sz w:val="22"/>
      <w:szCs w:val="16"/>
    </w:rPr>
  </w:style>
  <w:style w:type="paragraph" w:styleId="BodyTextIndent3">
    <w:name w:val="Body Text Indent 3"/>
    <w:basedOn w:val="Normal"/>
    <w:link w:val="BodyTextIndent3Char"/>
    <w:uiPriority w:val="99"/>
    <w:semiHidden/>
    <w:unhideWhenUsed/>
    <w:rsid w:val="00425F0D"/>
    <w:pPr>
      <w:ind w:left="360"/>
    </w:pPr>
    <w:rPr>
      <w:sz w:val="22"/>
      <w:szCs w:val="16"/>
    </w:rPr>
  </w:style>
  <w:style w:type="character" w:customStyle="1" w:styleId="BodyTextIndent3Char">
    <w:name w:val="Body Text Indent 3 Char"/>
    <w:basedOn w:val="DefaultParagraphFont"/>
    <w:link w:val="BodyTextIndent3"/>
    <w:uiPriority w:val="99"/>
    <w:semiHidden/>
    <w:rsid w:val="00425F0D"/>
    <w:rPr>
      <w:sz w:val="22"/>
      <w:szCs w:val="16"/>
    </w:rPr>
  </w:style>
  <w:style w:type="character" w:styleId="CommentReference">
    <w:name w:val="annotation reference"/>
    <w:basedOn w:val="DefaultParagraphFont"/>
    <w:uiPriority w:val="99"/>
    <w:semiHidden/>
    <w:unhideWhenUsed/>
    <w:rsid w:val="00425F0D"/>
    <w:rPr>
      <w:sz w:val="22"/>
      <w:szCs w:val="16"/>
    </w:rPr>
  </w:style>
  <w:style w:type="paragraph" w:styleId="CommentText">
    <w:name w:val="annotation text"/>
    <w:basedOn w:val="Normal"/>
    <w:link w:val="CommentTextChar"/>
    <w:uiPriority w:val="99"/>
    <w:semiHidden/>
    <w:unhideWhenUsed/>
    <w:rsid w:val="00425F0D"/>
    <w:pPr>
      <w:spacing w:line="240" w:lineRule="auto"/>
    </w:pPr>
    <w:rPr>
      <w:sz w:val="22"/>
      <w:szCs w:val="20"/>
    </w:rPr>
  </w:style>
  <w:style w:type="character" w:customStyle="1" w:styleId="CommentTextChar">
    <w:name w:val="Comment Text Char"/>
    <w:basedOn w:val="DefaultParagraphFont"/>
    <w:link w:val="CommentText"/>
    <w:uiPriority w:val="99"/>
    <w:semiHidden/>
    <w:rsid w:val="00425F0D"/>
    <w:rPr>
      <w:sz w:val="22"/>
      <w:szCs w:val="20"/>
    </w:rPr>
  </w:style>
  <w:style w:type="paragraph" w:styleId="CommentSubject">
    <w:name w:val="annotation subject"/>
    <w:basedOn w:val="CommentText"/>
    <w:next w:val="CommentText"/>
    <w:link w:val="CommentSubjectChar"/>
    <w:uiPriority w:val="99"/>
    <w:semiHidden/>
    <w:unhideWhenUsed/>
    <w:rsid w:val="00425F0D"/>
    <w:rPr>
      <w:b/>
      <w:bCs/>
    </w:rPr>
  </w:style>
  <w:style w:type="character" w:customStyle="1" w:styleId="CommentSubjectChar">
    <w:name w:val="Comment Subject Char"/>
    <w:basedOn w:val="CommentTextChar"/>
    <w:link w:val="CommentSubject"/>
    <w:uiPriority w:val="99"/>
    <w:semiHidden/>
    <w:rsid w:val="00425F0D"/>
    <w:rPr>
      <w:b/>
      <w:bCs/>
      <w:sz w:val="22"/>
      <w:szCs w:val="20"/>
    </w:rPr>
  </w:style>
  <w:style w:type="paragraph" w:styleId="DocumentMap">
    <w:name w:val="Document Map"/>
    <w:basedOn w:val="Normal"/>
    <w:link w:val="DocumentMapChar"/>
    <w:uiPriority w:val="99"/>
    <w:semiHidden/>
    <w:unhideWhenUsed/>
    <w:rsid w:val="00425F0D"/>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425F0D"/>
    <w:rPr>
      <w:rFonts w:ascii="Segoe UI" w:hAnsi="Segoe UI" w:cs="Segoe UI"/>
      <w:sz w:val="22"/>
      <w:szCs w:val="16"/>
    </w:rPr>
  </w:style>
  <w:style w:type="paragraph" w:styleId="EndnoteText">
    <w:name w:val="endnote text"/>
    <w:basedOn w:val="Normal"/>
    <w:link w:val="EndnoteTextChar"/>
    <w:uiPriority w:val="99"/>
    <w:semiHidden/>
    <w:unhideWhenUsed/>
    <w:rsid w:val="00425F0D"/>
    <w:pPr>
      <w:spacing w:after="0" w:line="240" w:lineRule="auto"/>
    </w:pPr>
    <w:rPr>
      <w:sz w:val="22"/>
      <w:szCs w:val="20"/>
    </w:rPr>
  </w:style>
  <w:style w:type="character" w:customStyle="1" w:styleId="EndnoteTextChar">
    <w:name w:val="Endnote Text Char"/>
    <w:basedOn w:val="DefaultParagraphFont"/>
    <w:link w:val="EndnoteText"/>
    <w:uiPriority w:val="99"/>
    <w:semiHidden/>
    <w:rsid w:val="00425F0D"/>
    <w:rPr>
      <w:sz w:val="22"/>
      <w:szCs w:val="20"/>
    </w:rPr>
  </w:style>
  <w:style w:type="paragraph" w:styleId="EnvelopeReturn">
    <w:name w:val="envelope return"/>
    <w:basedOn w:val="Normal"/>
    <w:uiPriority w:val="99"/>
    <w:semiHidden/>
    <w:unhideWhenUsed/>
    <w:rsid w:val="00425F0D"/>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425F0D"/>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425F0D"/>
    <w:rPr>
      <w:sz w:val="22"/>
      <w:szCs w:val="20"/>
    </w:rPr>
  </w:style>
  <w:style w:type="character" w:styleId="HTMLCode">
    <w:name w:val="HTML Code"/>
    <w:basedOn w:val="DefaultParagraphFont"/>
    <w:uiPriority w:val="99"/>
    <w:semiHidden/>
    <w:unhideWhenUsed/>
    <w:rsid w:val="00425F0D"/>
    <w:rPr>
      <w:rFonts w:ascii="Consolas" w:hAnsi="Consolas"/>
      <w:sz w:val="22"/>
      <w:szCs w:val="20"/>
    </w:rPr>
  </w:style>
  <w:style w:type="character" w:styleId="HTMLKeyboard">
    <w:name w:val="HTML Keyboard"/>
    <w:basedOn w:val="DefaultParagraphFont"/>
    <w:uiPriority w:val="99"/>
    <w:semiHidden/>
    <w:unhideWhenUsed/>
    <w:rsid w:val="00425F0D"/>
    <w:rPr>
      <w:rFonts w:ascii="Consolas" w:hAnsi="Consolas"/>
      <w:sz w:val="22"/>
      <w:szCs w:val="20"/>
    </w:rPr>
  </w:style>
  <w:style w:type="paragraph" w:styleId="HTMLPreformatted">
    <w:name w:val="HTML Preformatted"/>
    <w:basedOn w:val="Normal"/>
    <w:link w:val="HTMLPreformattedChar"/>
    <w:uiPriority w:val="99"/>
    <w:semiHidden/>
    <w:unhideWhenUsed/>
    <w:rsid w:val="00425F0D"/>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425F0D"/>
    <w:rPr>
      <w:rFonts w:ascii="Consolas" w:hAnsi="Consolas"/>
      <w:sz w:val="22"/>
      <w:szCs w:val="20"/>
    </w:rPr>
  </w:style>
  <w:style w:type="character" w:styleId="HTMLTypewriter">
    <w:name w:val="HTML Typewriter"/>
    <w:basedOn w:val="DefaultParagraphFont"/>
    <w:uiPriority w:val="99"/>
    <w:semiHidden/>
    <w:unhideWhenUsed/>
    <w:rsid w:val="00425F0D"/>
    <w:rPr>
      <w:rFonts w:ascii="Consolas" w:hAnsi="Consolas"/>
      <w:sz w:val="22"/>
      <w:szCs w:val="20"/>
    </w:rPr>
  </w:style>
  <w:style w:type="paragraph" w:styleId="MacroText">
    <w:name w:val="macro"/>
    <w:link w:val="MacroTextChar"/>
    <w:uiPriority w:val="99"/>
    <w:semiHidden/>
    <w:unhideWhenUsed/>
    <w:rsid w:val="00425F0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425F0D"/>
    <w:rPr>
      <w:rFonts w:ascii="Consolas" w:hAnsi="Consolas"/>
      <w:sz w:val="22"/>
      <w:szCs w:val="20"/>
    </w:rPr>
  </w:style>
  <w:style w:type="paragraph" w:styleId="PlainText">
    <w:name w:val="Plain Text"/>
    <w:basedOn w:val="Normal"/>
    <w:link w:val="PlainTextChar"/>
    <w:uiPriority w:val="99"/>
    <w:semiHidden/>
    <w:unhideWhenUsed/>
    <w:rsid w:val="00425F0D"/>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425F0D"/>
    <w:rPr>
      <w:rFonts w:ascii="Consolas" w:hAnsi="Consolas"/>
      <w:sz w:val="22"/>
      <w:szCs w:val="21"/>
    </w:rPr>
  </w:style>
  <w:style w:type="paragraph" w:styleId="MessageHeader">
    <w:name w:val="Message Header"/>
    <w:basedOn w:val="Normal"/>
    <w:link w:val="MessageHeaderChar"/>
    <w:uiPriority w:val="99"/>
    <w:semiHidden/>
    <w:unhideWhenUsed/>
    <w:rsid w:val="00713E5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713E5A"/>
    <w:rPr>
      <w:rFonts w:asciiTheme="majorHAnsi" w:eastAsiaTheme="majorEastAsia" w:hAnsiTheme="majorHAnsi" w:cstheme="majorBidi"/>
      <w:color w:val="404040" w:themeColor="text1" w:themeTint="BF"/>
      <w:sz w:val="24"/>
      <w:szCs w:val="24"/>
      <w:shd w:val="pct20" w:color="auto" w:fill="auto"/>
    </w:rPr>
  </w:style>
  <w:style w:type="character" w:styleId="FollowedHyperlink">
    <w:name w:val="FollowedHyperlink"/>
    <w:basedOn w:val="DefaultParagraphFont"/>
    <w:uiPriority w:val="99"/>
    <w:semiHidden/>
    <w:unhideWhenUsed/>
    <w:rsid w:val="006A1C22"/>
    <w:rPr>
      <w:color w:val="731C3F" w:themeColor="followedHyperlink"/>
      <w:u w:val="single"/>
    </w:rPr>
  </w:style>
  <w:style w:type="character" w:styleId="UnresolvedMention">
    <w:name w:val="Unresolved Mention"/>
    <w:basedOn w:val="DefaultParagraphFont"/>
    <w:uiPriority w:val="99"/>
    <w:semiHidden/>
    <w:unhideWhenUsed/>
    <w:rsid w:val="006A1C22"/>
    <w:rPr>
      <w:color w:val="605E5C"/>
      <w:shd w:val="clear" w:color="auto" w:fill="E1DFDD"/>
    </w:rPr>
  </w:style>
  <w:style w:type="paragraph" w:styleId="ListParagraph">
    <w:name w:val="List Paragraph"/>
    <w:basedOn w:val="Normal"/>
    <w:uiPriority w:val="34"/>
    <w:unhideWhenUsed/>
    <w:qFormat/>
    <w:rsid w:val="00B013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te\AppData\Roaming\Microsoft\Templates\Take%20notes.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731C3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D94F73-68B7-48CF-8540-6EEE44B4B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EA10CB-0A85-4293-8D40-79BEE77645B5}">
  <ds:schemaRefs>
    <ds:schemaRef ds:uri="http://schemas.microsoft.com/sharepoint/v3/contenttype/forms"/>
  </ds:schemaRefs>
</ds:datastoreItem>
</file>

<file path=customXml/itemProps3.xml><?xml version="1.0" encoding="utf-8"?>
<ds:datastoreItem xmlns:ds="http://schemas.openxmlformats.org/officeDocument/2006/customXml" ds:itemID="{A3FE74C4-0505-4AD4-A229-7C9C48FB0AE5}">
  <ds:schemaRefs>
    <ds:schemaRef ds:uri="http://schemas.openxmlformats.org/officeDocument/2006/bibliography"/>
  </ds:schemaRefs>
</ds:datastoreItem>
</file>

<file path=customXml/itemProps4.xml><?xml version="1.0" encoding="utf-8"?>
<ds:datastoreItem xmlns:ds="http://schemas.openxmlformats.org/officeDocument/2006/customXml" ds:itemID="{57E47CD3-CEEB-4744-8056-7B8EE07EDC3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Take notes</Template>
  <TotalTime>5182</TotalTime>
  <Pages>1</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shete</dc:creator>
  <cp:keywords/>
  <dc:description/>
  <cp:lastModifiedBy>Rushikesh Shete</cp:lastModifiedBy>
  <cp:revision>416</cp:revision>
  <dcterms:created xsi:type="dcterms:W3CDTF">2026-01-10T08:54:00Z</dcterms:created>
  <dcterms:modified xsi:type="dcterms:W3CDTF">2026-05-26T07:03:00Z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
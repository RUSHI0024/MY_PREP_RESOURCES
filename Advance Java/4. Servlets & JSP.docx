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74C7" w14:textId="559A6C00" w:rsidR="008918F2" w:rsidRPr="006A1C22" w:rsidRDefault="00CF3FB1" w:rsidP="006A1C22">
      <w:pPr>
        <w:pStyle w:val="Heading1"/>
      </w:pPr>
      <w:r>
        <w:t>JAVA EE (</w:t>
      </w:r>
      <w:proofErr w:type="spellStart"/>
      <w:r>
        <w:t>Jkarta</w:t>
      </w:r>
      <w:proofErr w:type="spellEnd"/>
      <w:r>
        <w:t xml:space="preserve"> EE)</w:t>
      </w:r>
    </w:p>
    <w:p w14:paraId="5090FEAE" w14:textId="52B47943" w:rsidR="008918F2" w:rsidRDefault="00CF3FB1" w:rsidP="00CF3FB1">
      <w:r>
        <w:t>Is a set of specifications that extends java SE to provide tools for enterprise application, including web applications, REST APIs, etc</w:t>
      </w:r>
      <w:r w:rsidR="006A1C22" w:rsidRPr="006A1C22">
        <w:t>.</w:t>
      </w:r>
    </w:p>
    <w:p w14:paraId="68CC5E1A" w14:textId="31833012" w:rsidR="00CF3FB1" w:rsidRDefault="00CF3FB1" w:rsidP="00CF3FB1">
      <w:pPr>
        <w:pStyle w:val="Heading2"/>
      </w:pPr>
      <w:r>
        <w:t>Key</w:t>
      </w:r>
      <w:r w:rsidR="005E5B18">
        <w:t xml:space="preserve"> </w:t>
      </w:r>
      <w:r>
        <w:t>Components of JAVA EE</w:t>
      </w:r>
    </w:p>
    <w:p w14:paraId="7FE5765F" w14:textId="08DA18E0" w:rsidR="00CF3FB1" w:rsidRDefault="00CF3FB1" w:rsidP="00CF3FB1">
      <w:pPr>
        <w:pStyle w:val="ListNumber"/>
      </w:pPr>
      <w:r>
        <w:t>Servlets</w:t>
      </w:r>
    </w:p>
    <w:p w14:paraId="375C90A1" w14:textId="38BD1DDC" w:rsidR="00CF3FB1" w:rsidRDefault="00CF3FB1" w:rsidP="00CF3FB1">
      <w:pPr>
        <w:pStyle w:val="ListNumber"/>
      </w:pPr>
      <w:r>
        <w:t>JSP (Java server pages)</w:t>
      </w:r>
    </w:p>
    <w:p w14:paraId="16F9D045" w14:textId="5B272F0B" w:rsidR="00CF3FB1" w:rsidRDefault="00CF3FB1" w:rsidP="00CF3FB1">
      <w:pPr>
        <w:pStyle w:val="ListNumber"/>
      </w:pPr>
      <w:r>
        <w:t>JSF (Java server faces)</w:t>
      </w:r>
    </w:p>
    <w:p w14:paraId="2ADDFE15" w14:textId="66B380C3" w:rsidR="00CF3FB1" w:rsidRDefault="00CF3FB1" w:rsidP="00CF3FB1">
      <w:pPr>
        <w:pStyle w:val="ListNumber"/>
      </w:pPr>
      <w:r>
        <w:t>EJB (Enterprise java beans)</w:t>
      </w:r>
    </w:p>
    <w:p w14:paraId="63072B2C" w14:textId="229B714B" w:rsidR="00E306CA" w:rsidRDefault="00E306CA" w:rsidP="00CF3FB1">
      <w:pPr>
        <w:pStyle w:val="ListNumber"/>
      </w:pPr>
      <w:r>
        <w:t>JPA</w:t>
      </w:r>
      <w:r w:rsidR="007626E2">
        <w:t>, JDBC</w:t>
      </w:r>
      <w:r>
        <w:t xml:space="preserve"> (Java persistence API)</w:t>
      </w:r>
    </w:p>
    <w:p w14:paraId="27253246" w14:textId="522545A7" w:rsidR="00E306CA" w:rsidRDefault="001C6C54" w:rsidP="00CF3FB1">
      <w:pPr>
        <w:pStyle w:val="ListNumber"/>
      </w:pPr>
      <w:r>
        <w:t>JAAS (Java authentication authorization service)</w:t>
      </w:r>
    </w:p>
    <w:p w14:paraId="488A886E" w14:textId="7517ADEC" w:rsidR="009348FF" w:rsidRDefault="009348FF" w:rsidP="00CF3FB1">
      <w:pPr>
        <w:pStyle w:val="ListNumber"/>
      </w:pPr>
      <w:r>
        <w:t>Spring</w:t>
      </w:r>
    </w:p>
    <w:p w14:paraId="143DDE60" w14:textId="3328060C" w:rsidR="006F54BF" w:rsidRDefault="009348FF" w:rsidP="006F54BF">
      <w:pPr>
        <w:pStyle w:val="ListNumber"/>
      </w:pPr>
      <w:r>
        <w:t>JMS (Java messaging services)</w:t>
      </w:r>
    </w:p>
    <w:p w14:paraId="4DCE4FB9" w14:textId="0B4EDBE3" w:rsidR="006F54BF" w:rsidRDefault="006F54BF" w:rsidP="006F54BF">
      <w:pPr>
        <w:pStyle w:val="ListNumber"/>
        <w:numPr>
          <w:ilvl w:val="0"/>
          <w:numId w:val="0"/>
        </w:numPr>
      </w:pPr>
      <w:r>
        <w:rPr>
          <w:noProof/>
        </w:rPr>
        <mc:AlternateContent>
          <mc:Choice Requires="wps">
            <w:drawing>
              <wp:anchor distT="0" distB="0" distL="114300" distR="114300" simplePos="0" relativeHeight="251659264" behindDoc="0" locked="0" layoutInCell="1" allowOverlap="1" wp14:anchorId="3162364D" wp14:editId="4826FD35">
                <wp:simplePos x="0" y="0"/>
                <wp:positionH relativeFrom="column">
                  <wp:posOffset>-209550</wp:posOffset>
                </wp:positionH>
                <wp:positionV relativeFrom="paragraph">
                  <wp:posOffset>95250</wp:posOffset>
                </wp:positionV>
                <wp:extent cx="5960962" cy="0"/>
                <wp:effectExtent l="0" t="0" r="0" b="0"/>
                <wp:wrapNone/>
                <wp:docPr id="507993234" name="Straight Connector 1"/>
                <wp:cNvGraphicFramePr/>
                <a:graphic xmlns:a="http://schemas.openxmlformats.org/drawingml/2006/main">
                  <a:graphicData uri="http://schemas.microsoft.com/office/word/2010/wordprocessingShape">
                    <wps:wsp>
                      <wps:cNvCnPr/>
                      <wps:spPr>
                        <a:xfrm>
                          <a:off x="0" y="0"/>
                          <a:ext cx="59609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CD51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5pt,7.5pt" to="452.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" strokecolor="#731c3f [3204]" strokeweight=".5pt">
                <v:stroke joinstyle="miter"/>
              </v:line>
            </w:pict>
          </mc:Fallback>
        </mc:AlternateContent>
      </w:r>
    </w:p>
    <w:p w14:paraId="391B0538" w14:textId="6A831E42" w:rsidR="00B01353" w:rsidRDefault="00B01353" w:rsidP="00B01353">
      <w:pPr>
        <w:pStyle w:val="Heading2"/>
      </w:pPr>
      <w:r>
        <w:t>Web Application</w:t>
      </w:r>
    </w:p>
    <w:p w14:paraId="24BA61E6" w14:textId="4517C8A1" w:rsidR="00B01353" w:rsidRDefault="00B01353" w:rsidP="00B01353">
      <w:pPr>
        <w:pStyle w:val="ListParagraph"/>
        <w:numPr>
          <w:ilvl w:val="0"/>
          <w:numId w:val="7"/>
        </w:numPr>
      </w:pPr>
      <w:r>
        <w:t>Any application which runs on the web (www) is known as Web Application.</w:t>
      </w:r>
    </w:p>
    <w:p w14:paraId="6C354BD5" w14:textId="25DC97AE" w:rsidR="00B01353" w:rsidRDefault="00B01353" w:rsidP="00B01353">
      <w:pPr>
        <w:pStyle w:val="ListParagraph"/>
        <w:numPr>
          <w:ilvl w:val="0"/>
          <w:numId w:val="7"/>
        </w:numPr>
      </w:pPr>
      <w:r>
        <w:t>It has components like servlets, JSP, etc. and other elements such as HTML, CSS, JavaScript. These components execute in the web server and generate response to any http requests.</w:t>
      </w:r>
    </w:p>
    <w:p w14:paraId="1A0DB27A" w14:textId="77777777" w:rsidR="00982DFF" w:rsidRDefault="00982DFF" w:rsidP="00982DFF">
      <w:r>
        <w:t>Websites are of two types static and dynamic:</w:t>
      </w:r>
    </w:p>
    <w:p w14:paraId="7D08D829" w14:textId="0DA01DCE" w:rsidR="00B01353" w:rsidRDefault="00982DFF" w:rsidP="00982DFF">
      <w:pPr>
        <w:pStyle w:val="ListParagraph"/>
        <w:numPr>
          <w:ilvl w:val="0"/>
          <w:numId w:val="8"/>
        </w:numPr>
      </w:pPr>
      <w:r>
        <w:rPr>
          <w:b/>
          <w:bCs/>
        </w:rPr>
        <w:t xml:space="preserve">Static: </w:t>
      </w:r>
      <w:r>
        <w:t>Such website that provide some set of information which cannot change.</w:t>
      </w:r>
    </w:p>
    <w:p w14:paraId="01BC4E00" w14:textId="4CDFBDF9" w:rsidR="0014448E" w:rsidRPr="006F54BF" w:rsidRDefault="00982DFF" w:rsidP="0014448E">
      <w:pPr>
        <w:pStyle w:val="ListParagraph"/>
        <w:numPr>
          <w:ilvl w:val="0"/>
          <w:numId w:val="8"/>
        </w:numPr>
      </w:pPr>
      <w:r>
        <w:rPr>
          <w:b/>
          <w:bCs/>
        </w:rPr>
        <w:t xml:space="preserve">Dynamic: </w:t>
      </w:r>
      <w:r>
        <w:t>It dynamically changes the information of the objects using different technologies.</w:t>
      </w:r>
    </w:p>
    <w:p w14:paraId="68ECB360" w14:textId="589FB064" w:rsidR="009E4150" w:rsidRPr="009E4150" w:rsidRDefault="009E4150" w:rsidP="009E4150">
      <w:pPr>
        <w:pStyle w:val="ListParagraph"/>
        <w:ind w:left="787"/>
        <w:rPr>
          <w:color w:val="EE0000"/>
        </w:rPr>
      </w:pPr>
      <w:r>
        <w:rPr>
          <w:noProof/>
        </w:rPr>
        <w:lastRenderedPageBreak/>
        <mc:AlternateContent>
          <mc:Choice Requires="wps">
            <w:drawing>
              <wp:anchor distT="0" distB="0" distL="114300" distR="114300" simplePos="0" relativeHeight="251667456" behindDoc="0" locked="0" layoutInCell="1" allowOverlap="1" wp14:anchorId="2F6D2436" wp14:editId="0913023D">
                <wp:simplePos x="0" y="0"/>
                <wp:positionH relativeFrom="column">
                  <wp:posOffset>-165100</wp:posOffset>
                </wp:positionH>
                <wp:positionV relativeFrom="paragraph">
                  <wp:posOffset>135255</wp:posOffset>
                </wp:positionV>
                <wp:extent cx="6254750" cy="31750"/>
                <wp:effectExtent l="0" t="0" r="31750" b="25400"/>
                <wp:wrapNone/>
                <wp:docPr id="1785760868" name="Straight Connector 1"/>
                <wp:cNvGraphicFramePr/>
                <a:graphic xmlns:a="http://schemas.openxmlformats.org/drawingml/2006/main">
                  <a:graphicData uri="http://schemas.microsoft.com/office/word/2010/wordprocessingShape">
                    <wps:wsp>
                      <wps:cNvCnPr/>
                      <wps:spPr>
                        <a:xfrm flipV="1">
                          <a:off x="0" y="0"/>
                          <a:ext cx="62547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798E1B"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0.65pt" to="47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" strokecolor="#731c3f [3204]" strokeweight=".5pt">
                <v:stroke joinstyle="miter"/>
              </v:line>
            </w:pict>
          </mc:Fallback>
        </mc:AlternateContent>
      </w:r>
    </w:p>
    <w:p w14:paraId="4167CBC3" w14:textId="59C15528" w:rsidR="0014448E" w:rsidRDefault="0014448E" w:rsidP="0014448E">
      <w:pPr>
        <w:pStyle w:val="Heading2"/>
      </w:pPr>
      <w:r>
        <w:t>Http (hypertext transfer protocol)</w:t>
      </w:r>
    </w:p>
    <w:p w14:paraId="75BA534C" w14:textId="2DD09AA2" w:rsidR="0014448E" w:rsidRDefault="0014448E" w:rsidP="0014448E">
      <w:r>
        <w:t xml:space="preserve">It is the foundation of the communication on www, </w:t>
      </w:r>
      <w:proofErr w:type="gramStart"/>
      <w:r>
        <w:t>It</w:t>
      </w:r>
      <w:proofErr w:type="gramEnd"/>
      <w:r>
        <w:t xml:space="preserve"> is set of rules that govern how data is exchanged between web browsers and web servers</w:t>
      </w:r>
      <w:r w:rsidR="00D61CF8">
        <w:t>.</w:t>
      </w:r>
      <w:r w:rsidR="00CB6068">
        <w:t xml:space="preserve"> </w:t>
      </w:r>
    </w:p>
    <w:p w14:paraId="47231B1E" w14:textId="37266528" w:rsidR="006D74E2" w:rsidRDefault="006D74E2" w:rsidP="0014448E">
      <w:r>
        <w:t>Http is a stateless protocol.</w:t>
      </w:r>
    </w:p>
    <w:p w14:paraId="799FB4DA" w14:textId="7EE9F851" w:rsidR="006F54BF" w:rsidRDefault="006F54BF" w:rsidP="0014448E">
      <w:r>
        <w:rPr>
          <w:noProof/>
        </w:rPr>
        <mc:AlternateContent>
          <mc:Choice Requires="wps">
            <w:drawing>
              <wp:anchor distT="0" distB="0" distL="114300" distR="114300" simplePos="0" relativeHeight="251661312" behindDoc="0" locked="0" layoutInCell="1" allowOverlap="1" wp14:anchorId="70E835A2" wp14:editId="54D9DA5E">
                <wp:simplePos x="0" y="0"/>
                <wp:positionH relativeFrom="column">
                  <wp:posOffset>-82550</wp:posOffset>
                </wp:positionH>
                <wp:positionV relativeFrom="paragraph">
                  <wp:posOffset>113665</wp:posOffset>
                </wp:positionV>
                <wp:extent cx="5960962" cy="0"/>
                <wp:effectExtent l="0" t="0" r="0" b="0"/>
                <wp:wrapNone/>
                <wp:docPr id="1381544413" name="Straight Connector 1"/>
                <wp:cNvGraphicFramePr/>
                <a:graphic xmlns:a="http://schemas.openxmlformats.org/drawingml/2006/main">
                  <a:graphicData uri="http://schemas.microsoft.com/office/word/2010/wordprocessingShape">
                    <wps:wsp>
                      <wps:cNvCnPr/>
                      <wps:spPr>
                        <a:xfrm>
                          <a:off x="0" y="0"/>
                          <a:ext cx="59609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7317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pt,8.95pt" to="462.8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" strokecolor="#731c3f [3204]" strokeweight=".5pt">
                <v:stroke joinstyle="miter"/>
              </v:line>
            </w:pict>
          </mc:Fallback>
        </mc:AlternateContent>
      </w:r>
    </w:p>
    <w:p w14:paraId="5974B244" w14:textId="53867AB6" w:rsidR="00CB6068" w:rsidRDefault="00CB6068" w:rsidP="0014448E">
      <w:pPr>
        <w:rPr>
          <w:b/>
          <w:bCs/>
        </w:rPr>
      </w:pPr>
      <w:r>
        <w:rPr>
          <w:b/>
          <w:bCs/>
        </w:rPr>
        <w:t>Client server model</w:t>
      </w:r>
    </w:p>
    <w:p w14:paraId="2EE07DD6" w14:textId="3989B919" w:rsidR="006F54BF" w:rsidRDefault="00CB6068" w:rsidP="0014448E">
      <w:r>
        <w:t>Http follows client server model. Here web browser or the client initiates a request to a web server which tend sends a response. It allows transfer of various data types, texts, images, videos and audio, etc.</w:t>
      </w:r>
    </w:p>
    <w:p w14:paraId="40601CAC" w14:textId="5872A28B" w:rsidR="007A71E1" w:rsidRDefault="007A71E1" w:rsidP="0014448E">
      <w:pPr>
        <w:rPr>
          <w:color w:val="EE0000"/>
        </w:rPr>
      </w:pPr>
      <w:r w:rsidRPr="007A71E1">
        <w:rPr>
          <w:color w:val="EE0000"/>
        </w:rPr>
        <w:t>Each Http request and response is treated as a separate interaction, meaning they don’t retain any information about previous request from the same client.</w:t>
      </w:r>
    </w:p>
    <w:p w14:paraId="466240B8" w14:textId="1C4EB166" w:rsidR="006F54BF" w:rsidRDefault="00843CDB" w:rsidP="0014448E">
      <w:pPr>
        <w:rPr>
          <w:color w:val="EE0000"/>
        </w:rPr>
      </w:pPr>
      <w:r>
        <w:rPr>
          <w:noProof/>
        </w:rPr>
        <mc:AlternateContent>
          <mc:Choice Requires="wps">
            <w:drawing>
              <wp:anchor distT="0" distB="0" distL="114300" distR="114300" simplePos="0" relativeHeight="251663360" behindDoc="0" locked="0" layoutInCell="1" allowOverlap="1" wp14:anchorId="06567AD6" wp14:editId="694D0280">
                <wp:simplePos x="0" y="0"/>
                <wp:positionH relativeFrom="column">
                  <wp:posOffset>-165100</wp:posOffset>
                </wp:positionH>
                <wp:positionV relativeFrom="paragraph">
                  <wp:posOffset>135255</wp:posOffset>
                </wp:positionV>
                <wp:extent cx="6254750" cy="31750"/>
                <wp:effectExtent l="0" t="0" r="31750" b="25400"/>
                <wp:wrapNone/>
                <wp:docPr id="490915386" name="Straight Connector 1"/>
                <wp:cNvGraphicFramePr/>
                <a:graphic xmlns:a="http://schemas.openxmlformats.org/drawingml/2006/main">
                  <a:graphicData uri="http://schemas.microsoft.com/office/word/2010/wordprocessingShape">
                    <wps:wsp>
                      <wps:cNvCnPr/>
                      <wps:spPr>
                        <a:xfrm flipV="1">
                          <a:off x="0" y="0"/>
                          <a:ext cx="62547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6163D"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0.65pt" to="47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" strokecolor="#731c3f [3204]" strokeweight=".5pt">
                <v:stroke joinstyle="miter"/>
              </v:line>
            </w:pict>
          </mc:Fallback>
        </mc:AlternateContent>
      </w:r>
    </w:p>
    <w:p w14:paraId="3E0FA558" w14:textId="7749CC6D" w:rsidR="006F54BF" w:rsidRPr="009E4150" w:rsidRDefault="006F54BF" w:rsidP="0014448E">
      <w:pPr>
        <w:rPr>
          <w:b/>
          <w:bCs/>
          <w:color w:val="7F7F7F" w:themeColor="text1" w:themeTint="80"/>
        </w:rPr>
      </w:pPr>
      <w:r w:rsidRPr="009E4150">
        <w:rPr>
          <w:b/>
          <w:bCs/>
          <w:color w:val="7F7F7F" w:themeColor="text1" w:themeTint="80"/>
        </w:rPr>
        <w:t>Web Server</w:t>
      </w:r>
    </w:p>
    <w:p w14:paraId="5B57BB27" w14:textId="7AF3F354" w:rsidR="006F54BF" w:rsidRPr="006F54BF" w:rsidRDefault="006F54BF" w:rsidP="009E4150">
      <w:pPr>
        <w:pStyle w:val="ListBullet"/>
      </w:pPr>
      <w:r w:rsidRPr="006F54BF">
        <w:t xml:space="preserve">Web server is a software which handles http requests and responses. It serves static content like html, </w:t>
      </w:r>
      <w:proofErr w:type="spellStart"/>
      <w:r w:rsidRPr="006F54BF">
        <w:t>css</w:t>
      </w:r>
      <w:proofErr w:type="spellEnd"/>
      <w:r w:rsidRPr="006F54BF">
        <w:t xml:space="preserve">, </w:t>
      </w:r>
      <w:proofErr w:type="spellStart"/>
      <w:r w:rsidRPr="006F54BF">
        <w:t>javascript</w:t>
      </w:r>
      <w:proofErr w:type="spellEnd"/>
      <w:r w:rsidRPr="006F54BF">
        <w:t xml:space="preserve"> and images etc.</w:t>
      </w:r>
    </w:p>
    <w:p w14:paraId="27971BE1" w14:textId="026DA85D" w:rsidR="006F54BF" w:rsidRDefault="006F54BF" w:rsidP="009E4150">
      <w:pPr>
        <w:pStyle w:val="ListBullet"/>
      </w:pPr>
      <w:r w:rsidRPr="006F54BF">
        <w:t>Some examples are</w:t>
      </w:r>
      <w:r>
        <w:t xml:space="preserve"> </w:t>
      </w:r>
      <w:proofErr w:type="spellStart"/>
      <w:r>
        <w:t>appache</w:t>
      </w:r>
      <w:proofErr w:type="spellEnd"/>
      <w:r>
        <w:t xml:space="preserve"> http server etc.</w:t>
      </w:r>
    </w:p>
    <w:p w14:paraId="02E59C1B" w14:textId="1ACCA410" w:rsidR="006F54BF" w:rsidRDefault="006F54BF" w:rsidP="009E4150">
      <w:pPr>
        <w:pStyle w:val="ListBullet"/>
      </w:pPr>
      <w:r>
        <w:t>A pure Web Server cannot run java servlets or JSP’s. For that we need a web container</w:t>
      </w:r>
      <w:r w:rsidR="00843CDB">
        <w:t>.</w:t>
      </w:r>
    </w:p>
    <w:p w14:paraId="288F271E" w14:textId="16DC74AE" w:rsidR="00843CDB" w:rsidRPr="006F54BF" w:rsidRDefault="00843CDB" w:rsidP="006F54BF">
      <w:pPr>
        <w:rPr>
          <w:color w:val="000000" w:themeColor="text1"/>
        </w:rPr>
      </w:pPr>
      <w:r>
        <w:rPr>
          <w:noProof/>
        </w:rPr>
        <mc:AlternateContent>
          <mc:Choice Requires="wps">
            <w:drawing>
              <wp:anchor distT="0" distB="0" distL="114300" distR="114300" simplePos="0" relativeHeight="251665408" behindDoc="0" locked="0" layoutInCell="1" allowOverlap="1" wp14:anchorId="2274F554" wp14:editId="45EAA8BE">
                <wp:simplePos x="0" y="0"/>
                <wp:positionH relativeFrom="column">
                  <wp:posOffset>-165100</wp:posOffset>
                </wp:positionH>
                <wp:positionV relativeFrom="paragraph">
                  <wp:posOffset>-2540</wp:posOffset>
                </wp:positionV>
                <wp:extent cx="6254750" cy="0"/>
                <wp:effectExtent l="0" t="0" r="0" b="0"/>
                <wp:wrapNone/>
                <wp:docPr id="236103754" name="Straight Connector 1"/>
                <wp:cNvGraphicFramePr/>
                <a:graphic xmlns:a="http://schemas.openxmlformats.org/drawingml/2006/main">
                  <a:graphicData uri="http://schemas.microsoft.com/office/word/2010/wordprocessingShape">
                    <wps:wsp>
                      <wps:cNvCnPr/>
                      <wps:spPr>
                        <a:xfrm>
                          <a:off x="0" y="0"/>
                          <a:ext cx="6254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AAA454"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2pt" to="47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" strokecolor="#731c3f [3204]" strokeweight=".5pt">
                <v:stroke joinstyle="miter"/>
              </v:line>
            </w:pict>
          </mc:Fallback>
        </mc:AlternateContent>
      </w:r>
    </w:p>
    <w:p w14:paraId="71F9AC96" w14:textId="72FD1A7A" w:rsidR="0014448E" w:rsidRDefault="00843CDB" w:rsidP="0014448E">
      <w:pPr>
        <w:rPr>
          <w:b/>
          <w:bCs/>
        </w:rPr>
      </w:pPr>
      <w:r>
        <w:rPr>
          <w:b/>
          <w:bCs/>
        </w:rPr>
        <w:t>Web Container</w:t>
      </w:r>
    </w:p>
    <w:p w14:paraId="21CF3E65" w14:textId="5DD167F6" w:rsidR="00843CDB" w:rsidRDefault="00843CDB" w:rsidP="009E4150">
      <w:pPr>
        <w:pStyle w:val="ListBullet"/>
      </w:pPr>
      <w:r>
        <w:t>Web Container is part of an application server</w:t>
      </w:r>
      <w:r w:rsidR="009E4150">
        <w:t xml:space="preserve"> or a specialized server like </w:t>
      </w:r>
      <w:proofErr w:type="gramStart"/>
      <w:r w:rsidR="009E4150">
        <w:t>a</w:t>
      </w:r>
      <w:proofErr w:type="gramEnd"/>
      <w:r w:rsidR="009E4150">
        <w:t xml:space="preserve"> </w:t>
      </w:r>
      <w:proofErr w:type="spellStart"/>
      <w:r w:rsidR="009E4150">
        <w:t>appache</w:t>
      </w:r>
      <w:proofErr w:type="spellEnd"/>
      <w:r w:rsidR="009E4150">
        <w:t xml:space="preserve"> tomcat. It manages the life cycle of servlets and JSP’s enabling execution of dynamic web content.</w:t>
      </w:r>
    </w:p>
    <w:p w14:paraId="473D0753" w14:textId="77777777" w:rsidR="009E4150" w:rsidRDefault="009E4150" w:rsidP="009E4150">
      <w:pPr>
        <w:pStyle w:val="ListBullet"/>
      </w:pPr>
      <w:r>
        <w:t xml:space="preserve">Apache </w:t>
      </w:r>
      <w:proofErr w:type="spellStart"/>
      <w:r>
        <w:t>tombcat</w:t>
      </w:r>
      <w:proofErr w:type="spellEnd"/>
      <w:r>
        <w:t>, jetty and glass fish</w:t>
      </w:r>
    </w:p>
    <w:p w14:paraId="5EEDAC24" w14:textId="2B49BF4F" w:rsidR="009E4150" w:rsidRPr="009E4150" w:rsidRDefault="009E4150" w:rsidP="009E4150">
      <w:pPr>
        <w:pStyle w:val="ListBullet"/>
        <w:ind w:left="432"/>
      </w:pPr>
      <w:r>
        <w:rPr>
          <w:noProof/>
        </w:rPr>
        <mc:AlternateContent>
          <mc:Choice Requires="wps">
            <w:drawing>
              <wp:anchor distT="0" distB="0" distL="114300" distR="114300" simplePos="0" relativeHeight="251669504" behindDoc="0" locked="0" layoutInCell="1" allowOverlap="1" wp14:anchorId="5EF1D2E5" wp14:editId="7E3471A8">
                <wp:simplePos x="0" y="0"/>
                <wp:positionH relativeFrom="column">
                  <wp:posOffset>-165100</wp:posOffset>
                </wp:positionH>
                <wp:positionV relativeFrom="paragraph">
                  <wp:posOffset>135255</wp:posOffset>
                </wp:positionV>
                <wp:extent cx="6254750" cy="31750"/>
                <wp:effectExtent l="0" t="0" r="31750" b="25400"/>
                <wp:wrapNone/>
                <wp:docPr id="1986581171" name="Straight Connector 1"/>
                <wp:cNvGraphicFramePr/>
                <a:graphic xmlns:a="http://schemas.openxmlformats.org/drawingml/2006/main">
                  <a:graphicData uri="http://schemas.microsoft.com/office/word/2010/wordprocessingShape">
                    <wps:wsp>
                      <wps:cNvCnPr/>
                      <wps:spPr>
                        <a:xfrm flipV="1">
                          <a:off x="0" y="0"/>
                          <a:ext cx="62547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1DFE8"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0.65pt" to="47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" strokecolor="#731c3f [3204]" strokeweight=".5pt">
                <v:stroke joinstyle="miter"/>
              </v:line>
            </w:pict>
          </mc:Fallback>
        </mc:AlternateContent>
      </w:r>
    </w:p>
    <w:p w14:paraId="086A8F4B" w14:textId="689DB585" w:rsidR="00450001" w:rsidRDefault="00450001" w:rsidP="00893C81">
      <w:pPr>
        <w:pStyle w:val="ListBullet"/>
        <w:ind w:left="432" w:hanging="432"/>
      </w:pPr>
      <w:r>
        <w:lastRenderedPageBreak/>
        <w:t>Servlets are the java programs that run on a server/container and handle client requests to generate dynamic web content. They are key component of java EE to developing web application.</w:t>
      </w:r>
    </w:p>
    <w:p w14:paraId="73DFD584" w14:textId="1365E53E" w:rsidR="00893C81" w:rsidRPr="00893C81" w:rsidRDefault="00893C81" w:rsidP="00893C81">
      <w:pPr>
        <w:pStyle w:val="Heading1"/>
      </w:pPr>
      <w:r>
        <w:t>Request and Response</w:t>
      </w:r>
    </w:p>
    <w:p w14:paraId="00635614" w14:textId="6683154C" w:rsidR="000D34E1" w:rsidRPr="000D34E1" w:rsidRDefault="000D34E1" w:rsidP="000D34E1">
      <w:pPr>
        <w:pStyle w:val="Heading2"/>
      </w:pPr>
      <w:r>
        <w:t>REQUEST</w:t>
      </w:r>
    </w:p>
    <w:p w14:paraId="2D743C76" w14:textId="2789FEED" w:rsidR="00450001" w:rsidRDefault="00450001" w:rsidP="00450001">
      <w:r>
        <w:t>It represents the clients request to the server. It contains information like http methods (get, post, etc.), Headers, Parameters, and the request body.</w:t>
      </w:r>
    </w:p>
    <w:p w14:paraId="135C439A" w14:textId="718C2863" w:rsidR="000D34E1" w:rsidRDefault="000D34E1" w:rsidP="000D34E1">
      <w:pPr>
        <w:pStyle w:val="Heading2"/>
      </w:pPr>
      <w:r>
        <w:t>RESPONSE</w:t>
      </w:r>
    </w:p>
    <w:p w14:paraId="321DCF91" w14:textId="55255D7E" w:rsidR="000D34E1" w:rsidRDefault="000D34E1" w:rsidP="000D34E1">
      <w:r>
        <w:t xml:space="preserve">It represents the server’s response to the client. It includes the status code, headers and the response body (HTML, plain text, </w:t>
      </w:r>
      <w:proofErr w:type="spellStart"/>
      <w:r>
        <w:t>json</w:t>
      </w:r>
      <w:proofErr w:type="spellEnd"/>
      <w:r>
        <w:t>, etc.)</w:t>
      </w:r>
    </w:p>
    <w:p w14:paraId="61D31A55" w14:textId="77777777" w:rsidR="00332B6A" w:rsidRDefault="00332B6A" w:rsidP="000D34E1"/>
    <w:p w14:paraId="531019D2" w14:textId="77777777" w:rsidR="00332B6A" w:rsidRDefault="00332B6A" w:rsidP="000D34E1"/>
    <w:p w14:paraId="4EC3B66B" w14:textId="77777777" w:rsidR="00332B6A" w:rsidRDefault="00332B6A" w:rsidP="000D34E1"/>
    <w:p w14:paraId="5FB83B14" w14:textId="77777777" w:rsidR="00332B6A" w:rsidRDefault="00332B6A" w:rsidP="000D34E1"/>
    <w:p w14:paraId="7B0CFC2A" w14:textId="77777777" w:rsidR="00332B6A" w:rsidRDefault="00332B6A" w:rsidP="000D34E1"/>
    <w:p w14:paraId="06F64ACE" w14:textId="77777777" w:rsidR="00332B6A" w:rsidRDefault="00332B6A" w:rsidP="000D34E1"/>
    <w:p w14:paraId="74C8C527" w14:textId="77777777" w:rsidR="00332B6A" w:rsidRDefault="00332B6A" w:rsidP="000D34E1"/>
    <w:p w14:paraId="216AE69B" w14:textId="77777777" w:rsidR="00332B6A" w:rsidRDefault="00332B6A" w:rsidP="000D34E1"/>
    <w:p w14:paraId="1130A807" w14:textId="77777777" w:rsidR="00332B6A" w:rsidRDefault="00332B6A" w:rsidP="000D34E1"/>
    <w:p w14:paraId="3EAE03A2" w14:textId="77777777" w:rsidR="00332B6A" w:rsidRDefault="00332B6A" w:rsidP="000D34E1"/>
    <w:p w14:paraId="6546FDF7" w14:textId="77777777" w:rsidR="00332B6A" w:rsidRDefault="00332B6A" w:rsidP="000D34E1"/>
    <w:p w14:paraId="4C502B66" w14:textId="55E4E962" w:rsidR="00893C81" w:rsidRDefault="00893C81" w:rsidP="00893C81">
      <w:pPr>
        <w:pStyle w:val="Heading1"/>
      </w:pPr>
      <w:r>
        <w:lastRenderedPageBreak/>
        <w:t>Servlet Life Cycle</w:t>
      </w:r>
    </w:p>
    <w:p w14:paraId="6AA9DB8C" w14:textId="77777777" w:rsidR="00332B6A" w:rsidRDefault="00332B6A" w:rsidP="00893C81">
      <w:r>
        <w:t xml:space="preserve">A servlets life cycle is managed by the web container it involves four stages loading and instanton </w:t>
      </w:r>
    </w:p>
    <w:p w14:paraId="35E3EE41" w14:textId="5D72C658" w:rsidR="00332B6A" w:rsidRPr="00332B6A" w:rsidRDefault="00332B6A" w:rsidP="00893C81">
      <w:pPr>
        <w:rPr>
          <w:sz w:val="40"/>
          <w:szCs w:val="40"/>
        </w:rPr>
      </w:pPr>
      <w:r>
        <w:rPr>
          <w:sz w:val="40"/>
          <w:szCs w:val="40"/>
        </w:rPr>
        <w:t>PHASE 1</w:t>
      </w:r>
      <w:r w:rsidR="00953894">
        <w:rPr>
          <w:sz w:val="40"/>
          <w:szCs w:val="40"/>
        </w:rPr>
        <w:t>:</w:t>
      </w:r>
      <w:r>
        <w:rPr>
          <w:sz w:val="40"/>
          <w:szCs w:val="40"/>
        </w:rPr>
        <w:t xml:space="preserve"> Loading and Instanton</w:t>
      </w:r>
    </w:p>
    <w:p w14:paraId="22B59737" w14:textId="6189902E" w:rsidR="00893C81" w:rsidRPr="00332B6A" w:rsidRDefault="00332B6A" w:rsidP="00332B6A">
      <w:pPr>
        <w:pStyle w:val="ListBullet"/>
        <w:rPr>
          <w:b/>
          <w:bCs/>
        </w:rPr>
      </w:pPr>
      <w:r w:rsidRPr="00332B6A">
        <w:rPr>
          <w:b/>
          <w:bCs/>
        </w:rPr>
        <w:t xml:space="preserve">Loading </w:t>
      </w:r>
      <w:r>
        <w:t>&gt; When the web container is start when the request is received for the servlet the container loads the servlet class.</w:t>
      </w:r>
    </w:p>
    <w:p w14:paraId="76AB482C" w14:textId="18C76222" w:rsidR="00332B6A" w:rsidRPr="00332B6A" w:rsidRDefault="00332B6A" w:rsidP="00332B6A">
      <w:pPr>
        <w:pStyle w:val="ListBullet"/>
        <w:rPr>
          <w:b/>
          <w:bCs/>
        </w:rPr>
      </w:pPr>
      <w:r>
        <w:rPr>
          <w:b/>
          <w:bCs/>
        </w:rPr>
        <w:t>Instanton</w:t>
      </w:r>
      <w:r>
        <w:t xml:space="preserve"> &gt; If an instance of the servlet doesn’t exist, the container creates the single instance.</w:t>
      </w:r>
    </w:p>
    <w:p w14:paraId="21A60242" w14:textId="31335CE0" w:rsidR="00332B6A" w:rsidRPr="00332B6A" w:rsidRDefault="00332B6A" w:rsidP="00332B6A">
      <w:pPr>
        <w:pStyle w:val="ListBullet"/>
        <w:ind w:left="432" w:hanging="432"/>
        <w:rPr>
          <w:sz w:val="40"/>
          <w:szCs w:val="40"/>
        </w:rPr>
      </w:pPr>
      <w:r>
        <w:rPr>
          <w:sz w:val="40"/>
          <w:szCs w:val="40"/>
        </w:rPr>
        <w:t>PHASE 2:</w:t>
      </w:r>
      <w:r w:rsidR="00953894">
        <w:rPr>
          <w:sz w:val="40"/>
          <w:szCs w:val="40"/>
        </w:rPr>
        <w:t xml:space="preserve"> Initialization</w:t>
      </w:r>
    </w:p>
    <w:p w14:paraId="5C7732FE" w14:textId="77777777" w:rsidR="00332B6A" w:rsidRPr="00332B6A" w:rsidRDefault="00332B6A" w:rsidP="00332B6A">
      <w:pPr>
        <w:pStyle w:val="ListBullet"/>
        <w:rPr>
          <w:b/>
          <w:bCs/>
        </w:rPr>
      </w:pPr>
      <w:r>
        <w:rPr>
          <w:b/>
          <w:bCs/>
        </w:rPr>
        <w:t xml:space="preserve">Initialization </w:t>
      </w:r>
      <w:r>
        <w:t xml:space="preserve">&gt; </w:t>
      </w:r>
    </w:p>
    <w:p w14:paraId="1C6A3322" w14:textId="06336369" w:rsidR="00332B6A" w:rsidRPr="00332B6A" w:rsidRDefault="00332B6A" w:rsidP="00332B6A">
      <w:pPr>
        <w:pStyle w:val="ListBullet"/>
        <w:numPr>
          <w:ilvl w:val="1"/>
          <w:numId w:val="3"/>
        </w:numPr>
        <w:rPr>
          <w:b/>
          <w:bCs/>
        </w:rPr>
      </w:pPr>
      <w:proofErr w:type="spellStart"/>
      <w:proofErr w:type="gramStart"/>
      <w:r>
        <w:t>init</w:t>
      </w:r>
      <w:proofErr w:type="spellEnd"/>
      <w:r>
        <w:t>(</w:t>
      </w:r>
      <w:proofErr w:type="gramEnd"/>
      <w:r>
        <w:t xml:space="preserve">) – this method is called only once after the servlet instance is created. It is used to initialize the servlet, </w:t>
      </w:r>
      <w:r w:rsidR="002C0C37">
        <w:t>setting up database connection, reading configuration files, etc.</w:t>
      </w:r>
    </w:p>
    <w:p w14:paraId="128AE104" w14:textId="4F090993" w:rsidR="00332B6A" w:rsidRDefault="00953894" w:rsidP="00953894">
      <w:pPr>
        <w:pStyle w:val="ListBullet"/>
        <w:ind w:left="432" w:hanging="432"/>
        <w:rPr>
          <w:sz w:val="40"/>
          <w:szCs w:val="40"/>
        </w:rPr>
      </w:pPr>
      <w:r>
        <w:rPr>
          <w:sz w:val="40"/>
          <w:szCs w:val="40"/>
        </w:rPr>
        <w:t xml:space="preserve">PHASE 3: Request Handling </w:t>
      </w:r>
    </w:p>
    <w:p w14:paraId="47A74B31" w14:textId="462CFAB1" w:rsidR="00953894" w:rsidRDefault="00953894" w:rsidP="00B96A2F">
      <w:pPr>
        <w:pStyle w:val="ListBullet"/>
        <w:numPr>
          <w:ilvl w:val="0"/>
          <w:numId w:val="12"/>
        </w:numPr>
        <w:rPr>
          <w:sz w:val="28"/>
          <w:szCs w:val="28"/>
        </w:rPr>
      </w:pPr>
      <w:r>
        <w:rPr>
          <w:sz w:val="28"/>
          <w:szCs w:val="28"/>
        </w:rPr>
        <w:t>Service () - This method is called for each request to the servlet its responsible for processing the client request (example: reading request parameters, accessing session data).</w:t>
      </w:r>
    </w:p>
    <w:p w14:paraId="14838036" w14:textId="51F70BA9" w:rsidR="00953894" w:rsidRDefault="00953894" w:rsidP="00B96A2F">
      <w:pPr>
        <w:pStyle w:val="ListBullet"/>
        <w:numPr>
          <w:ilvl w:val="0"/>
          <w:numId w:val="12"/>
        </w:numPr>
        <w:rPr>
          <w:sz w:val="28"/>
          <w:szCs w:val="28"/>
        </w:rPr>
      </w:pPr>
      <w:r>
        <w:rPr>
          <w:sz w:val="28"/>
          <w:szCs w:val="28"/>
        </w:rPr>
        <w:t>Generating response- (creating html content, setting headers, writing the response to the output stream)</w:t>
      </w:r>
    </w:p>
    <w:p w14:paraId="57FDADBC" w14:textId="1A965EC1" w:rsidR="00953894" w:rsidRDefault="00953894" w:rsidP="00953894">
      <w:pPr>
        <w:pStyle w:val="ListBullet"/>
        <w:ind w:left="432" w:hanging="432"/>
        <w:rPr>
          <w:sz w:val="40"/>
          <w:szCs w:val="40"/>
        </w:rPr>
      </w:pPr>
      <w:r>
        <w:rPr>
          <w:sz w:val="40"/>
          <w:szCs w:val="40"/>
        </w:rPr>
        <w:t>PHASE 4: Destruction</w:t>
      </w:r>
    </w:p>
    <w:p w14:paraId="58BBACC9" w14:textId="67218C9E" w:rsidR="00953894" w:rsidRDefault="00953894" w:rsidP="00B96A2F">
      <w:pPr>
        <w:pStyle w:val="ListBullet"/>
        <w:numPr>
          <w:ilvl w:val="0"/>
          <w:numId w:val="11"/>
        </w:numPr>
        <w:rPr>
          <w:sz w:val="28"/>
          <w:szCs w:val="28"/>
        </w:rPr>
      </w:pPr>
      <w:r>
        <w:rPr>
          <w:sz w:val="28"/>
          <w:szCs w:val="28"/>
        </w:rPr>
        <w:t>Destroy () - This method is called only once before the servlet is unloaded. It is used for cleaning of resources like closing database connections, releasing threads, etc.</w:t>
      </w:r>
    </w:p>
    <w:p w14:paraId="007921EC" w14:textId="623728A7" w:rsidR="00B96A2F" w:rsidRDefault="00B96A2F" w:rsidP="00B96A2F">
      <w:pPr>
        <w:pStyle w:val="ListBullet"/>
        <w:numPr>
          <w:ilvl w:val="0"/>
          <w:numId w:val="11"/>
        </w:numPr>
        <w:rPr>
          <w:sz w:val="28"/>
          <w:szCs w:val="28"/>
        </w:rPr>
      </w:pPr>
      <w:r>
        <w:rPr>
          <w:sz w:val="28"/>
          <w:szCs w:val="28"/>
        </w:rPr>
        <w:t>It is used to perform any necessary cleanup task.</w:t>
      </w:r>
    </w:p>
    <w:p w14:paraId="0249C6E2" w14:textId="77777777" w:rsidR="001417EB" w:rsidRDefault="001417EB" w:rsidP="001417EB">
      <w:pPr>
        <w:pStyle w:val="ListBullet"/>
        <w:ind w:left="432" w:hanging="432"/>
        <w:rPr>
          <w:sz w:val="28"/>
          <w:szCs w:val="28"/>
        </w:rPr>
      </w:pPr>
    </w:p>
    <w:p w14:paraId="63A24BEF" w14:textId="77777777" w:rsidR="001417EB" w:rsidRDefault="001417EB" w:rsidP="001417EB">
      <w:pPr>
        <w:pStyle w:val="ListBullet"/>
        <w:ind w:left="432" w:hanging="432"/>
        <w:rPr>
          <w:sz w:val="28"/>
          <w:szCs w:val="28"/>
        </w:rPr>
      </w:pPr>
    </w:p>
    <w:p w14:paraId="3B035512" w14:textId="387B25A0" w:rsidR="001417EB" w:rsidRPr="00953894" w:rsidRDefault="001417EB" w:rsidP="001417EB">
      <w:pPr>
        <w:pStyle w:val="Heading1"/>
      </w:pPr>
      <w:r>
        <w:lastRenderedPageBreak/>
        <w:t>Http methods</w:t>
      </w:r>
    </w:p>
    <w:p w14:paraId="33FFC9F7" w14:textId="02E26010" w:rsidR="001417EB" w:rsidRDefault="001417EB" w:rsidP="001417EB">
      <w:pPr>
        <w:pStyle w:val="Heading2"/>
        <w:rPr>
          <w:sz w:val="28"/>
          <w:szCs w:val="28"/>
        </w:rPr>
      </w:pPr>
      <w:proofErr w:type="gramStart"/>
      <w:r w:rsidRPr="001417EB">
        <w:t>get()</w:t>
      </w:r>
      <w:r>
        <w:t xml:space="preserve"> :</w:t>
      </w:r>
      <w:proofErr w:type="gramEnd"/>
      <w:r>
        <w:t xml:space="preserve"> </w:t>
      </w:r>
      <w:r w:rsidRPr="001417EB">
        <w:rPr>
          <w:b w:val="0"/>
          <w:bCs/>
          <w:sz w:val="28"/>
          <w:szCs w:val="28"/>
        </w:rPr>
        <w:t>It is used to retrieve data from the server</w:t>
      </w:r>
    </w:p>
    <w:p w14:paraId="30606F26" w14:textId="4D6CBB17" w:rsidR="001417EB" w:rsidRDefault="001417EB" w:rsidP="001417EB">
      <w:pPr>
        <w:pStyle w:val="Heading2"/>
        <w:rPr>
          <w:b w:val="0"/>
          <w:bCs/>
        </w:rPr>
      </w:pPr>
      <w:proofErr w:type="gramStart"/>
      <w:r>
        <w:t>post(</w:t>
      </w:r>
      <w:proofErr w:type="gramEnd"/>
      <w:r>
        <w:t xml:space="preserve">): </w:t>
      </w:r>
      <w:r>
        <w:rPr>
          <w:b w:val="0"/>
          <w:bCs/>
        </w:rPr>
        <w:t>It is used to send data to the server.</w:t>
      </w:r>
    </w:p>
    <w:p w14:paraId="74255742" w14:textId="2AB58DE7" w:rsidR="001417EB" w:rsidRDefault="001417EB" w:rsidP="001417EB">
      <w:proofErr w:type="gramStart"/>
      <w:r>
        <w:rPr>
          <w:b/>
          <w:bCs/>
        </w:rPr>
        <w:t>Put(</w:t>
      </w:r>
      <w:proofErr w:type="gramEnd"/>
      <w:r>
        <w:rPr>
          <w:b/>
          <w:bCs/>
        </w:rPr>
        <w:t xml:space="preserve">): </w:t>
      </w:r>
      <w:r>
        <w:t>It is used to update data on the server.</w:t>
      </w:r>
    </w:p>
    <w:p w14:paraId="4A3E4517" w14:textId="1A03C56D" w:rsidR="001417EB" w:rsidRDefault="001417EB" w:rsidP="001417EB">
      <w:proofErr w:type="gramStart"/>
      <w:r w:rsidRPr="001417EB">
        <w:rPr>
          <w:b/>
          <w:bCs/>
        </w:rPr>
        <w:t>DELETE(</w:t>
      </w:r>
      <w:proofErr w:type="gramEnd"/>
      <w:r w:rsidRPr="001417EB">
        <w:rPr>
          <w:b/>
          <w:bCs/>
        </w:rPr>
        <w:t>):</w:t>
      </w:r>
      <w:r>
        <w:rPr>
          <w:b/>
          <w:bCs/>
        </w:rPr>
        <w:t xml:space="preserve"> </w:t>
      </w:r>
      <w:r>
        <w:t>It is used to delete data from the server.</w:t>
      </w:r>
    </w:p>
    <w:p w14:paraId="38C456B7" w14:textId="77777777" w:rsidR="00073897" w:rsidRDefault="00073897" w:rsidP="001417EB"/>
    <w:p w14:paraId="210F231F" w14:textId="4BCD33DC" w:rsidR="00073897" w:rsidRDefault="00073897" w:rsidP="001417EB">
      <w:r>
        <w:t xml:space="preserve">Servlets are of two types </w:t>
      </w:r>
    </w:p>
    <w:p w14:paraId="59E08842" w14:textId="6C3086CB" w:rsidR="00073897" w:rsidRDefault="00073897" w:rsidP="00073897">
      <w:pPr>
        <w:pStyle w:val="ListParagraph"/>
        <w:numPr>
          <w:ilvl w:val="0"/>
          <w:numId w:val="13"/>
        </w:numPr>
      </w:pPr>
      <w:r>
        <w:t>Generic servlet</w:t>
      </w:r>
    </w:p>
    <w:p w14:paraId="2AD4D18B" w14:textId="3E6ABB41" w:rsidR="00073897" w:rsidRDefault="00073897" w:rsidP="00073897">
      <w:pPr>
        <w:pStyle w:val="ListParagraph"/>
        <w:numPr>
          <w:ilvl w:val="0"/>
          <w:numId w:val="13"/>
        </w:numPr>
      </w:pPr>
      <w:r>
        <w:t>Http servlet</w:t>
      </w:r>
    </w:p>
    <w:p w14:paraId="6C417500" w14:textId="401B2D09" w:rsidR="00073897" w:rsidRDefault="00073897" w:rsidP="00073897">
      <w:r>
        <w:rPr>
          <w:b/>
          <w:bCs/>
        </w:rPr>
        <w:t xml:space="preserve">Generic Servlet: </w:t>
      </w:r>
      <w:r w:rsidRPr="00073897">
        <w:t>Provides a protocol independent way</w:t>
      </w:r>
      <w:r>
        <w:rPr>
          <w:b/>
          <w:bCs/>
        </w:rPr>
        <w:t xml:space="preserve"> </w:t>
      </w:r>
      <w:r>
        <w:t>to handle request and generate responses it is often used for custom protocols or non-</w:t>
      </w:r>
      <w:proofErr w:type="gramStart"/>
      <w:r>
        <w:t>http based</w:t>
      </w:r>
      <w:proofErr w:type="gramEnd"/>
      <w:r>
        <w:t xml:space="preserve"> communication. It is less common in modern web development.</w:t>
      </w:r>
    </w:p>
    <w:p w14:paraId="0599C5FC" w14:textId="7115A6F5" w:rsidR="00073897" w:rsidRDefault="00073897" w:rsidP="00073897">
      <w:r>
        <w:rPr>
          <w:b/>
          <w:bCs/>
        </w:rPr>
        <w:t xml:space="preserve">Http Servlet: </w:t>
      </w:r>
      <w:r>
        <w:t>It is specially designed to handle http requests and responses.</w:t>
      </w:r>
    </w:p>
    <w:p w14:paraId="1D40DD27" w14:textId="551EE3A8" w:rsidR="009A67CC" w:rsidRDefault="009A67CC" w:rsidP="00073897">
      <w:r>
        <w:t xml:space="preserve">It </w:t>
      </w:r>
      <w:proofErr w:type="gramStart"/>
      <w:r>
        <w:t>provide</w:t>
      </w:r>
      <w:proofErr w:type="gramEnd"/>
      <w:r>
        <w:t xml:space="preserve"> methods like </w:t>
      </w:r>
      <w:proofErr w:type="spellStart"/>
      <w:proofErr w:type="gramStart"/>
      <w:r>
        <w:t>doGet</w:t>
      </w:r>
      <w:proofErr w:type="spellEnd"/>
      <w:r>
        <w:t>(</w:t>
      </w:r>
      <w:proofErr w:type="gramEnd"/>
      <w:r>
        <w:t xml:space="preserve">), </w:t>
      </w:r>
      <w:proofErr w:type="spellStart"/>
      <w:proofErr w:type="gramStart"/>
      <w:r>
        <w:t>doPost</w:t>
      </w:r>
      <w:proofErr w:type="spellEnd"/>
      <w:r>
        <w:t>(</w:t>
      </w:r>
      <w:proofErr w:type="gramEnd"/>
      <w:r>
        <w:t xml:space="preserve">), </w:t>
      </w:r>
      <w:proofErr w:type="spellStart"/>
      <w:proofErr w:type="gramStart"/>
      <w:r>
        <w:t>doPut</w:t>
      </w:r>
      <w:proofErr w:type="spellEnd"/>
      <w:r>
        <w:t>(</w:t>
      </w:r>
      <w:proofErr w:type="gramEnd"/>
      <w:r>
        <w:t xml:space="preserve">), </w:t>
      </w:r>
      <w:proofErr w:type="spellStart"/>
      <w:proofErr w:type="gramStart"/>
      <w:r>
        <w:t>doDelete</w:t>
      </w:r>
      <w:proofErr w:type="spellEnd"/>
      <w:r>
        <w:t>(</w:t>
      </w:r>
      <w:proofErr w:type="gramEnd"/>
      <w:r>
        <w:t>), to handle different http methods it is most commonly used for web application.</w:t>
      </w:r>
    </w:p>
    <w:p w14:paraId="1F06EB2D" w14:textId="181D21CA" w:rsidR="009A67CC" w:rsidRDefault="009C5AF7" w:rsidP="00073897">
      <w:r>
        <w:rPr>
          <w:b/>
          <w:bCs/>
        </w:rPr>
        <w:t>Print Writer</w:t>
      </w:r>
      <w:r w:rsidR="009A67CC">
        <w:rPr>
          <w:b/>
          <w:bCs/>
        </w:rPr>
        <w:t xml:space="preserve">: </w:t>
      </w:r>
      <w:r w:rsidR="009A67CC">
        <w:t>It serves as a powerful tool for generating dynamic content and sending it back to client browser</w:t>
      </w:r>
    </w:p>
    <w:p w14:paraId="79969A5A" w14:textId="4A45A6E4" w:rsidR="009C5AF7" w:rsidRDefault="009C5AF7" w:rsidP="00073897">
      <w:r>
        <w:t>It provides simple and efficient way to write text base data to the http response stream.</w:t>
      </w:r>
    </w:p>
    <w:p w14:paraId="56D82511" w14:textId="286071B7" w:rsidR="009C5AF7" w:rsidRDefault="009C5AF7" w:rsidP="00073897">
      <w:r>
        <w:t>It directly writes text data to the servlet response stream, bypassing the need for intermediate buffers or object serialization. This results faster and more efficient output.</w:t>
      </w:r>
    </w:p>
    <w:p w14:paraId="55450B1E" w14:textId="77777777" w:rsidR="00962F07" w:rsidRDefault="00962F07" w:rsidP="00073897"/>
    <w:p w14:paraId="5444EDFA" w14:textId="77777777" w:rsidR="00155DB3" w:rsidRPr="00037FE6" w:rsidRDefault="00155DB3" w:rsidP="00155DB3">
      <w:pPr>
        <w:spacing w:after="0"/>
        <w:ind w:right="-737"/>
        <w:jc w:val="right"/>
        <w:rPr>
          <w:rFonts w:cstheme="minorHAnsi"/>
          <w:sz w:val="20"/>
          <w:szCs w:val="20"/>
        </w:rPr>
      </w:pPr>
      <w:r>
        <w:rPr>
          <w:rFonts w:cstheme="minorHAnsi"/>
          <w:sz w:val="20"/>
          <w:szCs w:val="20"/>
        </w:rPr>
        <w:t>14|1</w:t>
      </w:r>
    </w:p>
    <w:p w14:paraId="736A60E4" w14:textId="77777777" w:rsidR="00155DB3" w:rsidRDefault="00155DB3" w:rsidP="00155DB3">
      <w:pPr>
        <w:pStyle w:val="ListBullet"/>
        <w:spacing w:after="0"/>
        <w:ind w:left="-985" w:right="-1417" w:hanging="432"/>
        <w:jc w:val="center"/>
        <w:rPr>
          <w:rFonts w:cstheme="minorHAnsi"/>
          <w:sz w:val="28"/>
          <w:szCs w:val="28"/>
        </w:rPr>
      </w:pPr>
      <w:r w:rsidRPr="004F610A">
        <w:rPr>
          <w:noProof/>
          <w:sz w:val="28"/>
          <w:szCs w:val="28"/>
        </w:rPr>
        <w:lastRenderedPageBreak/>
        <w:drawing>
          <wp:inline distT="0" distB="0" distL="0" distR="0" wp14:anchorId="0A2E7BF0" wp14:editId="34555CF6">
            <wp:extent cx="7018455" cy="3599726"/>
            <wp:effectExtent l="0" t="0" r="0" b="1270"/>
            <wp:docPr id="38696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8572" name=""/>
                    <pic:cNvPicPr/>
                  </pic:nvPicPr>
                  <pic:blipFill rotWithShape="1">
                    <a:blip r:embed="rId11"/>
                    <a:srcRect l="389"/>
                    <a:stretch>
                      <a:fillRect/>
                    </a:stretch>
                  </pic:blipFill>
                  <pic:spPr bwMode="auto">
                    <a:xfrm>
                      <a:off x="0" y="0"/>
                      <a:ext cx="7093012" cy="3637966"/>
                    </a:xfrm>
                    <a:prstGeom prst="rect">
                      <a:avLst/>
                    </a:prstGeom>
                    <a:ln>
                      <a:noFill/>
                    </a:ln>
                    <a:extLst>
                      <a:ext uri="{53640926-AAD7-44D8-BBD7-CCE9431645EC}">
                        <a14:shadowObscured xmlns:a14="http://schemas.microsoft.com/office/drawing/2010/main"/>
                      </a:ext>
                    </a:extLst>
                  </pic:spPr>
                </pic:pic>
              </a:graphicData>
            </a:graphic>
          </wp:inline>
        </w:drawing>
      </w:r>
    </w:p>
    <w:p w14:paraId="5313F932" w14:textId="77777777" w:rsidR="00155DB3" w:rsidRDefault="00155DB3" w:rsidP="00155DB3">
      <w:pPr>
        <w:pStyle w:val="ListBullet"/>
        <w:spacing w:after="0"/>
        <w:ind w:left="-985" w:right="-1417" w:hanging="432"/>
        <w:jc w:val="center"/>
        <w:rPr>
          <w:sz w:val="28"/>
          <w:szCs w:val="28"/>
        </w:rPr>
      </w:pPr>
      <w:r w:rsidRPr="00094646">
        <w:rPr>
          <w:noProof/>
          <w:sz w:val="28"/>
          <w:szCs w:val="28"/>
        </w:rPr>
        <w:drawing>
          <wp:inline distT="0" distB="0" distL="0" distR="0" wp14:anchorId="49DC1ABD" wp14:editId="1BFAA88B">
            <wp:extent cx="7031620" cy="1081035"/>
            <wp:effectExtent l="0" t="0" r="0" b="5080"/>
            <wp:docPr id="169376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0830" name=""/>
                    <pic:cNvPicPr/>
                  </pic:nvPicPr>
                  <pic:blipFill>
                    <a:blip r:embed="rId12"/>
                    <a:stretch>
                      <a:fillRect/>
                    </a:stretch>
                  </pic:blipFill>
                  <pic:spPr>
                    <a:xfrm>
                      <a:off x="0" y="0"/>
                      <a:ext cx="7231794" cy="1111810"/>
                    </a:xfrm>
                    <a:prstGeom prst="rect">
                      <a:avLst/>
                    </a:prstGeom>
                  </pic:spPr>
                </pic:pic>
              </a:graphicData>
            </a:graphic>
          </wp:inline>
        </w:drawing>
      </w:r>
    </w:p>
    <w:p w14:paraId="404BE26F" w14:textId="77777777" w:rsidR="00155DB3" w:rsidRDefault="00155DB3" w:rsidP="00155DB3">
      <w:pPr>
        <w:pStyle w:val="ListBullet"/>
        <w:spacing w:after="0"/>
        <w:ind w:left="-985" w:right="-1417" w:hanging="432"/>
        <w:jc w:val="center"/>
        <w:rPr>
          <w:sz w:val="28"/>
          <w:szCs w:val="28"/>
        </w:rPr>
      </w:pPr>
      <w:r w:rsidRPr="00BE31AE">
        <w:rPr>
          <w:noProof/>
          <w:sz w:val="28"/>
          <w:szCs w:val="28"/>
        </w:rPr>
        <w:drawing>
          <wp:inline distT="0" distB="0" distL="0" distR="0" wp14:anchorId="7A2094D7" wp14:editId="4EFAECB9">
            <wp:extent cx="7019780" cy="2010686"/>
            <wp:effectExtent l="0" t="0" r="0" b="8890"/>
            <wp:docPr id="3132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1878" name=""/>
                    <pic:cNvPicPr/>
                  </pic:nvPicPr>
                  <pic:blipFill>
                    <a:blip r:embed="rId13"/>
                    <a:stretch>
                      <a:fillRect/>
                    </a:stretch>
                  </pic:blipFill>
                  <pic:spPr>
                    <a:xfrm>
                      <a:off x="0" y="0"/>
                      <a:ext cx="7166149" cy="2052611"/>
                    </a:xfrm>
                    <a:prstGeom prst="rect">
                      <a:avLst/>
                    </a:prstGeom>
                  </pic:spPr>
                </pic:pic>
              </a:graphicData>
            </a:graphic>
          </wp:inline>
        </w:drawing>
      </w:r>
    </w:p>
    <w:p w14:paraId="3A3A8C0C" w14:textId="032CEFAC" w:rsidR="00155DB3" w:rsidRDefault="00155DB3" w:rsidP="00155DB3">
      <w:pPr>
        <w:pStyle w:val="ListBullet"/>
        <w:spacing w:after="0"/>
        <w:ind w:left="-985" w:right="-1417" w:hanging="432"/>
        <w:jc w:val="center"/>
        <w:rPr>
          <w:sz w:val="28"/>
          <w:szCs w:val="28"/>
        </w:rPr>
      </w:pPr>
    </w:p>
    <w:p w14:paraId="731B8C63" w14:textId="77777777" w:rsidR="00155DB3" w:rsidRDefault="00155DB3" w:rsidP="00155DB3">
      <w:pPr>
        <w:pStyle w:val="ListBullet"/>
        <w:spacing w:after="0"/>
        <w:ind w:left="-985" w:right="-1417" w:hanging="432"/>
        <w:jc w:val="center"/>
        <w:rPr>
          <w:sz w:val="28"/>
          <w:szCs w:val="28"/>
        </w:rPr>
      </w:pPr>
      <w:r w:rsidRPr="008D57B0">
        <w:rPr>
          <w:noProof/>
          <w:sz w:val="28"/>
          <w:szCs w:val="28"/>
        </w:rPr>
        <w:drawing>
          <wp:inline distT="0" distB="0" distL="0" distR="0" wp14:anchorId="5F9420DB" wp14:editId="50BD67A5">
            <wp:extent cx="7020045" cy="1067255"/>
            <wp:effectExtent l="0" t="0" r="0" b="0"/>
            <wp:docPr id="1767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04" name=""/>
                    <pic:cNvPicPr/>
                  </pic:nvPicPr>
                  <pic:blipFill>
                    <a:blip r:embed="rId14"/>
                    <a:stretch>
                      <a:fillRect/>
                    </a:stretch>
                  </pic:blipFill>
                  <pic:spPr>
                    <a:xfrm>
                      <a:off x="0" y="0"/>
                      <a:ext cx="7086008" cy="1077283"/>
                    </a:xfrm>
                    <a:prstGeom prst="rect">
                      <a:avLst/>
                    </a:prstGeom>
                  </pic:spPr>
                </pic:pic>
              </a:graphicData>
            </a:graphic>
          </wp:inline>
        </w:drawing>
      </w:r>
    </w:p>
    <w:p w14:paraId="02E59E9D" w14:textId="77777777" w:rsidR="00155DB3" w:rsidRDefault="00155DB3" w:rsidP="00155DB3">
      <w:pPr>
        <w:pStyle w:val="ListBullet"/>
        <w:spacing w:after="0"/>
        <w:ind w:left="-985" w:right="-1417" w:hanging="432"/>
        <w:jc w:val="center"/>
        <w:rPr>
          <w:sz w:val="28"/>
          <w:szCs w:val="28"/>
        </w:rPr>
      </w:pPr>
      <w:r w:rsidRPr="00C51BEF">
        <w:rPr>
          <w:noProof/>
          <w:sz w:val="28"/>
          <w:szCs w:val="28"/>
        </w:rPr>
        <w:lastRenderedPageBreak/>
        <w:drawing>
          <wp:inline distT="0" distB="0" distL="0" distR="0" wp14:anchorId="0D3E08F9" wp14:editId="1FEAFEBE">
            <wp:extent cx="7020046" cy="1096507"/>
            <wp:effectExtent l="0" t="0" r="0" b="8890"/>
            <wp:docPr id="108545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5290" name=""/>
                    <pic:cNvPicPr/>
                  </pic:nvPicPr>
                  <pic:blipFill>
                    <a:blip r:embed="rId15"/>
                    <a:stretch>
                      <a:fillRect/>
                    </a:stretch>
                  </pic:blipFill>
                  <pic:spPr>
                    <a:xfrm>
                      <a:off x="0" y="0"/>
                      <a:ext cx="7130073" cy="1113693"/>
                    </a:xfrm>
                    <a:prstGeom prst="rect">
                      <a:avLst/>
                    </a:prstGeom>
                  </pic:spPr>
                </pic:pic>
              </a:graphicData>
            </a:graphic>
          </wp:inline>
        </w:drawing>
      </w:r>
    </w:p>
    <w:p w14:paraId="3E02AF33" w14:textId="6DF3476A" w:rsidR="00155DB3" w:rsidRDefault="00155DB3" w:rsidP="00155DB3">
      <w:pPr>
        <w:pStyle w:val="ListBullet"/>
        <w:spacing w:after="0"/>
        <w:ind w:left="-985" w:right="-1417" w:hanging="432"/>
        <w:jc w:val="center"/>
        <w:rPr>
          <w:sz w:val="28"/>
          <w:szCs w:val="28"/>
        </w:rPr>
      </w:pPr>
    </w:p>
    <w:p w14:paraId="0807F9EB" w14:textId="77777777" w:rsidR="00155DB3" w:rsidRDefault="00155DB3" w:rsidP="00155DB3">
      <w:pPr>
        <w:spacing w:after="0"/>
        <w:ind w:left="-1417" w:right="-1417"/>
        <w:rPr>
          <w:rFonts w:ascii="Calibri" w:hAnsi="Calibri" w:cs="Calibri"/>
          <w:sz w:val="28"/>
          <w:szCs w:val="28"/>
        </w:rPr>
      </w:pPr>
      <w:r w:rsidRPr="004F61A5">
        <w:rPr>
          <w:rFonts w:ascii="Calibri" w:hAnsi="Calibri" w:cs="Calibri"/>
          <w:noProof/>
          <w:sz w:val="28"/>
          <w:szCs w:val="28"/>
        </w:rPr>
        <w:drawing>
          <wp:inline distT="0" distB="0" distL="0" distR="0" wp14:anchorId="63E63229" wp14:editId="111F3F71">
            <wp:extent cx="7538085" cy="2270778"/>
            <wp:effectExtent l="0" t="0" r="5715" b="0"/>
            <wp:docPr id="8971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2129" name=""/>
                    <pic:cNvPicPr/>
                  </pic:nvPicPr>
                  <pic:blipFill>
                    <a:blip r:embed="rId16"/>
                    <a:stretch>
                      <a:fillRect/>
                    </a:stretch>
                  </pic:blipFill>
                  <pic:spPr>
                    <a:xfrm>
                      <a:off x="0" y="0"/>
                      <a:ext cx="7646295" cy="2303375"/>
                    </a:xfrm>
                    <a:prstGeom prst="rect">
                      <a:avLst/>
                    </a:prstGeom>
                  </pic:spPr>
                </pic:pic>
              </a:graphicData>
            </a:graphic>
          </wp:inline>
        </w:drawing>
      </w:r>
      <w:r>
        <w:rPr>
          <w:noProof/>
        </w:rPr>
        <w:drawing>
          <wp:inline distT="0" distB="0" distL="0" distR="0" wp14:anchorId="76D17EC8" wp14:editId="5DF9A95A">
            <wp:extent cx="7538712" cy="3400088"/>
            <wp:effectExtent l="0" t="0" r="5715" b="0"/>
            <wp:docPr id="131394467"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467" name="Picture 1" descr="A screen shot of a computer program"/>
                    <pic:cNvPicPr/>
                  </pic:nvPicPr>
                  <pic:blipFill rotWithShape="1">
                    <a:blip r:embed="rId17"/>
                    <a:srcRect t="26051"/>
                    <a:stretch>
                      <a:fillRect/>
                    </a:stretch>
                  </pic:blipFill>
                  <pic:spPr bwMode="auto">
                    <a:xfrm>
                      <a:off x="0" y="0"/>
                      <a:ext cx="7563747" cy="3411379"/>
                    </a:xfrm>
                    <a:prstGeom prst="rect">
                      <a:avLst/>
                    </a:prstGeom>
                    <a:ln>
                      <a:noFill/>
                    </a:ln>
                    <a:extLst>
                      <a:ext uri="{53640926-AAD7-44D8-BBD7-CCE9431645EC}">
                        <a14:shadowObscured xmlns:a14="http://schemas.microsoft.com/office/drawing/2010/main"/>
                      </a:ext>
                    </a:extLst>
                  </pic:spPr>
                </pic:pic>
              </a:graphicData>
            </a:graphic>
          </wp:inline>
        </w:drawing>
      </w:r>
    </w:p>
    <w:p w14:paraId="350B744E" w14:textId="77777777" w:rsidR="00155DB3" w:rsidRDefault="00155DB3" w:rsidP="00155DB3">
      <w:pPr>
        <w:spacing w:after="0"/>
        <w:ind w:left="-1417" w:right="-1417"/>
        <w:rPr>
          <w:rFonts w:ascii="Calibri" w:hAnsi="Calibri" w:cs="Calibri"/>
          <w:sz w:val="28"/>
          <w:szCs w:val="28"/>
        </w:rPr>
      </w:pPr>
    </w:p>
    <w:p w14:paraId="13799633" w14:textId="77777777" w:rsidR="00155DB3" w:rsidRDefault="00155DB3" w:rsidP="00155DB3">
      <w:pPr>
        <w:spacing w:after="0"/>
        <w:ind w:left="-1417" w:right="-1417"/>
        <w:rPr>
          <w:rFonts w:ascii="Calibri" w:hAnsi="Calibri" w:cs="Calibri"/>
          <w:sz w:val="28"/>
          <w:szCs w:val="28"/>
        </w:rPr>
      </w:pPr>
    </w:p>
    <w:p w14:paraId="3A83EF68" w14:textId="77777777" w:rsidR="00155DB3" w:rsidRDefault="00155DB3" w:rsidP="00155DB3">
      <w:pPr>
        <w:spacing w:after="0"/>
        <w:ind w:left="-1417" w:right="-1417"/>
        <w:rPr>
          <w:rFonts w:ascii="Calibri" w:hAnsi="Calibri" w:cs="Calibri"/>
          <w:sz w:val="28"/>
          <w:szCs w:val="28"/>
        </w:rPr>
      </w:pPr>
    </w:p>
    <w:p w14:paraId="72842A31" w14:textId="77777777" w:rsidR="00155DB3" w:rsidRDefault="00155DB3" w:rsidP="00155DB3">
      <w:pPr>
        <w:spacing w:after="0"/>
        <w:ind w:left="-1417" w:right="-1417"/>
        <w:rPr>
          <w:rFonts w:ascii="Calibri" w:hAnsi="Calibri" w:cs="Calibri"/>
          <w:sz w:val="28"/>
          <w:szCs w:val="28"/>
        </w:rPr>
      </w:pPr>
    </w:p>
    <w:p w14:paraId="53538998" w14:textId="77777777" w:rsidR="00155DB3" w:rsidRDefault="00155DB3" w:rsidP="00155DB3">
      <w:pPr>
        <w:spacing w:after="0"/>
        <w:ind w:left="-1417" w:right="-1417"/>
        <w:rPr>
          <w:rFonts w:ascii="Calibri" w:hAnsi="Calibri" w:cs="Calibri"/>
          <w:sz w:val="28"/>
          <w:szCs w:val="28"/>
        </w:rPr>
      </w:pPr>
    </w:p>
    <w:p w14:paraId="46D2665B" w14:textId="77777777" w:rsidR="00155DB3" w:rsidRDefault="00155DB3" w:rsidP="00155DB3">
      <w:pPr>
        <w:spacing w:after="0"/>
        <w:ind w:left="-1417" w:right="-1417"/>
        <w:rPr>
          <w:rFonts w:ascii="Calibri" w:hAnsi="Calibri" w:cs="Calibri"/>
          <w:sz w:val="28"/>
          <w:szCs w:val="28"/>
        </w:rPr>
      </w:pPr>
    </w:p>
    <w:p w14:paraId="10AD9E9B" w14:textId="77777777" w:rsidR="00155DB3" w:rsidRDefault="00155DB3" w:rsidP="00155DB3">
      <w:pPr>
        <w:spacing w:after="0"/>
        <w:ind w:left="-1417" w:right="-1417"/>
        <w:rPr>
          <w:rFonts w:ascii="Calibri" w:hAnsi="Calibri" w:cs="Calibri"/>
          <w:sz w:val="28"/>
          <w:szCs w:val="28"/>
        </w:rPr>
      </w:pPr>
    </w:p>
    <w:p w14:paraId="6FAA6936" w14:textId="77777777" w:rsidR="00155DB3" w:rsidRDefault="00155DB3" w:rsidP="00155DB3">
      <w:pPr>
        <w:spacing w:after="0"/>
        <w:ind w:left="-1417" w:right="-1417"/>
        <w:rPr>
          <w:rFonts w:ascii="Calibri" w:hAnsi="Calibri" w:cs="Calibri"/>
          <w:sz w:val="28"/>
          <w:szCs w:val="28"/>
        </w:rPr>
      </w:pPr>
    </w:p>
    <w:p w14:paraId="779332B3" w14:textId="77777777" w:rsidR="00155DB3" w:rsidRDefault="00155DB3" w:rsidP="00155DB3">
      <w:pPr>
        <w:spacing w:after="0"/>
        <w:ind w:left="-1417" w:right="-1417"/>
        <w:rPr>
          <w:rFonts w:ascii="Calibri" w:hAnsi="Calibri" w:cs="Calibri"/>
          <w:sz w:val="28"/>
          <w:szCs w:val="28"/>
        </w:rPr>
      </w:pPr>
    </w:p>
    <w:p w14:paraId="650D076B" w14:textId="77777777" w:rsidR="00155DB3" w:rsidRDefault="00155DB3" w:rsidP="00155DB3">
      <w:pPr>
        <w:spacing w:after="0"/>
        <w:ind w:left="-1417" w:right="-1417"/>
        <w:rPr>
          <w:rFonts w:ascii="Calibri" w:hAnsi="Calibri" w:cs="Calibri"/>
          <w:sz w:val="28"/>
          <w:szCs w:val="28"/>
        </w:rPr>
      </w:pPr>
    </w:p>
    <w:p w14:paraId="3FE28098" w14:textId="77777777" w:rsidR="00155DB3" w:rsidRDefault="00155DB3" w:rsidP="00155DB3">
      <w:pPr>
        <w:spacing w:after="0"/>
        <w:ind w:left="-1417" w:right="-1417"/>
        <w:rPr>
          <w:rFonts w:ascii="Calibri" w:hAnsi="Calibri" w:cs="Calibri"/>
          <w:sz w:val="28"/>
          <w:szCs w:val="28"/>
        </w:rPr>
      </w:pPr>
    </w:p>
    <w:p w14:paraId="6F6C1032" w14:textId="77777777" w:rsidR="00155DB3" w:rsidRDefault="00155DB3" w:rsidP="00155DB3">
      <w:pPr>
        <w:spacing w:after="0"/>
        <w:ind w:left="-1417" w:right="-1417"/>
        <w:rPr>
          <w:rFonts w:ascii="Calibri" w:hAnsi="Calibri" w:cs="Calibri"/>
          <w:sz w:val="28"/>
          <w:szCs w:val="28"/>
        </w:rPr>
      </w:pPr>
    </w:p>
    <w:p w14:paraId="1FB64B39" w14:textId="77777777" w:rsidR="00155DB3" w:rsidRPr="00046918" w:rsidRDefault="00155DB3" w:rsidP="00155DB3">
      <w:pPr>
        <w:spacing w:after="0"/>
        <w:ind w:left="-1417" w:right="-1417"/>
        <w:rPr>
          <w:rFonts w:ascii="Calibri" w:hAnsi="Calibri" w:cs="Calibri"/>
          <w:sz w:val="28"/>
          <w:szCs w:val="28"/>
        </w:rPr>
      </w:pPr>
      <w:r w:rsidRPr="004F61A5">
        <w:rPr>
          <w:rFonts w:ascii="Calibri" w:hAnsi="Calibri" w:cs="Calibri"/>
          <w:noProof/>
          <w:sz w:val="28"/>
          <w:szCs w:val="28"/>
        </w:rPr>
        <w:drawing>
          <wp:inline distT="0" distB="0" distL="0" distR="0" wp14:anchorId="4DE2D4B6" wp14:editId="12071CFE">
            <wp:extent cx="7548626" cy="1221129"/>
            <wp:effectExtent l="0" t="0" r="0" b="0"/>
            <wp:docPr id="4595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2129" name=""/>
                    <pic:cNvPicPr/>
                  </pic:nvPicPr>
                  <pic:blipFill rotWithShape="1">
                    <a:blip r:embed="rId16"/>
                    <a:srcRect b="46299"/>
                    <a:stretch>
                      <a:fillRect/>
                    </a:stretch>
                  </pic:blipFill>
                  <pic:spPr bwMode="auto">
                    <a:xfrm>
                      <a:off x="0" y="0"/>
                      <a:ext cx="7597986" cy="1229114"/>
                    </a:xfrm>
                    <a:prstGeom prst="rect">
                      <a:avLst/>
                    </a:prstGeom>
                    <a:ln>
                      <a:noFill/>
                    </a:ln>
                    <a:extLst>
                      <a:ext uri="{53640926-AAD7-44D8-BBD7-CCE9431645EC}">
                        <a14:shadowObscured xmlns:a14="http://schemas.microsoft.com/office/drawing/2010/main"/>
                      </a:ext>
                    </a:extLst>
                  </pic:spPr>
                </pic:pic>
              </a:graphicData>
            </a:graphic>
          </wp:inline>
        </w:drawing>
      </w:r>
    </w:p>
    <w:p w14:paraId="2F708354" w14:textId="77777777" w:rsidR="00155DB3" w:rsidRDefault="00155DB3" w:rsidP="00155DB3">
      <w:pPr>
        <w:pStyle w:val="ListBullet"/>
        <w:spacing w:after="0"/>
        <w:ind w:left="-1417" w:right="-1417"/>
        <w:jc w:val="center"/>
        <w:rPr>
          <w:noProof/>
        </w:rPr>
      </w:pPr>
      <w:r w:rsidRPr="00216BDE">
        <w:rPr>
          <w:noProof/>
          <w:sz w:val="28"/>
          <w:szCs w:val="28"/>
        </w:rPr>
        <w:drawing>
          <wp:inline distT="0" distB="0" distL="0" distR="0" wp14:anchorId="35EFEBB4" wp14:editId="50323168">
            <wp:extent cx="7541556" cy="285051"/>
            <wp:effectExtent l="0" t="0" r="0" b="1270"/>
            <wp:docPr id="5913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1441" name=""/>
                    <pic:cNvPicPr/>
                  </pic:nvPicPr>
                  <pic:blipFill rotWithShape="1">
                    <a:blip r:embed="rId18"/>
                    <a:srcRect t="50158" b="37107"/>
                    <a:stretch>
                      <a:fillRect/>
                    </a:stretch>
                  </pic:blipFill>
                  <pic:spPr bwMode="auto">
                    <a:xfrm>
                      <a:off x="0" y="0"/>
                      <a:ext cx="7643269" cy="288895"/>
                    </a:xfrm>
                    <a:prstGeom prst="rect">
                      <a:avLst/>
                    </a:prstGeom>
                    <a:ln>
                      <a:noFill/>
                    </a:ln>
                    <a:extLst>
                      <a:ext uri="{53640926-AAD7-44D8-BBD7-CCE9431645EC}">
                        <a14:shadowObscured xmlns:a14="http://schemas.microsoft.com/office/drawing/2010/main"/>
                      </a:ext>
                    </a:extLst>
                  </pic:spPr>
                </pic:pic>
              </a:graphicData>
            </a:graphic>
          </wp:inline>
        </w:drawing>
      </w:r>
    </w:p>
    <w:p w14:paraId="0A6AFB25" w14:textId="77777777" w:rsidR="00155DB3" w:rsidRPr="00030BB1" w:rsidRDefault="00155DB3" w:rsidP="00155DB3">
      <w:pPr>
        <w:pStyle w:val="ListBullet"/>
        <w:spacing w:after="0"/>
        <w:ind w:left="-1417" w:right="-1417"/>
        <w:jc w:val="center"/>
        <w:rPr>
          <w:sz w:val="28"/>
          <w:szCs w:val="28"/>
        </w:rPr>
      </w:pPr>
      <w:r w:rsidRPr="004F61A5">
        <w:rPr>
          <w:rFonts w:ascii="Calibri" w:hAnsi="Calibri" w:cs="Calibri"/>
          <w:noProof/>
          <w:sz w:val="28"/>
          <w:szCs w:val="28"/>
        </w:rPr>
        <w:drawing>
          <wp:inline distT="0" distB="0" distL="0" distR="0" wp14:anchorId="309E3487" wp14:editId="4051FF67">
            <wp:extent cx="7529655" cy="762508"/>
            <wp:effectExtent l="0" t="0" r="0" b="0"/>
            <wp:docPr id="6690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2129" name=""/>
                    <pic:cNvPicPr/>
                  </pic:nvPicPr>
                  <pic:blipFill rotWithShape="1">
                    <a:blip r:embed="rId16"/>
                    <a:srcRect t="66383"/>
                    <a:stretch>
                      <a:fillRect/>
                    </a:stretch>
                  </pic:blipFill>
                  <pic:spPr bwMode="auto">
                    <a:xfrm>
                      <a:off x="0" y="0"/>
                      <a:ext cx="7624052" cy="77206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BFDC86" wp14:editId="6F7BCCCE">
            <wp:extent cx="8296696" cy="3467862"/>
            <wp:effectExtent l="0" t="0" r="9525" b="0"/>
            <wp:docPr id="9662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621" name=""/>
                    <pic:cNvPicPr/>
                  </pic:nvPicPr>
                  <pic:blipFill rotWithShape="1">
                    <a:blip r:embed="rId19"/>
                    <a:srcRect l="4747" t="37291" r="27267" b="12188"/>
                    <a:stretch>
                      <a:fillRect/>
                    </a:stretch>
                  </pic:blipFill>
                  <pic:spPr bwMode="auto">
                    <a:xfrm>
                      <a:off x="0" y="0"/>
                      <a:ext cx="8479007" cy="3544065"/>
                    </a:xfrm>
                    <a:prstGeom prst="rect">
                      <a:avLst/>
                    </a:prstGeom>
                    <a:ln>
                      <a:noFill/>
                    </a:ln>
                    <a:extLst>
                      <a:ext uri="{53640926-AAD7-44D8-BBD7-CCE9431645EC}">
                        <a14:shadowObscured xmlns:a14="http://schemas.microsoft.com/office/drawing/2010/main"/>
                      </a:ext>
                    </a:extLst>
                  </pic:spPr>
                </pic:pic>
              </a:graphicData>
            </a:graphic>
          </wp:inline>
        </w:drawing>
      </w:r>
    </w:p>
    <w:p w14:paraId="453174D0" w14:textId="77777777" w:rsidR="00155DB3" w:rsidRDefault="00155DB3" w:rsidP="00155DB3">
      <w:pPr>
        <w:spacing w:after="0"/>
        <w:rPr>
          <w:color w:val="EE0000"/>
          <w:sz w:val="28"/>
          <w:szCs w:val="28"/>
        </w:rPr>
      </w:pPr>
    </w:p>
    <w:p w14:paraId="155B1626" w14:textId="77777777" w:rsidR="00155DB3" w:rsidRPr="00030BB1" w:rsidRDefault="00155DB3" w:rsidP="00155DB3">
      <w:pPr>
        <w:spacing w:after="0"/>
        <w:rPr>
          <w:color w:val="EE0000"/>
          <w:sz w:val="28"/>
          <w:szCs w:val="28"/>
        </w:rPr>
      </w:pPr>
    </w:p>
    <w:p w14:paraId="626D6753" w14:textId="77777777" w:rsidR="00155DB3" w:rsidRPr="00425C5B" w:rsidRDefault="00155DB3" w:rsidP="00155DB3">
      <w:pPr>
        <w:spacing w:after="0"/>
        <w:rPr>
          <w:b/>
          <w:bCs/>
          <w:sz w:val="28"/>
          <w:szCs w:val="28"/>
        </w:rPr>
      </w:pPr>
    </w:p>
    <w:p w14:paraId="1A21CBD9" w14:textId="77777777" w:rsidR="00155DB3" w:rsidRPr="00030BB1" w:rsidRDefault="00155DB3" w:rsidP="00155DB3">
      <w:pPr>
        <w:pStyle w:val="ListNumber"/>
        <w:numPr>
          <w:ilvl w:val="0"/>
          <w:numId w:val="0"/>
        </w:numPr>
        <w:spacing w:after="0"/>
        <w:rPr>
          <w:sz w:val="28"/>
          <w:szCs w:val="28"/>
        </w:rPr>
      </w:pPr>
    </w:p>
    <w:p w14:paraId="1D95FE81" w14:textId="77777777" w:rsidR="00155DB3" w:rsidRPr="008D14B2" w:rsidRDefault="00155DB3" w:rsidP="00155DB3"/>
    <w:p w14:paraId="1E5156F5" w14:textId="77777777" w:rsidR="00155DB3" w:rsidRDefault="00155DB3" w:rsidP="00155DB3"/>
    <w:p w14:paraId="3181C268" w14:textId="77777777" w:rsidR="00155DB3" w:rsidRDefault="00155DB3" w:rsidP="00155DB3"/>
    <w:p w14:paraId="5A0BDB9B" w14:textId="77777777" w:rsidR="00155DB3" w:rsidRDefault="00155DB3" w:rsidP="00155DB3"/>
    <w:p w14:paraId="13F4C29F" w14:textId="77777777" w:rsidR="00155DB3" w:rsidRDefault="00155DB3" w:rsidP="00155DB3"/>
    <w:p w14:paraId="2FDB0429" w14:textId="77777777" w:rsidR="00155DB3" w:rsidRDefault="00155DB3" w:rsidP="00155DB3"/>
    <w:p w14:paraId="003B6DCB" w14:textId="77777777" w:rsidR="00155DB3" w:rsidRPr="00931EFD" w:rsidRDefault="00155DB3" w:rsidP="00155DB3">
      <w:pPr>
        <w:jc w:val="right"/>
        <w:rPr>
          <w:sz w:val="20"/>
          <w:szCs w:val="20"/>
        </w:rPr>
      </w:pPr>
      <w:r w:rsidRPr="00931EFD">
        <w:rPr>
          <w:sz w:val="20"/>
          <w:szCs w:val="20"/>
        </w:rPr>
        <w:t>15|1</w:t>
      </w:r>
    </w:p>
    <w:p w14:paraId="02EFB082" w14:textId="77777777" w:rsidR="00155DB3" w:rsidRDefault="00155DB3" w:rsidP="00155DB3">
      <w:pPr>
        <w:ind w:left="-1417" w:right="-1417"/>
      </w:pPr>
      <w:r w:rsidRPr="00FB448B">
        <w:rPr>
          <w:noProof/>
        </w:rPr>
        <w:drawing>
          <wp:inline distT="0" distB="0" distL="0" distR="0" wp14:anchorId="7B6CE9A7" wp14:editId="1C4C9E63">
            <wp:extent cx="7538847" cy="3015205"/>
            <wp:effectExtent l="0" t="0" r="5080" b="0"/>
            <wp:docPr id="121810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6794" name=""/>
                    <pic:cNvPicPr/>
                  </pic:nvPicPr>
                  <pic:blipFill>
                    <a:blip r:embed="rId20"/>
                    <a:stretch>
                      <a:fillRect/>
                    </a:stretch>
                  </pic:blipFill>
                  <pic:spPr>
                    <a:xfrm>
                      <a:off x="0" y="0"/>
                      <a:ext cx="7611706" cy="3044345"/>
                    </a:xfrm>
                    <a:prstGeom prst="rect">
                      <a:avLst/>
                    </a:prstGeom>
                  </pic:spPr>
                </pic:pic>
              </a:graphicData>
            </a:graphic>
          </wp:inline>
        </w:drawing>
      </w:r>
      <w:r w:rsidRPr="00D03BD6">
        <w:rPr>
          <w:noProof/>
        </w:rPr>
        <w:drawing>
          <wp:inline distT="0" distB="0" distL="0" distR="0" wp14:anchorId="4264F30A" wp14:editId="35CC8D84">
            <wp:extent cx="7773918" cy="2800800"/>
            <wp:effectExtent l="0" t="0" r="0" b="0"/>
            <wp:docPr id="184069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92857" name=""/>
                    <pic:cNvPicPr/>
                  </pic:nvPicPr>
                  <pic:blipFill rotWithShape="1">
                    <a:blip r:embed="rId21"/>
                    <a:srcRect t="32617"/>
                    <a:stretch>
                      <a:fillRect/>
                    </a:stretch>
                  </pic:blipFill>
                  <pic:spPr bwMode="auto">
                    <a:xfrm>
                      <a:off x="0" y="0"/>
                      <a:ext cx="7825294" cy="2819310"/>
                    </a:xfrm>
                    <a:prstGeom prst="rect">
                      <a:avLst/>
                    </a:prstGeom>
                    <a:ln>
                      <a:noFill/>
                    </a:ln>
                    <a:extLst>
                      <a:ext uri="{53640926-AAD7-44D8-BBD7-CCE9431645EC}">
                        <a14:shadowObscured xmlns:a14="http://schemas.microsoft.com/office/drawing/2010/main"/>
                      </a:ext>
                    </a:extLst>
                  </pic:spPr>
                </pic:pic>
              </a:graphicData>
            </a:graphic>
          </wp:inline>
        </w:drawing>
      </w:r>
    </w:p>
    <w:p w14:paraId="405321B4" w14:textId="77777777" w:rsidR="00155DB3" w:rsidRPr="000D0E3B" w:rsidRDefault="00155DB3" w:rsidP="00155DB3">
      <w:pPr>
        <w:tabs>
          <w:tab w:val="left" w:pos="1121"/>
        </w:tabs>
        <w:ind w:left="-1417" w:right="-1417"/>
      </w:pPr>
      <w:r w:rsidRPr="0036101D">
        <w:rPr>
          <w:noProof/>
        </w:rPr>
        <w:lastRenderedPageBreak/>
        <w:drawing>
          <wp:inline distT="0" distB="0" distL="0" distR="0" wp14:anchorId="035DD45A" wp14:editId="41A83A8A">
            <wp:extent cx="7529332" cy="3204095"/>
            <wp:effectExtent l="0" t="0" r="0" b="0"/>
            <wp:docPr id="10569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5346" name=""/>
                    <pic:cNvPicPr/>
                  </pic:nvPicPr>
                  <pic:blipFill>
                    <a:blip r:embed="rId22"/>
                    <a:stretch>
                      <a:fillRect/>
                    </a:stretch>
                  </pic:blipFill>
                  <pic:spPr>
                    <a:xfrm>
                      <a:off x="0" y="0"/>
                      <a:ext cx="7581478" cy="3226286"/>
                    </a:xfrm>
                    <a:prstGeom prst="rect">
                      <a:avLst/>
                    </a:prstGeom>
                  </pic:spPr>
                </pic:pic>
              </a:graphicData>
            </a:graphic>
          </wp:inline>
        </w:drawing>
      </w:r>
      <w:r>
        <w:rPr>
          <w:noProof/>
        </w:rPr>
        <w:drawing>
          <wp:inline distT="0" distB="0" distL="0" distR="0" wp14:anchorId="6DDAA2A9" wp14:editId="779F2820">
            <wp:extent cx="7311231" cy="2693985"/>
            <wp:effectExtent l="0" t="0" r="4445" b="0"/>
            <wp:docPr id="15544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3603" name=""/>
                    <pic:cNvPicPr/>
                  </pic:nvPicPr>
                  <pic:blipFill rotWithShape="1">
                    <a:blip r:embed="rId23"/>
                    <a:srcRect l="4545" t="42235" r="26454" b="12564"/>
                    <a:stretch>
                      <a:fillRect/>
                    </a:stretch>
                  </pic:blipFill>
                  <pic:spPr bwMode="auto">
                    <a:xfrm>
                      <a:off x="0" y="0"/>
                      <a:ext cx="7415862" cy="2732539"/>
                    </a:xfrm>
                    <a:prstGeom prst="rect">
                      <a:avLst/>
                    </a:prstGeom>
                    <a:ln>
                      <a:noFill/>
                    </a:ln>
                    <a:extLst>
                      <a:ext uri="{53640926-AAD7-44D8-BBD7-CCE9431645EC}">
                        <a14:shadowObscured xmlns:a14="http://schemas.microsoft.com/office/drawing/2010/main"/>
                      </a:ext>
                    </a:extLst>
                  </pic:spPr>
                </pic:pic>
              </a:graphicData>
            </a:graphic>
          </wp:inline>
        </w:drawing>
      </w:r>
    </w:p>
    <w:p w14:paraId="5040BA43" w14:textId="77777777" w:rsidR="00155DB3" w:rsidRDefault="00155DB3" w:rsidP="00155DB3">
      <w:pPr>
        <w:tabs>
          <w:tab w:val="left" w:pos="1121"/>
        </w:tabs>
        <w:spacing w:after="0"/>
        <w:ind w:right="-1417"/>
      </w:pPr>
      <w:r w:rsidRPr="005B1260">
        <w:rPr>
          <w:noProof/>
        </w:rPr>
        <w:lastRenderedPageBreak/>
        <w:drawing>
          <wp:inline distT="0" distB="0" distL="0" distR="0" wp14:anchorId="2FD341D9" wp14:editId="5691DCCD">
            <wp:extent cx="5833598" cy="2794000"/>
            <wp:effectExtent l="0" t="0" r="0" b="6350"/>
            <wp:docPr id="177848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0426" name=""/>
                    <pic:cNvPicPr/>
                  </pic:nvPicPr>
                  <pic:blipFill>
                    <a:blip r:embed="rId24"/>
                    <a:stretch>
                      <a:fillRect/>
                    </a:stretch>
                  </pic:blipFill>
                  <pic:spPr>
                    <a:xfrm>
                      <a:off x="0" y="0"/>
                      <a:ext cx="5998794" cy="2873120"/>
                    </a:xfrm>
                    <a:prstGeom prst="rect">
                      <a:avLst/>
                    </a:prstGeom>
                  </pic:spPr>
                </pic:pic>
              </a:graphicData>
            </a:graphic>
          </wp:inline>
        </w:drawing>
      </w:r>
    </w:p>
    <w:p w14:paraId="5E368BFB" w14:textId="77777777" w:rsidR="00155DB3" w:rsidRDefault="00155DB3" w:rsidP="00155DB3">
      <w:pPr>
        <w:tabs>
          <w:tab w:val="left" w:pos="1121"/>
        </w:tabs>
        <w:spacing w:after="0"/>
        <w:ind w:left="-1417" w:right="-1417"/>
      </w:pPr>
      <w:r w:rsidRPr="00A550A8">
        <w:rPr>
          <w:noProof/>
        </w:rPr>
        <w:drawing>
          <wp:inline distT="0" distB="0" distL="0" distR="0" wp14:anchorId="34D07C71" wp14:editId="3D42B7F8">
            <wp:extent cx="7546694" cy="2340261"/>
            <wp:effectExtent l="0" t="0" r="0" b="3175"/>
            <wp:docPr id="69333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6267" name=""/>
                    <pic:cNvPicPr/>
                  </pic:nvPicPr>
                  <pic:blipFill>
                    <a:blip r:embed="rId25"/>
                    <a:stretch>
                      <a:fillRect/>
                    </a:stretch>
                  </pic:blipFill>
                  <pic:spPr>
                    <a:xfrm>
                      <a:off x="0" y="0"/>
                      <a:ext cx="7605933" cy="2358631"/>
                    </a:xfrm>
                    <a:prstGeom prst="rect">
                      <a:avLst/>
                    </a:prstGeom>
                  </pic:spPr>
                </pic:pic>
              </a:graphicData>
            </a:graphic>
          </wp:inline>
        </w:drawing>
      </w:r>
    </w:p>
    <w:p w14:paraId="6DA50EBF" w14:textId="77777777" w:rsidR="00155DB3" w:rsidRDefault="00155DB3" w:rsidP="00155DB3">
      <w:pPr>
        <w:tabs>
          <w:tab w:val="left" w:pos="1121"/>
        </w:tabs>
        <w:ind w:left="-1417" w:right="-1417"/>
      </w:pPr>
      <w:r w:rsidRPr="00F22B27">
        <w:rPr>
          <w:noProof/>
        </w:rPr>
        <w:drawing>
          <wp:inline distT="0" distB="0" distL="0" distR="0" wp14:anchorId="4398726B" wp14:editId="4A6A5E18">
            <wp:extent cx="7413585" cy="2970855"/>
            <wp:effectExtent l="0" t="0" r="0" b="1270"/>
            <wp:docPr id="11550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2475" name=""/>
                    <pic:cNvPicPr/>
                  </pic:nvPicPr>
                  <pic:blipFill>
                    <a:blip r:embed="rId26"/>
                    <a:stretch>
                      <a:fillRect/>
                    </a:stretch>
                  </pic:blipFill>
                  <pic:spPr>
                    <a:xfrm>
                      <a:off x="0" y="0"/>
                      <a:ext cx="7458800" cy="2988974"/>
                    </a:xfrm>
                    <a:prstGeom prst="rect">
                      <a:avLst/>
                    </a:prstGeom>
                  </pic:spPr>
                </pic:pic>
              </a:graphicData>
            </a:graphic>
          </wp:inline>
        </w:drawing>
      </w:r>
    </w:p>
    <w:p w14:paraId="7033AB2C" w14:textId="77777777" w:rsidR="00155DB3" w:rsidRDefault="00155DB3" w:rsidP="00155DB3">
      <w:pPr>
        <w:tabs>
          <w:tab w:val="left" w:pos="1121"/>
        </w:tabs>
        <w:spacing w:after="0"/>
        <w:ind w:left="-1417" w:right="-1417"/>
        <w:jc w:val="center"/>
      </w:pPr>
      <w:r w:rsidRPr="0090313B">
        <w:rPr>
          <w:noProof/>
        </w:rPr>
        <w:lastRenderedPageBreak/>
        <w:drawing>
          <wp:inline distT="0" distB="0" distL="0" distR="0" wp14:anchorId="6DA895C8" wp14:editId="77871C67">
            <wp:extent cx="7447727" cy="3359150"/>
            <wp:effectExtent l="0" t="0" r="1270" b="0"/>
            <wp:docPr id="9319154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15499" name="Picture 1" descr="A screen shot of a computer&#10;&#10;AI-generated content may be incorrect."/>
                    <pic:cNvPicPr/>
                  </pic:nvPicPr>
                  <pic:blipFill>
                    <a:blip r:embed="rId27"/>
                    <a:stretch>
                      <a:fillRect/>
                    </a:stretch>
                  </pic:blipFill>
                  <pic:spPr>
                    <a:xfrm>
                      <a:off x="0" y="0"/>
                      <a:ext cx="7623353" cy="3438362"/>
                    </a:xfrm>
                    <a:prstGeom prst="rect">
                      <a:avLst/>
                    </a:prstGeom>
                  </pic:spPr>
                </pic:pic>
              </a:graphicData>
            </a:graphic>
          </wp:inline>
        </w:drawing>
      </w:r>
    </w:p>
    <w:p w14:paraId="093AA582" w14:textId="77777777" w:rsidR="00155DB3" w:rsidRDefault="00155DB3" w:rsidP="00155DB3">
      <w:pPr>
        <w:tabs>
          <w:tab w:val="left" w:pos="1121"/>
        </w:tabs>
        <w:spacing w:after="0"/>
        <w:ind w:left="-1417" w:right="-1417"/>
      </w:pPr>
      <w:r>
        <w:rPr>
          <w:noProof/>
        </w:rPr>
        <w:drawing>
          <wp:inline distT="0" distB="0" distL="0" distR="0" wp14:anchorId="15599A46" wp14:editId="298036D7">
            <wp:extent cx="7533737" cy="3663387"/>
            <wp:effectExtent l="0" t="0" r="0" b="0"/>
            <wp:docPr id="212523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3975" name=""/>
                    <pic:cNvPicPr/>
                  </pic:nvPicPr>
                  <pic:blipFill rotWithShape="1">
                    <a:blip r:embed="rId28"/>
                    <a:srcRect l="4950" t="14540" r="13636" b="15078"/>
                    <a:stretch>
                      <a:fillRect/>
                    </a:stretch>
                  </pic:blipFill>
                  <pic:spPr bwMode="auto">
                    <a:xfrm>
                      <a:off x="0" y="0"/>
                      <a:ext cx="7623546" cy="3707058"/>
                    </a:xfrm>
                    <a:prstGeom prst="rect">
                      <a:avLst/>
                    </a:prstGeom>
                    <a:ln>
                      <a:noFill/>
                    </a:ln>
                    <a:extLst>
                      <a:ext uri="{53640926-AAD7-44D8-BBD7-CCE9431645EC}">
                        <a14:shadowObscured xmlns:a14="http://schemas.microsoft.com/office/drawing/2010/main"/>
                      </a:ext>
                    </a:extLst>
                  </pic:spPr>
                </pic:pic>
              </a:graphicData>
            </a:graphic>
          </wp:inline>
        </w:drawing>
      </w:r>
    </w:p>
    <w:p w14:paraId="29EC1CB5" w14:textId="77777777" w:rsidR="00155DB3" w:rsidRDefault="00155DB3" w:rsidP="00155DB3">
      <w:pPr>
        <w:tabs>
          <w:tab w:val="left" w:pos="1121"/>
        </w:tabs>
        <w:spacing w:after="0"/>
        <w:ind w:left="-1417"/>
        <w:rPr>
          <w:rFonts w:ascii="Calibri" w:hAnsi="Calibri" w:cs="Calibri"/>
          <w:sz w:val="28"/>
          <w:szCs w:val="28"/>
        </w:rPr>
      </w:pPr>
      <w:r>
        <w:rPr>
          <w:noProof/>
        </w:rPr>
        <w:lastRenderedPageBreak/>
        <w:drawing>
          <wp:inline distT="0" distB="0" distL="0" distR="0" wp14:anchorId="36C48D8E" wp14:editId="2D7743F3">
            <wp:extent cx="8752072" cy="3431235"/>
            <wp:effectExtent l="0" t="0" r="0" b="0"/>
            <wp:docPr id="511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849" name=""/>
                    <pic:cNvPicPr/>
                  </pic:nvPicPr>
                  <pic:blipFill rotWithShape="1">
                    <a:blip r:embed="rId29"/>
                    <a:srcRect l="4948" t="21183" b="12568"/>
                    <a:stretch>
                      <a:fillRect/>
                    </a:stretch>
                  </pic:blipFill>
                  <pic:spPr bwMode="auto">
                    <a:xfrm>
                      <a:off x="0" y="0"/>
                      <a:ext cx="8821295" cy="3458374"/>
                    </a:xfrm>
                    <a:prstGeom prst="rect">
                      <a:avLst/>
                    </a:prstGeom>
                    <a:ln>
                      <a:noFill/>
                    </a:ln>
                    <a:extLst>
                      <a:ext uri="{53640926-AAD7-44D8-BBD7-CCE9431645EC}">
                        <a14:shadowObscured xmlns:a14="http://schemas.microsoft.com/office/drawing/2010/main"/>
                      </a:ext>
                    </a:extLst>
                  </pic:spPr>
                </pic:pic>
              </a:graphicData>
            </a:graphic>
          </wp:inline>
        </w:drawing>
      </w:r>
    </w:p>
    <w:p w14:paraId="6216133C" w14:textId="77777777" w:rsidR="00155DB3" w:rsidRDefault="00155DB3" w:rsidP="00155DB3">
      <w:pPr>
        <w:tabs>
          <w:tab w:val="left" w:pos="1121"/>
        </w:tabs>
        <w:spacing w:after="0"/>
        <w:jc w:val="right"/>
        <w:rPr>
          <w:rFonts w:ascii="Calibri" w:hAnsi="Calibri" w:cs="Calibri"/>
          <w:sz w:val="20"/>
          <w:szCs w:val="20"/>
        </w:rPr>
      </w:pPr>
    </w:p>
    <w:p w14:paraId="03ECC994" w14:textId="77777777" w:rsidR="00155DB3" w:rsidRDefault="00155DB3" w:rsidP="00155DB3">
      <w:pPr>
        <w:tabs>
          <w:tab w:val="left" w:pos="1121"/>
        </w:tabs>
        <w:spacing w:after="0"/>
        <w:jc w:val="right"/>
        <w:rPr>
          <w:rFonts w:ascii="Calibri" w:hAnsi="Calibri" w:cs="Calibri"/>
          <w:sz w:val="20"/>
          <w:szCs w:val="20"/>
        </w:rPr>
      </w:pPr>
    </w:p>
    <w:p w14:paraId="2DFDF202" w14:textId="77777777" w:rsidR="00155DB3" w:rsidRDefault="00155DB3" w:rsidP="00155DB3">
      <w:pPr>
        <w:tabs>
          <w:tab w:val="left" w:pos="1121"/>
        </w:tabs>
        <w:spacing w:after="0"/>
        <w:jc w:val="right"/>
        <w:rPr>
          <w:rFonts w:ascii="Calibri" w:hAnsi="Calibri" w:cs="Calibri"/>
          <w:sz w:val="20"/>
          <w:szCs w:val="20"/>
        </w:rPr>
      </w:pPr>
    </w:p>
    <w:p w14:paraId="0239F5E5" w14:textId="77777777" w:rsidR="00155DB3" w:rsidRDefault="00155DB3" w:rsidP="00155DB3">
      <w:pPr>
        <w:tabs>
          <w:tab w:val="left" w:pos="1121"/>
        </w:tabs>
        <w:spacing w:after="0"/>
        <w:jc w:val="right"/>
        <w:rPr>
          <w:rFonts w:ascii="Calibri" w:hAnsi="Calibri" w:cs="Calibri"/>
          <w:sz w:val="20"/>
          <w:szCs w:val="20"/>
        </w:rPr>
      </w:pPr>
    </w:p>
    <w:p w14:paraId="049B0A64" w14:textId="77777777" w:rsidR="00155DB3" w:rsidRDefault="00155DB3" w:rsidP="00155DB3">
      <w:pPr>
        <w:tabs>
          <w:tab w:val="left" w:pos="1121"/>
        </w:tabs>
        <w:spacing w:after="0"/>
        <w:jc w:val="right"/>
        <w:rPr>
          <w:rFonts w:ascii="Calibri" w:hAnsi="Calibri" w:cs="Calibri"/>
          <w:sz w:val="20"/>
          <w:szCs w:val="20"/>
        </w:rPr>
      </w:pPr>
    </w:p>
    <w:p w14:paraId="4AEA5AA6" w14:textId="77777777" w:rsidR="00155DB3" w:rsidRDefault="00155DB3" w:rsidP="00155DB3">
      <w:pPr>
        <w:tabs>
          <w:tab w:val="left" w:pos="1121"/>
        </w:tabs>
        <w:spacing w:after="0"/>
        <w:jc w:val="right"/>
        <w:rPr>
          <w:rFonts w:ascii="Calibri" w:hAnsi="Calibri" w:cs="Calibri"/>
          <w:sz w:val="20"/>
          <w:szCs w:val="20"/>
        </w:rPr>
      </w:pPr>
    </w:p>
    <w:p w14:paraId="1BA4653E" w14:textId="77777777" w:rsidR="00155DB3" w:rsidRDefault="00155DB3" w:rsidP="00155DB3">
      <w:pPr>
        <w:tabs>
          <w:tab w:val="left" w:pos="1121"/>
        </w:tabs>
        <w:spacing w:after="0"/>
        <w:jc w:val="right"/>
        <w:rPr>
          <w:rFonts w:ascii="Calibri" w:hAnsi="Calibri" w:cs="Calibri"/>
          <w:sz w:val="20"/>
          <w:szCs w:val="20"/>
        </w:rPr>
      </w:pPr>
    </w:p>
    <w:p w14:paraId="0CCCC901" w14:textId="77777777" w:rsidR="00155DB3" w:rsidRDefault="00155DB3" w:rsidP="00155DB3">
      <w:pPr>
        <w:tabs>
          <w:tab w:val="left" w:pos="1121"/>
        </w:tabs>
        <w:spacing w:after="0"/>
        <w:jc w:val="right"/>
        <w:rPr>
          <w:rFonts w:ascii="Calibri" w:hAnsi="Calibri" w:cs="Calibri"/>
          <w:sz w:val="20"/>
          <w:szCs w:val="20"/>
        </w:rPr>
      </w:pPr>
    </w:p>
    <w:p w14:paraId="2747D7CC" w14:textId="77777777" w:rsidR="00155DB3" w:rsidRDefault="00155DB3" w:rsidP="00155DB3">
      <w:pPr>
        <w:tabs>
          <w:tab w:val="left" w:pos="1121"/>
        </w:tabs>
        <w:spacing w:after="0"/>
        <w:jc w:val="right"/>
        <w:rPr>
          <w:rFonts w:ascii="Calibri" w:hAnsi="Calibri" w:cs="Calibri"/>
          <w:sz w:val="20"/>
          <w:szCs w:val="20"/>
        </w:rPr>
      </w:pPr>
    </w:p>
    <w:p w14:paraId="262B1034" w14:textId="77777777" w:rsidR="00962F07" w:rsidRDefault="00962F07" w:rsidP="00073897"/>
    <w:p w14:paraId="314A4204" w14:textId="77777777" w:rsidR="00962F07" w:rsidRDefault="00962F07" w:rsidP="00073897"/>
    <w:p w14:paraId="31768F08" w14:textId="77777777" w:rsidR="00962F07" w:rsidRDefault="00962F07" w:rsidP="00073897"/>
    <w:p w14:paraId="131CBAEA" w14:textId="0FF3E80A" w:rsidR="00962F07" w:rsidRDefault="00962F07" w:rsidP="00962F07">
      <w:pPr>
        <w:pStyle w:val="Heading1"/>
      </w:pPr>
      <w:r>
        <w:lastRenderedPageBreak/>
        <w:t>Servlet Config</w:t>
      </w:r>
    </w:p>
    <w:p w14:paraId="3A41821B" w14:textId="639747AF" w:rsidR="00962F07" w:rsidRDefault="00962F07" w:rsidP="00962F07">
      <w:pPr>
        <w:pStyle w:val="Heading2"/>
        <w:rPr>
          <w:b w:val="0"/>
          <w:bCs/>
        </w:rPr>
      </w:pPr>
      <w:r>
        <w:rPr>
          <w:b w:val="0"/>
          <w:bCs/>
        </w:rPr>
        <w:t xml:space="preserve">It is the interface within the java servlet package and it serves as configuration provider for servlets, offering access to initializing parameters and other deploying information’s defined in the web application deployment descriptor (web.xml). </w:t>
      </w:r>
    </w:p>
    <w:p w14:paraId="2A5EEBBA" w14:textId="14EEC81C" w:rsidR="00123742" w:rsidRDefault="00123742" w:rsidP="00123742">
      <w:pPr>
        <w:pStyle w:val="ListParagraph"/>
        <w:numPr>
          <w:ilvl w:val="0"/>
          <w:numId w:val="3"/>
        </w:numPr>
      </w:pPr>
      <w:r>
        <w:t>&lt;</w:t>
      </w:r>
      <w:proofErr w:type="spellStart"/>
      <w:r w:rsidR="00652C74">
        <w:t>init</w:t>
      </w:r>
      <w:proofErr w:type="spellEnd"/>
      <w:r>
        <w:t>-param&gt; It is the element used within the deployment descriptor to define key-value pairs that provides configuration settings for servlets.</w:t>
      </w:r>
    </w:p>
    <w:p w14:paraId="0A3EBFB9" w14:textId="47CE9416" w:rsidR="00123742" w:rsidRDefault="00E6128B" w:rsidP="00123742">
      <w:pPr>
        <w:pStyle w:val="ListParagraph"/>
        <w:numPr>
          <w:ilvl w:val="0"/>
          <w:numId w:val="3"/>
        </w:numPr>
      </w:pPr>
      <w:r>
        <w:t>The primary advantage of the servlet config in java servlet lies in the ability to separate configuration details from servlet code.</w:t>
      </w:r>
    </w:p>
    <w:p w14:paraId="57408D14" w14:textId="00928720" w:rsidR="00EC1F02" w:rsidRDefault="00EC1F02" w:rsidP="00EC1F02">
      <w:pPr>
        <w:pStyle w:val="Heading2"/>
      </w:pPr>
      <w:r>
        <w:t>SCOPE</w:t>
      </w:r>
    </w:p>
    <w:p w14:paraId="60DAB1B0" w14:textId="0AAADF6D" w:rsidR="00EC1F02" w:rsidRDefault="00EC1F02" w:rsidP="00EC1F02">
      <w:r>
        <w:t>The servlet config object is specific to its particular servlet instance and each servlet gets its own servlet config during initialization</w:t>
      </w:r>
      <w:r w:rsidR="00241964">
        <w:t>.</w:t>
      </w:r>
    </w:p>
    <w:p w14:paraId="3412BFB4" w14:textId="7EB88635" w:rsidR="00DF0034" w:rsidRDefault="005C2EAC" w:rsidP="00EC1F02">
      <w:r w:rsidRPr="005C2EAC">
        <w:rPr>
          <w:noProof/>
        </w:rPr>
        <w:drawing>
          <wp:inline distT="0" distB="0" distL="0" distR="0" wp14:anchorId="60623D54" wp14:editId="33D7AEC9">
            <wp:extent cx="5188217" cy="3321221"/>
            <wp:effectExtent l="0" t="0" r="0" b="0"/>
            <wp:docPr id="7799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70651" name=""/>
                    <pic:cNvPicPr/>
                  </pic:nvPicPr>
                  <pic:blipFill>
                    <a:blip r:embed="rId30"/>
                    <a:stretch>
                      <a:fillRect/>
                    </a:stretch>
                  </pic:blipFill>
                  <pic:spPr>
                    <a:xfrm>
                      <a:off x="0" y="0"/>
                      <a:ext cx="5188217" cy="3321221"/>
                    </a:xfrm>
                    <a:prstGeom prst="rect">
                      <a:avLst/>
                    </a:prstGeom>
                  </pic:spPr>
                </pic:pic>
              </a:graphicData>
            </a:graphic>
          </wp:inline>
        </w:drawing>
      </w:r>
    </w:p>
    <w:p w14:paraId="19BD4816" w14:textId="4599BE1E" w:rsidR="00DF0034" w:rsidRDefault="005C2EAC" w:rsidP="00EC1F02">
      <w:r w:rsidRPr="005C2EAC">
        <w:rPr>
          <w:noProof/>
        </w:rPr>
        <w:drawing>
          <wp:inline distT="0" distB="0" distL="0" distR="0" wp14:anchorId="361F65A2" wp14:editId="6D8ABE6E">
            <wp:extent cx="4324572" cy="730288"/>
            <wp:effectExtent l="0" t="0" r="0" b="0"/>
            <wp:docPr id="108260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4144" name=""/>
                    <pic:cNvPicPr/>
                  </pic:nvPicPr>
                  <pic:blipFill>
                    <a:blip r:embed="rId31"/>
                    <a:stretch>
                      <a:fillRect/>
                    </a:stretch>
                  </pic:blipFill>
                  <pic:spPr>
                    <a:xfrm>
                      <a:off x="0" y="0"/>
                      <a:ext cx="4324572" cy="730288"/>
                    </a:xfrm>
                    <a:prstGeom prst="rect">
                      <a:avLst/>
                    </a:prstGeom>
                  </pic:spPr>
                </pic:pic>
              </a:graphicData>
            </a:graphic>
          </wp:inline>
        </w:drawing>
      </w:r>
    </w:p>
    <w:p w14:paraId="6FF10AB2" w14:textId="15029CC0" w:rsidR="00DF0034" w:rsidRDefault="00DF0034" w:rsidP="00DF0034">
      <w:pPr>
        <w:pStyle w:val="Heading1"/>
      </w:pPr>
      <w:r>
        <w:lastRenderedPageBreak/>
        <w:t>Servlet Context</w:t>
      </w:r>
    </w:p>
    <w:p w14:paraId="70FBD7C0" w14:textId="53005CAA" w:rsidR="00DF0034" w:rsidRDefault="00DF0034" w:rsidP="00DF0034">
      <w:r>
        <w:t xml:space="preserve">It is an interface in the </w:t>
      </w:r>
      <w:proofErr w:type="spellStart"/>
      <w:proofErr w:type="gramStart"/>
      <w:r>
        <w:t>javax.servlet</w:t>
      </w:r>
      <w:proofErr w:type="spellEnd"/>
      <w:proofErr w:type="gramEnd"/>
      <w:r>
        <w:t xml:space="preserve"> package and represents the application-level context for the web application meaning one servlet context object is created per application and is shared by all servlets, filters and </w:t>
      </w:r>
      <w:proofErr w:type="spellStart"/>
      <w:r>
        <w:t>jsp</w:t>
      </w:r>
      <w:proofErr w:type="spellEnd"/>
      <w:r>
        <w:t xml:space="preserve"> in that application.</w:t>
      </w:r>
    </w:p>
    <w:p w14:paraId="3CE67320" w14:textId="1253E837" w:rsidR="00DF0034" w:rsidRDefault="00DF0034" w:rsidP="00DF0034">
      <w:pPr>
        <w:pStyle w:val="Heading2"/>
      </w:pPr>
      <w:r>
        <w:t>Context-param</w:t>
      </w:r>
    </w:p>
    <w:p w14:paraId="7C3BA894" w14:textId="4565687E" w:rsidR="00DF0034" w:rsidRPr="00DF0034" w:rsidRDefault="00DF0034" w:rsidP="00DF0034">
      <w:r>
        <w:t xml:space="preserve">It is used within the deployment descriptive file (web.xml) of java application, it serves the purpose of defining initialization parameters that holds application by configuration settings </w:t>
      </w:r>
    </w:p>
    <w:p w14:paraId="00DA1C96" w14:textId="3227A360" w:rsidR="008747F4" w:rsidRDefault="00031B95" w:rsidP="00DF0034">
      <w:r w:rsidRPr="00031B95">
        <w:rPr>
          <w:noProof/>
        </w:rPr>
        <w:drawing>
          <wp:inline distT="0" distB="0" distL="0" distR="0" wp14:anchorId="35B3718B" wp14:editId="4017A8E7">
            <wp:extent cx="3600635" cy="2444876"/>
            <wp:effectExtent l="0" t="0" r="0" b="0"/>
            <wp:docPr id="12913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8036" name=""/>
                    <pic:cNvPicPr/>
                  </pic:nvPicPr>
                  <pic:blipFill>
                    <a:blip r:embed="rId32"/>
                    <a:stretch>
                      <a:fillRect/>
                    </a:stretch>
                  </pic:blipFill>
                  <pic:spPr>
                    <a:xfrm>
                      <a:off x="0" y="0"/>
                      <a:ext cx="3600635" cy="2444876"/>
                    </a:xfrm>
                    <a:prstGeom prst="rect">
                      <a:avLst/>
                    </a:prstGeom>
                  </pic:spPr>
                </pic:pic>
              </a:graphicData>
            </a:graphic>
          </wp:inline>
        </w:drawing>
      </w:r>
    </w:p>
    <w:p w14:paraId="46A4647B" w14:textId="77777777" w:rsidR="008747F4" w:rsidRDefault="008747F4" w:rsidP="00DF0034"/>
    <w:p w14:paraId="0B8D4CEC" w14:textId="3EA1EA61" w:rsidR="008747F4" w:rsidRDefault="00031B95" w:rsidP="00DF0034">
      <w:r w:rsidRPr="00031B95">
        <w:rPr>
          <w:noProof/>
        </w:rPr>
        <w:drawing>
          <wp:inline distT="0" distB="0" distL="0" distR="0" wp14:anchorId="64A9533E" wp14:editId="4EEB60B7">
            <wp:extent cx="4426177" cy="806491"/>
            <wp:effectExtent l="0" t="0" r="0" b="0"/>
            <wp:docPr id="20460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6023" name=""/>
                    <pic:cNvPicPr/>
                  </pic:nvPicPr>
                  <pic:blipFill>
                    <a:blip r:embed="rId33"/>
                    <a:stretch>
                      <a:fillRect/>
                    </a:stretch>
                  </pic:blipFill>
                  <pic:spPr>
                    <a:xfrm>
                      <a:off x="0" y="0"/>
                      <a:ext cx="4426177" cy="806491"/>
                    </a:xfrm>
                    <a:prstGeom prst="rect">
                      <a:avLst/>
                    </a:prstGeom>
                  </pic:spPr>
                </pic:pic>
              </a:graphicData>
            </a:graphic>
          </wp:inline>
        </w:drawing>
      </w:r>
    </w:p>
    <w:p w14:paraId="37DB22BC" w14:textId="77777777" w:rsidR="008747F4" w:rsidRDefault="008747F4" w:rsidP="00DF0034"/>
    <w:p w14:paraId="0FBD3F22" w14:textId="77777777" w:rsidR="008747F4" w:rsidRDefault="008747F4" w:rsidP="00DF0034"/>
    <w:p w14:paraId="2A37BD2C" w14:textId="77777777" w:rsidR="008747F4" w:rsidRDefault="008747F4" w:rsidP="00DF0034"/>
    <w:p w14:paraId="1E1EDE13" w14:textId="77777777" w:rsidR="008747F4" w:rsidRDefault="008747F4" w:rsidP="00DF0034"/>
    <w:p w14:paraId="61F7AA6B" w14:textId="4B9455EF" w:rsidR="008747F4" w:rsidRDefault="008747F4" w:rsidP="008747F4">
      <w:pPr>
        <w:pStyle w:val="Heading1"/>
      </w:pPr>
      <w:r>
        <w:lastRenderedPageBreak/>
        <w:t>Inter Servlet Communication</w:t>
      </w:r>
    </w:p>
    <w:p w14:paraId="524E61EF" w14:textId="400A0FB2" w:rsidR="00DA72A4" w:rsidRDefault="008747F4" w:rsidP="008747F4">
      <w:r>
        <w:t>In web development inter servlet communication refers to the technique used by servlet to share information with each other. Servlets are program that run on web servers and handle requests from web browsers</w:t>
      </w:r>
      <w:r w:rsidR="00DA72A4">
        <w:t xml:space="preserve">. Since a single servlet might not have all the information needed to process a request, servlets often meet to communicate with each other to full fill user requests. Some common ways by which servlets can communicate with each other are </w:t>
      </w:r>
    </w:p>
    <w:p w14:paraId="6C77F1C1" w14:textId="77777777" w:rsidR="00DA72A4" w:rsidRDefault="00DA72A4" w:rsidP="00DA72A4">
      <w:pPr>
        <w:pStyle w:val="ListNumber"/>
        <w:numPr>
          <w:ilvl w:val="0"/>
          <w:numId w:val="14"/>
        </w:numPr>
      </w:pPr>
      <w:r>
        <w:t>Request dispatcher</w:t>
      </w:r>
    </w:p>
    <w:p w14:paraId="59BC634D" w14:textId="270289AA" w:rsidR="008747F4" w:rsidRDefault="00DA72A4" w:rsidP="00DA72A4">
      <w:pPr>
        <w:pStyle w:val="ListNumber"/>
        <w:numPr>
          <w:ilvl w:val="0"/>
          <w:numId w:val="14"/>
        </w:numPr>
      </w:pPr>
      <w:r>
        <w:t xml:space="preserve">Context parameter </w:t>
      </w:r>
    </w:p>
    <w:p w14:paraId="5BEF8082" w14:textId="4039F2E7" w:rsidR="00DA72A4" w:rsidRDefault="00DA72A4" w:rsidP="00DA72A4">
      <w:pPr>
        <w:pStyle w:val="ListNumber"/>
        <w:numPr>
          <w:ilvl w:val="0"/>
          <w:numId w:val="14"/>
        </w:numPr>
      </w:pPr>
      <w:r>
        <w:t>Request attributes</w:t>
      </w:r>
    </w:p>
    <w:p w14:paraId="49AB679D" w14:textId="0E9954DC" w:rsidR="00DA72A4" w:rsidRDefault="00DA72A4" w:rsidP="00DA72A4">
      <w:pPr>
        <w:pStyle w:val="ListNumber"/>
        <w:numPr>
          <w:ilvl w:val="0"/>
          <w:numId w:val="14"/>
        </w:numPr>
      </w:pPr>
      <w:r>
        <w:t xml:space="preserve">Session </w:t>
      </w:r>
      <w:r w:rsidR="00B75579">
        <w:t xml:space="preserve">management </w:t>
      </w:r>
    </w:p>
    <w:p w14:paraId="1A8A0A8D" w14:textId="3731CA03" w:rsidR="00B75579" w:rsidRDefault="00B75579" w:rsidP="00B75579">
      <w:pPr>
        <w:pStyle w:val="Heading2"/>
      </w:pPr>
      <w:r>
        <w:t>Request Dispatcher</w:t>
      </w:r>
    </w:p>
    <w:p w14:paraId="000DE8E1" w14:textId="6B71D50F" w:rsidR="00B75579" w:rsidRDefault="00B75579" w:rsidP="00B75579">
      <w:proofErr w:type="spellStart"/>
      <w:r>
        <w:t>RequestDispatcher</w:t>
      </w:r>
      <w:proofErr w:type="spellEnd"/>
      <w:r>
        <w:t xml:space="preserve"> (Interface) allows a servlet to forward a request to another resource (another servlet file, </w:t>
      </w:r>
      <w:proofErr w:type="spellStart"/>
      <w:r>
        <w:t>jsp</w:t>
      </w:r>
      <w:proofErr w:type="spellEnd"/>
      <w:r>
        <w:t xml:space="preserve"> file or html file) or to include the content of another resource in the response. </w:t>
      </w:r>
    </w:p>
    <w:p w14:paraId="0399E4A1" w14:textId="16361592" w:rsidR="00B75579" w:rsidRDefault="00B75579" w:rsidP="00B75579">
      <w:r>
        <w:rPr>
          <w:u w:val="single"/>
        </w:rPr>
        <w:t xml:space="preserve">Methods provided by </w:t>
      </w:r>
      <w:proofErr w:type="spellStart"/>
      <w:proofErr w:type="gramStart"/>
      <w:r w:rsidR="00FC2B55">
        <w:rPr>
          <w:u w:val="single"/>
        </w:rPr>
        <w:t>RequestDispatcher</w:t>
      </w:r>
      <w:proofErr w:type="spellEnd"/>
      <w:r w:rsidR="00FC2B55" w:rsidRPr="00462D41">
        <w:t>:</w:t>
      </w:r>
      <w:r w:rsidRPr="00462D41">
        <w:t>-</w:t>
      </w:r>
      <w:proofErr w:type="gramEnd"/>
    </w:p>
    <w:p w14:paraId="36F65CAE" w14:textId="4988087B" w:rsidR="00B75579" w:rsidRDefault="00B75579" w:rsidP="00B75579">
      <w:pPr>
        <w:pStyle w:val="ListParagraph"/>
        <w:numPr>
          <w:ilvl w:val="0"/>
          <w:numId w:val="15"/>
        </w:numPr>
      </w:pPr>
      <w:r w:rsidRPr="00B75579">
        <w:rPr>
          <w:b/>
          <w:bCs/>
        </w:rPr>
        <w:t>Forward</w:t>
      </w:r>
      <w:r>
        <w:rPr>
          <w:b/>
          <w:bCs/>
        </w:rPr>
        <w:t xml:space="preserve"> </w:t>
      </w:r>
      <w:r w:rsidRPr="00B75579">
        <w:rPr>
          <w:b/>
          <w:bCs/>
        </w:rPr>
        <w:t>(request, response)</w:t>
      </w:r>
      <w:r>
        <w:t xml:space="preserve"> &gt; It forwards the request from one servlet to another resource on the server.</w:t>
      </w:r>
    </w:p>
    <w:p w14:paraId="3B37DE1D" w14:textId="66333510" w:rsidR="00B75579" w:rsidRDefault="00B75579" w:rsidP="00B75579">
      <w:pPr>
        <w:pStyle w:val="ListParagraph"/>
        <w:numPr>
          <w:ilvl w:val="0"/>
          <w:numId w:val="15"/>
        </w:numPr>
      </w:pPr>
      <w:r>
        <w:rPr>
          <w:b/>
          <w:bCs/>
        </w:rPr>
        <w:t xml:space="preserve">Include (request, response) </w:t>
      </w:r>
      <w:r>
        <w:t>&gt; It includes the content of another re</w:t>
      </w:r>
      <w:r w:rsidR="00493174">
        <w:t>s</w:t>
      </w:r>
      <w:r>
        <w:t>our</w:t>
      </w:r>
      <w:r w:rsidR="00493174">
        <w:t>c</w:t>
      </w:r>
      <w:r>
        <w:t>e in the response.</w:t>
      </w:r>
    </w:p>
    <w:p w14:paraId="070801E8" w14:textId="77777777" w:rsidR="00B07367" w:rsidRDefault="00B07367" w:rsidP="00B07367"/>
    <w:p w14:paraId="332952E2" w14:textId="77777777" w:rsidR="00B07367" w:rsidRDefault="00B07367" w:rsidP="00B07367"/>
    <w:p w14:paraId="44C1F28F" w14:textId="77777777" w:rsidR="00B07367" w:rsidRDefault="00B07367" w:rsidP="00B07367"/>
    <w:p w14:paraId="488CB35F" w14:textId="77777777" w:rsidR="00B07367" w:rsidRDefault="00B07367" w:rsidP="00B07367"/>
    <w:p w14:paraId="5D956EB3" w14:textId="77777777" w:rsidR="00B07367" w:rsidRDefault="00B07367" w:rsidP="00B07367"/>
    <w:p w14:paraId="5F7D6F5F" w14:textId="58CA225F" w:rsidR="00B07367" w:rsidRDefault="00B07367" w:rsidP="00B07367">
      <w:r>
        <w:lastRenderedPageBreak/>
        <w:t>LoginPage.html</w:t>
      </w:r>
    </w:p>
    <w:p w14:paraId="4A413E72" w14:textId="0CE86A21" w:rsidR="00B07367" w:rsidRDefault="00B07367" w:rsidP="00B07367">
      <w:pPr>
        <w:pStyle w:val="ListParagraph"/>
        <w:numPr>
          <w:ilvl w:val="0"/>
          <w:numId w:val="19"/>
        </w:numPr>
      </w:pPr>
      <w:r w:rsidRPr="00B07367">
        <w:rPr>
          <w:noProof/>
        </w:rPr>
        <w:drawing>
          <wp:inline distT="0" distB="0" distL="0" distR="0" wp14:anchorId="4B3C3C85" wp14:editId="60EA8D8F">
            <wp:extent cx="4858000" cy="1009702"/>
            <wp:effectExtent l="0" t="0" r="0" b="0"/>
            <wp:docPr id="1896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550" name=""/>
                    <pic:cNvPicPr/>
                  </pic:nvPicPr>
                  <pic:blipFill>
                    <a:blip r:embed="rId34"/>
                    <a:stretch>
                      <a:fillRect/>
                    </a:stretch>
                  </pic:blipFill>
                  <pic:spPr>
                    <a:xfrm>
                      <a:off x="0" y="0"/>
                      <a:ext cx="4858000" cy="1009702"/>
                    </a:xfrm>
                    <a:prstGeom prst="rect">
                      <a:avLst/>
                    </a:prstGeom>
                  </pic:spPr>
                </pic:pic>
              </a:graphicData>
            </a:graphic>
          </wp:inline>
        </w:drawing>
      </w:r>
    </w:p>
    <w:p w14:paraId="3F351BF2" w14:textId="35F6EB22" w:rsidR="00B07367" w:rsidRDefault="00B07367" w:rsidP="00B07367">
      <w:proofErr w:type="spellStart"/>
      <w:r>
        <w:t>LoginServlet</w:t>
      </w:r>
      <w:proofErr w:type="spellEnd"/>
      <w:r>
        <w:t>&gt;&gt;&gt;</w:t>
      </w:r>
      <w:proofErr w:type="spellStart"/>
      <w:proofErr w:type="gramStart"/>
      <w:r>
        <w:t>doPost</w:t>
      </w:r>
      <w:proofErr w:type="spellEnd"/>
      <w:r>
        <w:t>(</w:t>
      </w:r>
      <w:proofErr w:type="gramEnd"/>
      <w:r>
        <w:t>)</w:t>
      </w:r>
    </w:p>
    <w:p w14:paraId="18222AA6" w14:textId="34F07770" w:rsidR="00B07367" w:rsidRDefault="00B07367" w:rsidP="00B07367">
      <w:pPr>
        <w:pStyle w:val="ListParagraph"/>
        <w:numPr>
          <w:ilvl w:val="0"/>
          <w:numId w:val="18"/>
        </w:numPr>
      </w:pPr>
      <w:r w:rsidRPr="00B07367">
        <w:rPr>
          <w:noProof/>
        </w:rPr>
        <w:drawing>
          <wp:inline distT="0" distB="0" distL="0" distR="0" wp14:anchorId="0822DDFB" wp14:editId="7735864F">
            <wp:extent cx="5185123" cy="2631893"/>
            <wp:effectExtent l="0" t="0" r="0" b="0"/>
            <wp:docPr id="175077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7291" name=""/>
                    <pic:cNvPicPr/>
                  </pic:nvPicPr>
                  <pic:blipFill>
                    <a:blip r:embed="rId35"/>
                    <a:stretch>
                      <a:fillRect/>
                    </a:stretch>
                  </pic:blipFill>
                  <pic:spPr>
                    <a:xfrm>
                      <a:off x="0" y="0"/>
                      <a:ext cx="5200437" cy="2639666"/>
                    </a:xfrm>
                    <a:prstGeom prst="rect">
                      <a:avLst/>
                    </a:prstGeom>
                  </pic:spPr>
                </pic:pic>
              </a:graphicData>
            </a:graphic>
          </wp:inline>
        </w:drawing>
      </w:r>
    </w:p>
    <w:p w14:paraId="7AEB1D29" w14:textId="393AA659" w:rsidR="00036D73" w:rsidRDefault="00B07367" w:rsidP="00B07367">
      <w:pPr>
        <w:pStyle w:val="ListParagraph"/>
        <w:numPr>
          <w:ilvl w:val="0"/>
          <w:numId w:val="18"/>
        </w:numPr>
      </w:pPr>
      <w:r w:rsidRPr="00B07367">
        <w:rPr>
          <w:noProof/>
        </w:rPr>
        <w:drawing>
          <wp:inline distT="0" distB="0" distL="0" distR="0" wp14:anchorId="1A0C849E" wp14:editId="6D486488">
            <wp:extent cx="4578585" cy="1378021"/>
            <wp:effectExtent l="0" t="0" r="0" b="0"/>
            <wp:docPr id="13568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21754" name=""/>
                    <pic:cNvPicPr/>
                  </pic:nvPicPr>
                  <pic:blipFill>
                    <a:blip r:embed="rId36"/>
                    <a:stretch>
                      <a:fillRect/>
                    </a:stretch>
                  </pic:blipFill>
                  <pic:spPr>
                    <a:xfrm>
                      <a:off x="0" y="0"/>
                      <a:ext cx="4578585" cy="1378021"/>
                    </a:xfrm>
                    <a:prstGeom prst="rect">
                      <a:avLst/>
                    </a:prstGeom>
                  </pic:spPr>
                </pic:pic>
              </a:graphicData>
            </a:graphic>
          </wp:inline>
        </w:drawing>
      </w:r>
    </w:p>
    <w:p w14:paraId="0129F68E" w14:textId="2FBE8FFA" w:rsidR="00036D73" w:rsidRDefault="00B07367" w:rsidP="00036D73">
      <w:proofErr w:type="spellStart"/>
      <w:r>
        <w:t>HomeServlet</w:t>
      </w:r>
      <w:proofErr w:type="spellEnd"/>
      <w:r>
        <w:t>&gt;&gt;&gt;</w:t>
      </w:r>
      <w:proofErr w:type="spellStart"/>
      <w:proofErr w:type="gramStart"/>
      <w:r>
        <w:t>doPost</w:t>
      </w:r>
      <w:proofErr w:type="spellEnd"/>
      <w:r>
        <w:t>(</w:t>
      </w:r>
      <w:proofErr w:type="gramEnd"/>
      <w:r>
        <w:t>)</w:t>
      </w:r>
    </w:p>
    <w:p w14:paraId="4D00AFCC" w14:textId="66A6D78B" w:rsidR="00B07367" w:rsidRDefault="00B07367" w:rsidP="00B07367">
      <w:pPr>
        <w:pStyle w:val="ListParagraph"/>
        <w:numPr>
          <w:ilvl w:val="0"/>
          <w:numId w:val="20"/>
        </w:numPr>
      </w:pPr>
      <w:r w:rsidRPr="00B07367">
        <w:rPr>
          <w:noProof/>
        </w:rPr>
        <w:drawing>
          <wp:inline distT="0" distB="0" distL="0" distR="0" wp14:anchorId="29A7E43C" wp14:editId="23510D89">
            <wp:extent cx="5354261" cy="960449"/>
            <wp:effectExtent l="0" t="0" r="0" b="0"/>
            <wp:docPr id="111189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96412" name=""/>
                    <pic:cNvPicPr/>
                  </pic:nvPicPr>
                  <pic:blipFill>
                    <a:blip r:embed="rId37"/>
                    <a:stretch>
                      <a:fillRect/>
                    </a:stretch>
                  </pic:blipFill>
                  <pic:spPr>
                    <a:xfrm>
                      <a:off x="0" y="0"/>
                      <a:ext cx="5376529" cy="964443"/>
                    </a:xfrm>
                    <a:prstGeom prst="rect">
                      <a:avLst/>
                    </a:prstGeom>
                  </pic:spPr>
                </pic:pic>
              </a:graphicData>
            </a:graphic>
          </wp:inline>
        </w:drawing>
      </w:r>
    </w:p>
    <w:p w14:paraId="7D7B597E" w14:textId="699767FD" w:rsidR="00036D73" w:rsidRDefault="00B07367" w:rsidP="00036D73">
      <w:pPr>
        <w:pStyle w:val="ListParagraph"/>
        <w:numPr>
          <w:ilvl w:val="0"/>
          <w:numId w:val="20"/>
        </w:numPr>
      </w:pPr>
      <w:r w:rsidRPr="00B07367">
        <w:rPr>
          <w:noProof/>
        </w:rPr>
        <w:drawing>
          <wp:inline distT="0" distB="0" distL="0" distR="0" wp14:anchorId="59BAEDC7" wp14:editId="4BDD2F0E">
            <wp:extent cx="4106871" cy="1174918"/>
            <wp:effectExtent l="0" t="0" r="8255" b="6350"/>
            <wp:docPr id="153413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30527" name=""/>
                    <pic:cNvPicPr/>
                  </pic:nvPicPr>
                  <pic:blipFill>
                    <a:blip r:embed="rId38"/>
                    <a:stretch>
                      <a:fillRect/>
                    </a:stretch>
                  </pic:blipFill>
                  <pic:spPr>
                    <a:xfrm>
                      <a:off x="0" y="0"/>
                      <a:ext cx="4120869" cy="1178923"/>
                    </a:xfrm>
                    <a:prstGeom prst="rect">
                      <a:avLst/>
                    </a:prstGeom>
                  </pic:spPr>
                </pic:pic>
              </a:graphicData>
            </a:graphic>
          </wp:inline>
        </w:drawing>
      </w:r>
    </w:p>
    <w:p w14:paraId="07164873" w14:textId="2F3EA394" w:rsidR="00053E9B" w:rsidRDefault="00053E9B" w:rsidP="00053E9B">
      <w:pPr>
        <w:pStyle w:val="Heading1"/>
      </w:pPr>
      <w:proofErr w:type="spellStart"/>
      <w:proofErr w:type="gramStart"/>
      <w:r>
        <w:lastRenderedPageBreak/>
        <w:t>SendRedirect</w:t>
      </w:r>
      <w:proofErr w:type="spellEnd"/>
      <w:r>
        <w:t>(</w:t>
      </w:r>
      <w:proofErr w:type="gramEnd"/>
      <w:r>
        <w:t>)</w:t>
      </w:r>
    </w:p>
    <w:p w14:paraId="77C4EB88" w14:textId="56C9DE2A" w:rsidR="00053E9B" w:rsidRDefault="00053E9B" w:rsidP="00053E9B">
      <w:pPr>
        <w:tabs>
          <w:tab w:val="left" w:pos="1165"/>
        </w:tabs>
      </w:pPr>
      <w:proofErr w:type="spellStart"/>
      <w:proofErr w:type="gramStart"/>
      <w:r>
        <w:t>SendRedirect</w:t>
      </w:r>
      <w:proofErr w:type="spellEnd"/>
      <w:r>
        <w:t>(</w:t>
      </w:r>
      <w:proofErr w:type="gramEnd"/>
      <w:r>
        <w:t xml:space="preserve">) is of servlet response interface that is used to redirect the client browser to a different </w:t>
      </w:r>
      <w:proofErr w:type="spellStart"/>
      <w:r>
        <w:t>url</w:t>
      </w:r>
      <w:proofErr w:type="spellEnd"/>
      <w:r w:rsidR="00833318">
        <w:t>.</w:t>
      </w:r>
    </w:p>
    <w:p w14:paraId="45FC09DB" w14:textId="2E251BE6" w:rsidR="005F1998" w:rsidRDefault="005F1998" w:rsidP="00053E9B">
      <w:pPr>
        <w:tabs>
          <w:tab w:val="left" w:pos="1165"/>
        </w:tabs>
      </w:pPr>
      <w:r>
        <w:rPr>
          <w:noProof/>
        </w:rPr>
        <mc:AlternateContent>
          <mc:Choice Requires="wps">
            <w:drawing>
              <wp:anchor distT="0" distB="0" distL="114300" distR="114300" simplePos="0" relativeHeight="251685888" behindDoc="0" locked="0" layoutInCell="1" allowOverlap="1" wp14:anchorId="2484198C" wp14:editId="078E8E66">
                <wp:simplePos x="0" y="0"/>
                <wp:positionH relativeFrom="column">
                  <wp:posOffset>4091015</wp:posOffset>
                </wp:positionH>
                <wp:positionV relativeFrom="paragraph">
                  <wp:posOffset>257704</wp:posOffset>
                </wp:positionV>
                <wp:extent cx="1353218" cy="1300246"/>
                <wp:effectExtent l="0" t="0" r="18415" b="14605"/>
                <wp:wrapNone/>
                <wp:docPr id="305100096" name="Rectangle 14"/>
                <wp:cNvGraphicFramePr/>
                <a:graphic xmlns:a="http://schemas.openxmlformats.org/drawingml/2006/main">
                  <a:graphicData uri="http://schemas.microsoft.com/office/word/2010/wordprocessingShape">
                    <wps:wsp>
                      <wps:cNvSpPr/>
                      <wps:spPr>
                        <a:xfrm>
                          <a:off x="0" y="0"/>
                          <a:ext cx="1353218" cy="1300246"/>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61FA9A5" w14:textId="53000C5E" w:rsidR="005F1998" w:rsidRPr="00F2084A" w:rsidRDefault="005F1998" w:rsidP="005F1998">
                            <w:pPr>
                              <w:jc w:val="center"/>
                              <w:rPr>
                                <w:color w:val="FFFFFF" w:themeColor="background1"/>
                                <w:lang w:val="en-IN"/>
                              </w:rPr>
                            </w:pPr>
                            <w:proofErr w:type="spellStart"/>
                            <w:r w:rsidRPr="00F2084A">
                              <w:rPr>
                                <w:color w:val="FFFFFF" w:themeColor="background1"/>
                                <w:lang w:val="en-IN"/>
                              </w:rPr>
                              <w:t>HomeServlet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84198C" id="Rectangle 14" o:spid="_x0000_s1026" style="position:absolute;margin-left:322.15pt;margin-top:20.3pt;width:106.55pt;height:102.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" fillcolor="#214c5e [3205]" strokecolor="#050b0d [485]" strokeweight="1pt">
                <v:textbox>
                  <w:txbxContent>
                    <w:p w14:paraId="261FA9A5" w14:textId="53000C5E" w:rsidR="005F1998" w:rsidRPr="00F2084A" w:rsidRDefault="005F1998" w:rsidP="005F1998">
                      <w:pPr>
                        <w:jc w:val="center"/>
                        <w:rPr>
                          <w:color w:val="FFFFFF" w:themeColor="background1"/>
                          <w:lang w:val="en-IN"/>
                        </w:rPr>
                      </w:pPr>
                      <w:proofErr w:type="spellStart"/>
                      <w:r w:rsidRPr="00F2084A">
                        <w:rPr>
                          <w:color w:val="FFFFFF" w:themeColor="background1"/>
                          <w:lang w:val="en-IN"/>
                        </w:rPr>
                        <w:t>HomeServlet</w:t>
                      </w:r>
                      <w:proofErr w:type="spellEnd"/>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5E35510F" wp14:editId="2255B9F5">
                <wp:simplePos x="0" y="0"/>
                <wp:positionH relativeFrom="column">
                  <wp:posOffset>2267126</wp:posOffset>
                </wp:positionH>
                <wp:positionV relativeFrom="paragraph">
                  <wp:posOffset>56515</wp:posOffset>
                </wp:positionV>
                <wp:extent cx="1157535" cy="1834086"/>
                <wp:effectExtent l="0" t="0" r="24130" b="13970"/>
                <wp:wrapNone/>
                <wp:docPr id="745328019" name="Rectangle 14"/>
                <wp:cNvGraphicFramePr/>
                <a:graphic xmlns:a="http://schemas.openxmlformats.org/drawingml/2006/main">
                  <a:graphicData uri="http://schemas.microsoft.com/office/word/2010/wordprocessingShape">
                    <wps:wsp>
                      <wps:cNvSpPr/>
                      <wps:spPr>
                        <a:xfrm>
                          <a:off x="0" y="0"/>
                          <a:ext cx="1157535" cy="1834086"/>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D95F1D1" w14:textId="0E41D9CE" w:rsidR="005F1998" w:rsidRPr="00F2084A" w:rsidRDefault="005F1998" w:rsidP="005F1998">
                            <w:pPr>
                              <w:jc w:val="center"/>
                              <w:rPr>
                                <w:color w:val="FFFFFF" w:themeColor="background1"/>
                                <w:lang w:val="en-IN"/>
                              </w:rPr>
                            </w:pPr>
                            <w:proofErr w:type="spellStart"/>
                            <w:r w:rsidRPr="00F2084A">
                              <w:rPr>
                                <w:color w:val="FFFFFF" w:themeColor="background1"/>
                                <w:lang w:val="en-IN"/>
                              </w:rPr>
                              <w:t>LoginServlet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5510F" id="_x0000_s1027" style="position:absolute;margin-left:178.5pt;margin-top:4.45pt;width:91.15pt;height:144.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" fillcolor="#214c5e [3205]" strokecolor="#050b0d [485]" strokeweight="1pt">
                <v:textbox>
                  <w:txbxContent>
                    <w:p w14:paraId="2D95F1D1" w14:textId="0E41D9CE" w:rsidR="005F1998" w:rsidRPr="00F2084A" w:rsidRDefault="005F1998" w:rsidP="005F1998">
                      <w:pPr>
                        <w:jc w:val="center"/>
                        <w:rPr>
                          <w:color w:val="FFFFFF" w:themeColor="background1"/>
                          <w:lang w:val="en-IN"/>
                        </w:rPr>
                      </w:pPr>
                      <w:proofErr w:type="spellStart"/>
                      <w:r w:rsidRPr="00F2084A">
                        <w:rPr>
                          <w:color w:val="FFFFFF" w:themeColor="background1"/>
                          <w:lang w:val="en-IN"/>
                        </w:rPr>
                        <w:t>LoginServlet</w:t>
                      </w:r>
                      <w:proofErr w:type="spellEnd"/>
                    </w:p>
                  </w:txbxContent>
                </v:textbox>
              </v:rect>
            </w:pict>
          </mc:Fallback>
        </mc:AlternateContent>
      </w:r>
    </w:p>
    <w:p w14:paraId="26ACC1B3" w14:textId="146EACEA" w:rsidR="00053E9B" w:rsidRDefault="005F1998" w:rsidP="00053E9B">
      <w:r>
        <w:rPr>
          <w:noProof/>
        </w:rPr>
        <mc:AlternateContent>
          <mc:Choice Requires="wps">
            <w:drawing>
              <wp:anchor distT="0" distB="0" distL="114300" distR="114300" simplePos="0" relativeHeight="251681792" behindDoc="0" locked="0" layoutInCell="1" allowOverlap="1" wp14:anchorId="5032C623" wp14:editId="0A413F96">
                <wp:simplePos x="0" y="0"/>
                <wp:positionH relativeFrom="column">
                  <wp:posOffset>380104</wp:posOffset>
                </wp:positionH>
                <wp:positionV relativeFrom="paragraph">
                  <wp:posOffset>8930</wp:posOffset>
                </wp:positionV>
                <wp:extent cx="1157535" cy="1300246"/>
                <wp:effectExtent l="0" t="0" r="24130" b="14605"/>
                <wp:wrapNone/>
                <wp:docPr id="2026458267" name="Rectangle 14"/>
                <wp:cNvGraphicFramePr/>
                <a:graphic xmlns:a="http://schemas.openxmlformats.org/drawingml/2006/main">
                  <a:graphicData uri="http://schemas.microsoft.com/office/word/2010/wordprocessingShape">
                    <wps:wsp>
                      <wps:cNvSpPr/>
                      <wps:spPr>
                        <a:xfrm>
                          <a:off x="0" y="0"/>
                          <a:ext cx="1157535" cy="1300246"/>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E8E5E91" w14:textId="2410101F" w:rsidR="005F1998" w:rsidRPr="00CC09B3" w:rsidRDefault="002C5AD4" w:rsidP="005F1998">
                            <w:pPr>
                              <w:jc w:val="center"/>
                              <w:rPr>
                                <w:color w:val="FFFFFF" w:themeColor="background1"/>
                                <w:lang w:val="en-IN"/>
                              </w:rPr>
                            </w:pPr>
                            <w:r w:rsidRPr="00CC09B3">
                              <w:rPr>
                                <w:color w:val="FFFFFF" w:themeColor="background1"/>
                                <w:lang w:val="en-IN"/>
                              </w:rPr>
                              <w:t>L</w:t>
                            </w:r>
                            <w:r w:rsidR="005F1998" w:rsidRPr="00CC09B3">
                              <w:rPr>
                                <w:color w:val="FFFFFF" w:themeColor="background1"/>
                                <w:lang w:val="en-IN"/>
                              </w:rPr>
                              <w:t>ogin</w:t>
                            </w:r>
                            <w:r>
                              <w:rPr>
                                <w:color w:val="FFFFFF" w:themeColor="background1"/>
                                <w:lang w:val="en-IN"/>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2C623" id="_x0000_s1028" style="position:absolute;margin-left:29.95pt;margin-top:.7pt;width:91.15pt;height:102.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" fillcolor="#56152f [3207]" strokecolor="#0c0306 [487]" strokeweight="1pt">
                <v:textbox>
                  <w:txbxContent>
                    <w:p w14:paraId="1E8E5E91" w14:textId="2410101F" w:rsidR="005F1998" w:rsidRPr="00CC09B3" w:rsidRDefault="002C5AD4" w:rsidP="005F1998">
                      <w:pPr>
                        <w:jc w:val="center"/>
                        <w:rPr>
                          <w:color w:val="FFFFFF" w:themeColor="background1"/>
                          <w:lang w:val="en-IN"/>
                        </w:rPr>
                      </w:pPr>
                      <w:r w:rsidRPr="00CC09B3">
                        <w:rPr>
                          <w:color w:val="FFFFFF" w:themeColor="background1"/>
                          <w:lang w:val="en-IN"/>
                        </w:rPr>
                        <w:t>L</w:t>
                      </w:r>
                      <w:r w:rsidR="005F1998" w:rsidRPr="00CC09B3">
                        <w:rPr>
                          <w:color w:val="FFFFFF" w:themeColor="background1"/>
                          <w:lang w:val="en-IN"/>
                        </w:rPr>
                        <w:t>ogin</w:t>
                      </w:r>
                      <w:r>
                        <w:rPr>
                          <w:color w:val="FFFFFF" w:themeColor="background1"/>
                          <w:lang w:val="en-IN"/>
                        </w:rPr>
                        <w:t>.html</w:t>
                      </w:r>
                    </w:p>
                  </w:txbxContent>
                </v:textbox>
              </v:rect>
            </w:pict>
          </mc:Fallback>
        </mc:AlternateContent>
      </w:r>
    </w:p>
    <w:p w14:paraId="40B9586B" w14:textId="1EAAAF4E" w:rsidR="00053E9B" w:rsidRPr="00CC09B3" w:rsidRDefault="00CC09B3" w:rsidP="00CC09B3">
      <w:pPr>
        <w:tabs>
          <w:tab w:val="left" w:pos="2830"/>
        </w:tabs>
        <w:ind w:firstLine="2160"/>
        <w:rPr>
          <w:sz w:val="22"/>
          <w:szCs w:val="22"/>
        </w:rPr>
      </w:pPr>
      <w:r>
        <w:rPr>
          <w:noProof/>
        </w:rPr>
        <mc:AlternateContent>
          <mc:Choice Requires="wps">
            <w:drawing>
              <wp:anchor distT="0" distB="0" distL="114300" distR="114300" simplePos="0" relativeHeight="251686912" behindDoc="0" locked="0" layoutInCell="1" allowOverlap="1" wp14:anchorId="7B023AE7" wp14:editId="4B3DD4A7">
                <wp:simplePos x="0" y="0"/>
                <wp:positionH relativeFrom="column">
                  <wp:posOffset>1536770</wp:posOffset>
                </wp:positionH>
                <wp:positionV relativeFrom="paragraph">
                  <wp:posOffset>263584</wp:posOffset>
                </wp:positionV>
                <wp:extent cx="729971" cy="0"/>
                <wp:effectExtent l="0" t="76200" r="13335" b="95250"/>
                <wp:wrapNone/>
                <wp:docPr id="1096884155" name="Straight Arrow Connector 15"/>
                <wp:cNvGraphicFramePr/>
                <a:graphic xmlns:a="http://schemas.openxmlformats.org/drawingml/2006/main">
                  <a:graphicData uri="http://schemas.microsoft.com/office/word/2010/wordprocessingShape">
                    <wps:wsp>
                      <wps:cNvCnPr/>
                      <wps:spPr>
                        <a:xfrm>
                          <a:off x="0" y="0"/>
                          <a:ext cx="7299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D7897D" id="_x0000_t32" coordsize="21600,21600" o:spt="32" o:oned="t" path="m,l21600,21600e" filled="f">
                <v:path arrowok="t" fillok="f" o:connecttype="none"/>
                <o:lock v:ext="edit" shapetype="t"/>
              </v:shapetype>
              <v:shape id="Straight Arrow Connector 15" o:spid="_x0000_s1026" type="#_x0000_t32" style="position:absolute;margin-left:121pt;margin-top:20.75pt;width:5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" strokecolor="#731c3f [3204]"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79EC99B6" wp14:editId="733FF0EE">
                <wp:simplePos x="0" y="0"/>
                <wp:positionH relativeFrom="column">
                  <wp:posOffset>3424471</wp:posOffset>
                </wp:positionH>
                <wp:positionV relativeFrom="paragraph">
                  <wp:posOffset>268998</wp:posOffset>
                </wp:positionV>
                <wp:extent cx="666544" cy="0"/>
                <wp:effectExtent l="0" t="76200" r="19685" b="95250"/>
                <wp:wrapNone/>
                <wp:docPr id="1807551490" name="Straight Arrow Connector 16"/>
                <wp:cNvGraphicFramePr/>
                <a:graphic xmlns:a="http://schemas.openxmlformats.org/drawingml/2006/main">
                  <a:graphicData uri="http://schemas.microsoft.com/office/word/2010/wordprocessingShape">
                    <wps:wsp>
                      <wps:cNvCnPr/>
                      <wps:spPr>
                        <a:xfrm>
                          <a:off x="0" y="0"/>
                          <a:ext cx="6665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3A3B40" id="Straight Arrow Connector 16" o:spid="_x0000_s1026" type="#_x0000_t32" style="position:absolute;margin-left:269.65pt;margin-top:21.2pt;width:52.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" strokecolor="#731c3f [3204]" strokeweight=".5pt">
                <v:stroke endarrow="block" joinstyle="miter"/>
              </v:shape>
            </w:pict>
          </mc:Fallback>
        </mc:AlternateContent>
      </w:r>
      <w:r>
        <w:t xml:space="preserve">       </w:t>
      </w:r>
      <w:r w:rsidRPr="00CC09B3">
        <w:rPr>
          <w:sz w:val="22"/>
          <w:szCs w:val="22"/>
        </w:rPr>
        <w:t>/login</w:t>
      </w:r>
      <w:r>
        <w:rPr>
          <w:sz w:val="22"/>
          <w:szCs w:val="22"/>
        </w:rPr>
        <w:tab/>
      </w:r>
      <w:r>
        <w:rPr>
          <w:sz w:val="22"/>
          <w:szCs w:val="22"/>
        </w:rPr>
        <w:tab/>
      </w:r>
      <w:r>
        <w:rPr>
          <w:sz w:val="22"/>
          <w:szCs w:val="22"/>
        </w:rPr>
        <w:tab/>
        <w:t xml:space="preserve">          /home</w:t>
      </w:r>
    </w:p>
    <w:p w14:paraId="0E991F51" w14:textId="77777777" w:rsidR="00053E9B" w:rsidRDefault="00053E9B" w:rsidP="00053E9B"/>
    <w:p w14:paraId="47BC1194" w14:textId="77777777" w:rsidR="00053E9B" w:rsidRDefault="00053E9B" w:rsidP="00053E9B"/>
    <w:p w14:paraId="4606A913" w14:textId="77777777" w:rsidR="005F1998" w:rsidRDefault="005F1998" w:rsidP="00053E9B"/>
    <w:p w14:paraId="29F0F3FC" w14:textId="77777777" w:rsidR="005F1998" w:rsidRDefault="005F1998" w:rsidP="00053E9B"/>
    <w:p w14:paraId="2111E689" w14:textId="169ADCCD" w:rsidR="00302318" w:rsidRDefault="0005263B" w:rsidP="0005263B">
      <w:r>
        <w:t>LoginForm.html</w:t>
      </w:r>
    </w:p>
    <w:p w14:paraId="22BF43C1" w14:textId="75737B42" w:rsidR="0005263B" w:rsidRDefault="0005263B" w:rsidP="0005263B">
      <w:pPr>
        <w:pStyle w:val="ListParagraph"/>
        <w:numPr>
          <w:ilvl w:val="0"/>
          <w:numId w:val="21"/>
        </w:numPr>
      </w:pPr>
      <w:r w:rsidRPr="0005263B">
        <w:rPr>
          <w:noProof/>
        </w:rPr>
        <w:drawing>
          <wp:inline distT="0" distB="0" distL="0" distR="0" wp14:anchorId="6A4C9AE5" wp14:editId="17DF3037">
            <wp:extent cx="4076910" cy="1130358"/>
            <wp:effectExtent l="0" t="0" r="0" b="0"/>
            <wp:docPr id="6729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0530" name=""/>
                    <pic:cNvPicPr/>
                  </pic:nvPicPr>
                  <pic:blipFill>
                    <a:blip r:embed="rId39"/>
                    <a:stretch>
                      <a:fillRect/>
                    </a:stretch>
                  </pic:blipFill>
                  <pic:spPr>
                    <a:xfrm>
                      <a:off x="0" y="0"/>
                      <a:ext cx="4076910" cy="1130358"/>
                    </a:xfrm>
                    <a:prstGeom prst="rect">
                      <a:avLst/>
                    </a:prstGeom>
                  </pic:spPr>
                </pic:pic>
              </a:graphicData>
            </a:graphic>
          </wp:inline>
        </w:drawing>
      </w:r>
    </w:p>
    <w:p w14:paraId="63D3242A" w14:textId="72AA3B6F" w:rsidR="0005263B" w:rsidRDefault="0005263B" w:rsidP="0005263B">
      <w:r>
        <w:t>LogServlet.java</w:t>
      </w:r>
    </w:p>
    <w:p w14:paraId="1364F990" w14:textId="31550C7A" w:rsidR="0005263B" w:rsidRDefault="0005263B" w:rsidP="0005263B">
      <w:pPr>
        <w:pStyle w:val="ListParagraph"/>
        <w:numPr>
          <w:ilvl w:val="0"/>
          <w:numId w:val="21"/>
        </w:numPr>
      </w:pPr>
      <w:r w:rsidRPr="0005263B">
        <w:rPr>
          <w:noProof/>
        </w:rPr>
        <w:drawing>
          <wp:inline distT="0" distB="0" distL="0" distR="0" wp14:anchorId="26CC7DC9" wp14:editId="0E025D37">
            <wp:extent cx="4248368" cy="1739989"/>
            <wp:effectExtent l="0" t="0" r="0" b="0"/>
            <wp:docPr id="86756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1290" name=""/>
                    <pic:cNvPicPr/>
                  </pic:nvPicPr>
                  <pic:blipFill>
                    <a:blip r:embed="rId40"/>
                    <a:stretch>
                      <a:fillRect/>
                    </a:stretch>
                  </pic:blipFill>
                  <pic:spPr>
                    <a:xfrm>
                      <a:off x="0" y="0"/>
                      <a:ext cx="4248368" cy="1739989"/>
                    </a:xfrm>
                    <a:prstGeom prst="rect">
                      <a:avLst/>
                    </a:prstGeom>
                  </pic:spPr>
                </pic:pic>
              </a:graphicData>
            </a:graphic>
          </wp:inline>
        </w:drawing>
      </w:r>
    </w:p>
    <w:p w14:paraId="467691DC" w14:textId="77777777" w:rsidR="0005263B" w:rsidRDefault="0005263B" w:rsidP="00053E9B"/>
    <w:p w14:paraId="5170023B" w14:textId="77777777" w:rsidR="0005263B" w:rsidRDefault="0005263B" w:rsidP="00053E9B"/>
    <w:p w14:paraId="48F821A1" w14:textId="77777777" w:rsidR="0005263B" w:rsidRDefault="0005263B" w:rsidP="00053E9B"/>
    <w:p w14:paraId="1006B55A" w14:textId="33AC4CFA" w:rsidR="0005263B" w:rsidRDefault="0005263B" w:rsidP="0005263B">
      <w:pPr>
        <w:pStyle w:val="ListParagraph"/>
        <w:numPr>
          <w:ilvl w:val="0"/>
          <w:numId w:val="21"/>
        </w:numPr>
      </w:pPr>
      <w:r>
        <w:lastRenderedPageBreak/>
        <w:t>Web.xml</w:t>
      </w:r>
    </w:p>
    <w:p w14:paraId="2E13B88F" w14:textId="51125FF5" w:rsidR="00302318" w:rsidRDefault="0005263B" w:rsidP="0005263B">
      <w:pPr>
        <w:pStyle w:val="ListParagraph"/>
        <w:numPr>
          <w:ilvl w:val="0"/>
          <w:numId w:val="21"/>
        </w:numPr>
      </w:pPr>
      <w:r w:rsidRPr="0005263B">
        <w:rPr>
          <w:noProof/>
        </w:rPr>
        <w:drawing>
          <wp:inline distT="0" distB="0" distL="0" distR="0" wp14:anchorId="031B2831" wp14:editId="6F70BB8D">
            <wp:extent cx="4400815" cy="2764302"/>
            <wp:effectExtent l="0" t="0" r="0" b="0"/>
            <wp:docPr id="14800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7640" name=""/>
                    <pic:cNvPicPr/>
                  </pic:nvPicPr>
                  <pic:blipFill>
                    <a:blip r:embed="rId41"/>
                    <a:stretch>
                      <a:fillRect/>
                    </a:stretch>
                  </pic:blipFill>
                  <pic:spPr>
                    <a:xfrm>
                      <a:off x="0" y="0"/>
                      <a:ext cx="4464277" cy="2804165"/>
                    </a:xfrm>
                    <a:prstGeom prst="rect">
                      <a:avLst/>
                    </a:prstGeom>
                  </pic:spPr>
                </pic:pic>
              </a:graphicData>
            </a:graphic>
          </wp:inline>
        </w:drawing>
      </w:r>
    </w:p>
    <w:p w14:paraId="61AD45C8" w14:textId="116C784B" w:rsidR="005B0D11" w:rsidRDefault="005B0D11" w:rsidP="0005263B">
      <w:pPr>
        <w:pStyle w:val="ListParagraph"/>
        <w:numPr>
          <w:ilvl w:val="0"/>
          <w:numId w:val="21"/>
        </w:numPr>
      </w:pPr>
      <w:r>
        <w:t>Welcome.java</w:t>
      </w:r>
    </w:p>
    <w:p w14:paraId="439C3E61" w14:textId="0CEF84B7" w:rsidR="005B0D11" w:rsidRDefault="005B0D11" w:rsidP="0005263B">
      <w:pPr>
        <w:pStyle w:val="ListParagraph"/>
        <w:numPr>
          <w:ilvl w:val="0"/>
          <w:numId w:val="21"/>
        </w:numPr>
      </w:pPr>
      <w:r w:rsidRPr="005B0D11">
        <w:rPr>
          <w:noProof/>
        </w:rPr>
        <w:drawing>
          <wp:inline distT="0" distB="0" distL="0" distR="0" wp14:anchorId="5BC31946" wp14:editId="66AD867E">
            <wp:extent cx="5505733" cy="1047804"/>
            <wp:effectExtent l="0" t="0" r="0" b="0"/>
            <wp:docPr id="60939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98078" name=""/>
                    <pic:cNvPicPr/>
                  </pic:nvPicPr>
                  <pic:blipFill>
                    <a:blip r:embed="rId42"/>
                    <a:stretch>
                      <a:fillRect/>
                    </a:stretch>
                  </pic:blipFill>
                  <pic:spPr>
                    <a:xfrm>
                      <a:off x="0" y="0"/>
                      <a:ext cx="5505733" cy="1047804"/>
                    </a:xfrm>
                    <a:prstGeom prst="rect">
                      <a:avLst/>
                    </a:prstGeom>
                  </pic:spPr>
                </pic:pic>
              </a:graphicData>
            </a:graphic>
          </wp:inline>
        </w:drawing>
      </w:r>
    </w:p>
    <w:p w14:paraId="0EC4B95B" w14:textId="77777777" w:rsidR="00302318" w:rsidRDefault="00302318" w:rsidP="00053E9B"/>
    <w:p w14:paraId="3869D97A" w14:textId="77777777" w:rsidR="00302318" w:rsidRDefault="00302318" w:rsidP="00053E9B"/>
    <w:p w14:paraId="6ADE7BA7" w14:textId="77777777" w:rsidR="00302318" w:rsidRDefault="00302318" w:rsidP="00053E9B"/>
    <w:p w14:paraId="07BCA7AA" w14:textId="77777777" w:rsidR="00302318" w:rsidRDefault="00302318" w:rsidP="00053E9B"/>
    <w:p w14:paraId="15E9C906" w14:textId="77777777" w:rsidR="00302318" w:rsidRDefault="00302318" w:rsidP="00053E9B"/>
    <w:p w14:paraId="3A5E5215" w14:textId="77777777" w:rsidR="00302318" w:rsidRDefault="00302318" w:rsidP="00053E9B"/>
    <w:p w14:paraId="719DB214" w14:textId="77777777" w:rsidR="00302318" w:rsidRDefault="00302318" w:rsidP="00053E9B"/>
    <w:p w14:paraId="3BA4D924" w14:textId="77777777" w:rsidR="00302318" w:rsidRDefault="00302318" w:rsidP="00053E9B"/>
    <w:p w14:paraId="122FB802" w14:textId="77777777" w:rsidR="00302318" w:rsidRDefault="00302318" w:rsidP="00053E9B"/>
    <w:p w14:paraId="2E5D5467" w14:textId="77777777" w:rsidR="0005263B" w:rsidRDefault="0005263B" w:rsidP="00053E9B"/>
    <w:p w14:paraId="1E5C32BC" w14:textId="77777777" w:rsidR="0005263B" w:rsidRDefault="0005263B" w:rsidP="00053E9B"/>
    <w:p w14:paraId="1CE42CD7" w14:textId="77777777" w:rsidR="005F1998" w:rsidRDefault="005F1998" w:rsidP="00053E9B"/>
    <w:p w14:paraId="2E6D49FC" w14:textId="4509E435" w:rsidR="00036D73" w:rsidRDefault="00036D73" w:rsidP="00036D73">
      <w:pPr>
        <w:pStyle w:val="Heading1"/>
      </w:pPr>
      <w:r>
        <w:rPr>
          <w:noProof/>
        </w:rPr>
        <w:lastRenderedPageBreak/>
        <mc:AlternateContent>
          <mc:Choice Requires="wps">
            <w:drawing>
              <wp:anchor distT="0" distB="0" distL="114300" distR="114300" simplePos="0" relativeHeight="251674624" behindDoc="0" locked="0" layoutInCell="1" allowOverlap="1" wp14:anchorId="146E7551" wp14:editId="2C69EA31">
                <wp:simplePos x="0" y="0"/>
                <wp:positionH relativeFrom="column">
                  <wp:posOffset>3877643</wp:posOffset>
                </wp:positionH>
                <wp:positionV relativeFrom="paragraph">
                  <wp:posOffset>1268913</wp:posOffset>
                </wp:positionV>
                <wp:extent cx="1564748" cy="1510553"/>
                <wp:effectExtent l="0" t="0" r="16510" b="13970"/>
                <wp:wrapNone/>
                <wp:docPr id="990526759" name="Rectangle 7"/>
                <wp:cNvGraphicFramePr/>
                <a:graphic xmlns:a="http://schemas.openxmlformats.org/drawingml/2006/main">
                  <a:graphicData uri="http://schemas.microsoft.com/office/word/2010/wordprocessingShape">
                    <wps:wsp>
                      <wps:cNvSpPr/>
                      <wps:spPr>
                        <a:xfrm>
                          <a:off x="0" y="0"/>
                          <a:ext cx="1564748" cy="15105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89C3F5" w14:textId="321A7840" w:rsidR="00036D73" w:rsidRPr="00036D73" w:rsidRDefault="00036D73" w:rsidP="00036D73">
                            <w:pPr>
                              <w:jc w:val="center"/>
                              <w:rPr>
                                <w:color w:val="FFFFFF" w:themeColor="background1"/>
                                <w:lang w:val="en-IN"/>
                              </w:rPr>
                            </w:pPr>
                            <w:r w:rsidRPr="00036D73">
                              <w:rPr>
                                <w:color w:val="FFFFFF" w:themeColor="background1"/>
                                <w:lang w:val="en-IN"/>
                              </w:rPr>
                              <w:t>Home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E7551" id="Rectangle 7" o:spid="_x0000_s1029" style="position:absolute;margin-left:305.35pt;margin-top:99.9pt;width:123.2pt;height:118.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" fillcolor="#731c3f [3204]" strokecolor="#100409 [484]" strokeweight="1pt">
                <v:textbox>
                  <w:txbxContent>
                    <w:p w14:paraId="7189C3F5" w14:textId="321A7840" w:rsidR="00036D73" w:rsidRPr="00036D73" w:rsidRDefault="00036D73" w:rsidP="00036D73">
                      <w:pPr>
                        <w:jc w:val="center"/>
                        <w:rPr>
                          <w:color w:val="FFFFFF" w:themeColor="background1"/>
                          <w:lang w:val="en-IN"/>
                        </w:rPr>
                      </w:pPr>
                      <w:r w:rsidRPr="00036D73">
                        <w:rPr>
                          <w:color w:val="FFFFFF" w:themeColor="background1"/>
                          <w:lang w:val="en-IN"/>
                        </w:rPr>
                        <w:t>Home Server</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BFBAB3E" wp14:editId="71EE6BE0">
                <wp:simplePos x="0" y="0"/>
                <wp:positionH relativeFrom="column">
                  <wp:posOffset>2136860</wp:posOffset>
                </wp:positionH>
                <wp:positionV relativeFrom="paragraph">
                  <wp:posOffset>902175</wp:posOffset>
                </wp:positionV>
                <wp:extent cx="1012054" cy="2205318"/>
                <wp:effectExtent l="0" t="0" r="17145" b="24130"/>
                <wp:wrapNone/>
                <wp:docPr id="2057966313" name="Rectangle 7"/>
                <wp:cNvGraphicFramePr/>
                <a:graphic xmlns:a="http://schemas.openxmlformats.org/drawingml/2006/main">
                  <a:graphicData uri="http://schemas.microsoft.com/office/word/2010/wordprocessingShape">
                    <wps:wsp>
                      <wps:cNvSpPr/>
                      <wps:spPr>
                        <a:xfrm>
                          <a:off x="0" y="0"/>
                          <a:ext cx="1012054" cy="2205318"/>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E29C87F" w14:textId="72BA89F8" w:rsidR="00036D73" w:rsidRPr="00036D73" w:rsidRDefault="00036D73" w:rsidP="00036D73">
                            <w:pPr>
                              <w:jc w:val="center"/>
                              <w:rPr>
                                <w:color w:val="FFFFFF" w:themeColor="background1"/>
                                <w:lang w:val="en-IN"/>
                              </w:rPr>
                            </w:pPr>
                            <w:r w:rsidRPr="00036D73">
                              <w:rPr>
                                <w:color w:val="FFFFFF" w:themeColor="background1"/>
                                <w:lang w:val="en-IN"/>
                              </w:rPr>
                              <w:t>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BAB3E" id="_x0000_s1030" style="position:absolute;margin-left:168.25pt;margin-top:71.05pt;width:79.7pt;height:173.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" fillcolor="#214c5e [3205]" strokecolor="#050b0d [485]" strokeweight="1pt">
                <v:textbox>
                  <w:txbxContent>
                    <w:p w14:paraId="5E29C87F" w14:textId="72BA89F8" w:rsidR="00036D73" w:rsidRPr="00036D73" w:rsidRDefault="00036D73" w:rsidP="00036D73">
                      <w:pPr>
                        <w:jc w:val="center"/>
                        <w:rPr>
                          <w:color w:val="FFFFFF" w:themeColor="background1"/>
                          <w:lang w:val="en-IN"/>
                        </w:rPr>
                      </w:pPr>
                      <w:r w:rsidRPr="00036D73">
                        <w:rPr>
                          <w:color w:val="FFFFFF" w:themeColor="background1"/>
                          <w:lang w:val="en-IN"/>
                        </w:rPr>
                        <w:t>Filter</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28536FA1" wp14:editId="10911900">
                <wp:simplePos x="0" y="0"/>
                <wp:positionH relativeFrom="column">
                  <wp:posOffset>459607</wp:posOffset>
                </wp:positionH>
                <wp:positionV relativeFrom="paragraph">
                  <wp:posOffset>1327272</wp:posOffset>
                </wp:positionV>
                <wp:extent cx="1139333" cy="1295808"/>
                <wp:effectExtent l="0" t="0" r="22860" b="19050"/>
                <wp:wrapNone/>
                <wp:docPr id="237341916" name="Rectangle 7"/>
                <wp:cNvGraphicFramePr/>
                <a:graphic xmlns:a="http://schemas.openxmlformats.org/drawingml/2006/main">
                  <a:graphicData uri="http://schemas.microsoft.com/office/word/2010/wordprocessingShape">
                    <wps:wsp>
                      <wps:cNvSpPr/>
                      <wps:spPr>
                        <a:xfrm>
                          <a:off x="0" y="0"/>
                          <a:ext cx="1139333" cy="12958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CAC916" w14:textId="4C2BA249" w:rsidR="00036D73" w:rsidRPr="00036D73" w:rsidRDefault="00036D73" w:rsidP="00036D73">
                            <w:pPr>
                              <w:jc w:val="center"/>
                              <w:rPr>
                                <w:color w:val="FFFFFF" w:themeColor="background1"/>
                                <w:lang w:val="en-IN"/>
                              </w:rPr>
                            </w:pPr>
                            <w:r w:rsidRPr="00036D73">
                              <w:rPr>
                                <w:color w:val="FFFFFF" w:themeColor="background1"/>
                                <w:lang w:val="en-IN"/>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36FA1" id="_x0000_s1031" style="position:absolute;margin-left:36.2pt;margin-top:104.5pt;width:89.7pt;height:102.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" fillcolor="#731c3f [3204]" strokecolor="#100409 [484]" strokeweight="1pt">
                <v:textbox>
                  <w:txbxContent>
                    <w:p w14:paraId="3ACAC916" w14:textId="4C2BA249" w:rsidR="00036D73" w:rsidRPr="00036D73" w:rsidRDefault="00036D73" w:rsidP="00036D73">
                      <w:pPr>
                        <w:jc w:val="center"/>
                        <w:rPr>
                          <w:color w:val="FFFFFF" w:themeColor="background1"/>
                          <w:lang w:val="en-IN"/>
                        </w:rPr>
                      </w:pPr>
                      <w:r w:rsidRPr="00036D73">
                        <w:rPr>
                          <w:color w:val="FFFFFF" w:themeColor="background1"/>
                          <w:lang w:val="en-IN"/>
                        </w:rPr>
                        <w:t>Client</w:t>
                      </w:r>
                    </w:p>
                  </w:txbxContent>
                </v:textbox>
              </v:rect>
            </w:pict>
          </mc:Fallback>
        </mc:AlternateContent>
      </w:r>
      <w:r>
        <w:t>Filter</w:t>
      </w:r>
    </w:p>
    <w:p w14:paraId="003D5446" w14:textId="77777777" w:rsidR="00036D73" w:rsidRPr="00036D73" w:rsidRDefault="00036D73" w:rsidP="00036D73"/>
    <w:p w14:paraId="0914A0DE" w14:textId="79FAE391" w:rsidR="00036D73" w:rsidRPr="00036D73" w:rsidRDefault="00036D73" w:rsidP="00036D73"/>
    <w:p w14:paraId="0BE8B2A4" w14:textId="0F7957DB" w:rsidR="00036D73" w:rsidRPr="00036D73" w:rsidRDefault="00036D73" w:rsidP="00036D73">
      <w:r>
        <w:rPr>
          <w:noProof/>
        </w:rPr>
        <mc:AlternateContent>
          <mc:Choice Requires="wps">
            <w:drawing>
              <wp:anchor distT="0" distB="0" distL="114300" distR="114300" simplePos="0" relativeHeight="251675648" behindDoc="0" locked="0" layoutInCell="1" allowOverlap="1" wp14:anchorId="784DBFF3" wp14:editId="07D6E417">
                <wp:simplePos x="0" y="0"/>
                <wp:positionH relativeFrom="column">
                  <wp:posOffset>1632771</wp:posOffset>
                </wp:positionH>
                <wp:positionV relativeFrom="paragraph">
                  <wp:posOffset>209431</wp:posOffset>
                </wp:positionV>
                <wp:extent cx="449865" cy="0"/>
                <wp:effectExtent l="0" t="76200" r="26670" b="95250"/>
                <wp:wrapNone/>
                <wp:docPr id="277567800" name="Straight Arrow Connector 8"/>
                <wp:cNvGraphicFramePr/>
                <a:graphic xmlns:a="http://schemas.openxmlformats.org/drawingml/2006/main">
                  <a:graphicData uri="http://schemas.microsoft.com/office/word/2010/wordprocessingShape">
                    <wps:wsp>
                      <wps:cNvCnPr/>
                      <wps:spPr>
                        <a:xfrm>
                          <a:off x="0" y="0"/>
                          <a:ext cx="4498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0B83AA" id="_x0000_t32" coordsize="21600,21600" o:spt="32" o:oned="t" path="m,l21600,21600e" filled="f">
                <v:path arrowok="t" fillok="f" o:connecttype="none"/>
                <o:lock v:ext="edit" shapetype="t"/>
              </v:shapetype>
              <v:shape id="Straight Arrow Connector 8" o:spid="_x0000_s1026" type="#_x0000_t32" style="position:absolute;margin-left:128.55pt;margin-top:16.5pt;width:35.4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" strokecolor="#731c3f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6098F632" wp14:editId="0209F2EE">
                <wp:simplePos x="0" y="0"/>
                <wp:positionH relativeFrom="column">
                  <wp:posOffset>3148415</wp:posOffset>
                </wp:positionH>
                <wp:positionV relativeFrom="paragraph">
                  <wp:posOffset>144284</wp:posOffset>
                </wp:positionV>
                <wp:extent cx="729571" cy="0"/>
                <wp:effectExtent l="0" t="76200" r="13970" b="95250"/>
                <wp:wrapNone/>
                <wp:docPr id="1037759392" name="Straight Arrow Connector 8"/>
                <wp:cNvGraphicFramePr/>
                <a:graphic xmlns:a="http://schemas.openxmlformats.org/drawingml/2006/main">
                  <a:graphicData uri="http://schemas.microsoft.com/office/word/2010/wordprocessingShape">
                    <wps:wsp>
                      <wps:cNvCnPr/>
                      <wps:spPr>
                        <a:xfrm>
                          <a:off x="0" y="0"/>
                          <a:ext cx="7295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E0A8A2" id="Straight Arrow Connector 8" o:spid="_x0000_s1026" type="#_x0000_t32" style="position:absolute;margin-left:247.9pt;margin-top:11.35pt;width:57.4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" strokecolor="#731c3f [3204]" strokeweight=".5pt">
                <v:stroke endarrow="block" joinstyle="miter"/>
              </v:shape>
            </w:pict>
          </mc:Fallback>
        </mc:AlternateContent>
      </w:r>
    </w:p>
    <w:p w14:paraId="746C6A4E" w14:textId="7D621B6B" w:rsidR="00036D73" w:rsidRPr="00036D73" w:rsidRDefault="00036D73" w:rsidP="00036D73"/>
    <w:p w14:paraId="259235C8" w14:textId="1B296AC5" w:rsidR="00036D73" w:rsidRPr="00036D73" w:rsidRDefault="00036D73" w:rsidP="00036D73">
      <w:r>
        <w:rPr>
          <w:noProof/>
        </w:rPr>
        <mc:AlternateContent>
          <mc:Choice Requires="wps">
            <w:drawing>
              <wp:anchor distT="0" distB="0" distL="114300" distR="114300" simplePos="0" relativeHeight="251680768" behindDoc="0" locked="0" layoutInCell="1" allowOverlap="1" wp14:anchorId="1EF1CF20" wp14:editId="2F207A04">
                <wp:simplePos x="0" y="0"/>
                <wp:positionH relativeFrom="column">
                  <wp:posOffset>3148037</wp:posOffset>
                </wp:positionH>
                <wp:positionV relativeFrom="paragraph">
                  <wp:posOffset>125214</wp:posOffset>
                </wp:positionV>
                <wp:extent cx="729605" cy="0"/>
                <wp:effectExtent l="38100" t="76200" r="0" b="95250"/>
                <wp:wrapNone/>
                <wp:docPr id="593311172" name="Straight Arrow Connector 9"/>
                <wp:cNvGraphicFramePr/>
                <a:graphic xmlns:a="http://schemas.openxmlformats.org/drawingml/2006/main">
                  <a:graphicData uri="http://schemas.microsoft.com/office/word/2010/wordprocessingShape">
                    <wps:wsp>
                      <wps:cNvCnPr/>
                      <wps:spPr>
                        <a:xfrm flipH="1">
                          <a:off x="0" y="0"/>
                          <a:ext cx="729605" cy="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C060B" id="Straight Arrow Connector 9" o:spid="_x0000_s1026" type="#_x0000_t32" style="position:absolute;margin-left:247.9pt;margin-top:9.85pt;width:57.45pt;height:0;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" strokecolor="#62c7ad [3206]"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1685036A" wp14:editId="36DADB03">
                <wp:simplePos x="0" y="0"/>
                <wp:positionH relativeFrom="column">
                  <wp:posOffset>1598835</wp:posOffset>
                </wp:positionH>
                <wp:positionV relativeFrom="paragraph">
                  <wp:posOffset>93022</wp:posOffset>
                </wp:positionV>
                <wp:extent cx="538025" cy="0"/>
                <wp:effectExtent l="38100" t="76200" r="0" b="95250"/>
                <wp:wrapNone/>
                <wp:docPr id="1307729696" name="Straight Arrow Connector 9"/>
                <wp:cNvGraphicFramePr/>
                <a:graphic xmlns:a="http://schemas.openxmlformats.org/drawingml/2006/main">
                  <a:graphicData uri="http://schemas.microsoft.com/office/word/2010/wordprocessingShape">
                    <wps:wsp>
                      <wps:cNvCnPr/>
                      <wps:spPr>
                        <a:xfrm flipH="1">
                          <a:off x="0" y="0"/>
                          <a:ext cx="538025"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E0E6420" id="Straight Arrow Connector 9" o:spid="_x0000_s1026" type="#_x0000_t32" style="position:absolute;margin-left:125.9pt;margin-top:7.3pt;width:42.3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" strokecolor="#62c7ad [3206]" strokeweight="1pt">
                <v:stroke endarrow="block" joinstyle="miter"/>
              </v:shape>
            </w:pict>
          </mc:Fallback>
        </mc:AlternateContent>
      </w:r>
    </w:p>
    <w:p w14:paraId="4B577F67" w14:textId="77777777" w:rsidR="00036D73" w:rsidRDefault="00036D73" w:rsidP="00036D73">
      <w:pPr>
        <w:rPr>
          <w:rFonts w:asciiTheme="majorHAnsi" w:eastAsiaTheme="majorEastAsia" w:hAnsiTheme="majorHAnsi" w:cstheme="majorBidi"/>
          <w:color w:val="731C3F" w:themeColor="accent1"/>
          <w:sz w:val="40"/>
          <w:szCs w:val="32"/>
        </w:rPr>
      </w:pPr>
    </w:p>
    <w:p w14:paraId="2891F2AF" w14:textId="4AE6F7E3" w:rsidR="00036D73" w:rsidRDefault="00036D73" w:rsidP="00036D73">
      <w:pPr>
        <w:tabs>
          <w:tab w:val="left" w:pos="1332"/>
          <w:tab w:val="left" w:pos="6576"/>
        </w:tabs>
      </w:pPr>
      <w:r>
        <w:tab/>
      </w:r>
    </w:p>
    <w:p w14:paraId="00E3FE69" w14:textId="0F485407" w:rsidR="00036D73" w:rsidRDefault="00036D73" w:rsidP="00036D73">
      <w:pPr>
        <w:tabs>
          <w:tab w:val="left" w:pos="3689"/>
        </w:tabs>
      </w:pPr>
    </w:p>
    <w:p w14:paraId="769D22A2" w14:textId="0472B9EB" w:rsidR="00036D73" w:rsidRDefault="00036D73" w:rsidP="00036D73">
      <w:r>
        <w:t>A servlet Filter in java is a class that acts as control value in communication pipeline between the client and servlet in a web application.</w:t>
      </w:r>
    </w:p>
    <w:p w14:paraId="514CCA3E" w14:textId="2A52863C" w:rsidR="00036D73" w:rsidRDefault="00036D73" w:rsidP="00036D73">
      <w:r>
        <w:t>It essentially acts an interception layer for request and responses, allowing us to perform actions before they reach the servlets and after servlet finishes the processing filters can intercept and manipulate both the request and response object, this enables them to perform various tasks such as data validation, authentication and authorization, login, etc.</w:t>
      </w:r>
    </w:p>
    <w:p w14:paraId="7F4F1065" w14:textId="77777777" w:rsidR="00163F66" w:rsidRPr="00163F66" w:rsidRDefault="00163F66" w:rsidP="00163F66"/>
    <w:p w14:paraId="6254AF99" w14:textId="77777777" w:rsidR="00163F66" w:rsidRPr="00163F66" w:rsidRDefault="00163F66" w:rsidP="00163F66"/>
    <w:p w14:paraId="111A55A0" w14:textId="77777777" w:rsidR="00163F66" w:rsidRPr="00163F66" w:rsidRDefault="00163F66" w:rsidP="00163F66"/>
    <w:p w14:paraId="33F9CB74" w14:textId="77777777" w:rsidR="00163F66" w:rsidRPr="00163F66" w:rsidRDefault="00163F66" w:rsidP="00163F66"/>
    <w:p w14:paraId="1E687DF5" w14:textId="77777777" w:rsidR="00163F66" w:rsidRPr="00163F66" w:rsidRDefault="00163F66" w:rsidP="00163F66"/>
    <w:p w14:paraId="1A0ABCE2" w14:textId="77777777" w:rsidR="00163F66" w:rsidRPr="00163F66" w:rsidRDefault="00163F66" w:rsidP="00163F66"/>
    <w:p w14:paraId="437E3244" w14:textId="77777777" w:rsidR="00163F66" w:rsidRDefault="00163F66" w:rsidP="00D50E94"/>
    <w:p w14:paraId="5712321D" w14:textId="3AA07B3D" w:rsidR="00163F66" w:rsidRDefault="00163F66" w:rsidP="00163F66">
      <w:pPr>
        <w:pStyle w:val="Heading1"/>
      </w:pPr>
      <w:r>
        <w:lastRenderedPageBreak/>
        <w:t>Session Management</w:t>
      </w:r>
    </w:p>
    <w:p w14:paraId="61CB2874" w14:textId="227C8158" w:rsidR="00163F66" w:rsidRDefault="00163F66" w:rsidP="00163F66">
      <w:r>
        <w:t>A Session refers to a mechanism that allows a web application to maintain information about user across multiple requests this is important because Http protocol is stateless protocol without session the server will not recognize a user returning to our web application after they visited the page</w:t>
      </w:r>
      <w:r w:rsidR="00405578">
        <w:t>.</w:t>
      </w:r>
    </w:p>
    <w:p w14:paraId="0CF5BBE5" w14:textId="3DE25A4D" w:rsidR="007D639B" w:rsidRDefault="007D639B" w:rsidP="00163F66">
      <w:pPr>
        <w:rPr>
          <w:b/>
          <w:bCs/>
        </w:rPr>
      </w:pPr>
      <w:r>
        <w:rPr>
          <w:b/>
          <w:bCs/>
        </w:rPr>
        <w:t>Http Session Interface</w:t>
      </w:r>
    </w:p>
    <w:p w14:paraId="6B1B3BC6" w14:textId="162FE456" w:rsidR="007D639B" w:rsidRDefault="007D639B" w:rsidP="00163F66">
      <w:r>
        <w:t xml:space="preserve">It is used to manage sessions; we can get the reference to current reference by using </w:t>
      </w:r>
      <w:proofErr w:type="spellStart"/>
      <w:proofErr w:type="gramStart"/>
      <w:r>
        <w:t>getSession</w:t>
      </w:r>
      <w:proofErr w:type="spellEnd"/>
      <w:r>
        <w:t>(</w:t>
      </w:r>
      <w:proofErr w:type="gramEnd"/>
      <w:r>
        <w:t>).</w:t>
      </w:r>
    </w:p>
    <w:p w14:paraId="526F03DF" w14:textId="29659415" w:rsidR="007D639B" w:rsidRDefault="007D639B" w:rsidP="00163F66">
      <w:r>
        <w:t xml:space="preserve">Different techniques for session management are </w:t>
      </w:r>
    </w:p>
    <w:p w14:paraId="26F2D4FC" w14:textId="3066A348" w:rsidR="007D639B" w:rsidRDefault="007D639B" w:rsidP="007D639B">
      <w:pPr>
        <w:pStyle w:val="ListParagraph"/>
        <w:numPr>
          <w:ilvl w:val="0"/>
          <w:numId w:val="16"/>
        </w:numPr>
      </w:pPr>
      <w:r>
        <w:t>Session Object</w:t>
      </w:r>
    </w:p>
    <w:p w14:paraId="3B024C78" w14:textId="44DEA5F3" w:rsidR="007D639B" w:rsidRDefault="007D639B" w:rsidP="007D639B">
      <w:pPr>
        <w:pStyle w:val="ListParagraph"/>
        <w:numPr>
          <w:ilvl w:val="0"/>
          <w:numId w:val="16"/>
        </w:numPr>
      </w:pPr>
      <w:r>
        <w:t>Cookies</w:t>
      </w:r>
    </w:p>
    <w:p w14:paraId="57BE47F1" w14:textId="1A5A82A2" w:rsidR="007D639B" w:rsidRDefault="007D639B" w:rsidP="007D639B">
      <w:pPr>
        <w:pStyle w:val="ListParagraph"/>
        <w:numPr>
          <w:ilvl w:val="0"/>
          <w:numId w:val="16"/>
        </w:numPr>
      </w:pPr>
      <w:r>
        <w:t>URL rewriting</w:t>
      </w:r>
      <w:r w:rsidR="000576BF">
        <w:t xml:space="preserve"> (not used now a days)</w:t>
      </w:r>
      <w:r>
        <w:t xml:space="preserve"> </w:t>
      </w:r>
    </w:p>
    <w:p w14:paraId="45D61F09" w14:textId="6F1B5208" w:rsidR="007D639B" w:rsidRDefault="007D639B" w:rsidP="007D639B">
      <w:pPr>
        <w:pStyle w:val="ListParagraph"/>
        <w:numPr>
          <w:ilvl w:val="0"/>
          <w:numId w:val="16"/>
        </w:numPr>
      </w:pPr>
      <w:r>
        <w:t>Hidden Form Field</w:t>
      </w:r>
      <w:r w:rsidR="000576BF">
        <w:t xml:space="preserve"> (not used now a days)</w:t>
      </w:r>
    </w:p>
    <w:p w14:paraId="240053CF" w14:textId="055BDE37" w:rsidR="000576BF" w:rsidRDefault="000576BF" w:rsidP="000576BF">
      <w:pPr>
        <w:rPr>
          <w:b/>
          <w:bCs/>
        </w:rPr>
      </w:pPr>
      <w:r>
        <w:rPr>
          <w:b/>
          <w:bCs/>
        </w:rPr>
        <w:t>Benefits of Session management</w:t>
      </w:r>
    </w:p>
    <w:p w14:paraId="03F3A4AC" w14:textId="46377F27" w:rsidR="000576BF" w:rsidRDefault="000576BF" w:rsidP="000576BF">
      <w:pPr>
        <w:pStyle w:val="ListParagraph"/>
        <w:numPr>
          <w:ilvl w:val="0"/>
          <w:numId w:val="17"/>
        </w:numPr>
      </w:pPr>
      <w:r>
        <w:t>Maintains user state it allows us to store user specific data like preferences, shopping cart, etc.</w:t>
      </w:r>
    </w:p>
    <w:p w14:paraId="261CA0BF" w14:textId="7AE97C3B" w:rsidR="00780FE2" w:rsidRPr="000576BF" w:rsidRDefault="000576BF" w:rsidP="00780FE2">
      <w:pPr>
        <w:pStyle w:val="ListParagraph"/>
        <w:numPr>
          <w:ilvl w:val="0"/>
          <w:numId w:val="17"/>
        </w:numPr>
      </w:pPr>
      <w:r>
        <w:t>Improved user experience</w:t>
      </w:r>
      <w:r w:rsidR="00780FE2">
        <w:t xml:space="preserve">, </w:t>
      </w:r>
      <w:r w:rsidR="00BF2E9D">
        <w:t>it</w:t>
      </w:r>
      <w:r w:rsidR="00780FE2">
        <w:t xml:space="preserve"> enables features like remembering login details, giving track of items added to shopping cart, etc.</w:t>
      </w:r>
    </w:p>
    <w:p w14:paraId="145CCB19" w14:textId="334F739D" w:rsidR="000576BF" w:rsidRDefault="000576BF" w:rsidP="00780FE2">
      <w:pPr>
        <w:pStyle w:val="ListParagraph"/>
      </w:pPr>
    </w:p>
    <w:p w14:paraId="493F4BB2" w14:textId="77777777" w:rsidR="00FC2B55" w:rsidRDefault="00FC2B55" w:rsidP="00780FE2">
      <w:pPr>
        <w:pStyle w:val="ListParagraph"/>
      </w:pPr>
    </w:p>
    <w:p w14:paraId="0A6D80A6" w14:textId="77777777" w:rsidR="00FC2B55" w:rsidRDefault="00FC2B55" w:rsidP="00780FE2">
      <w:pPr>
        <w:pStyle w:val="ListParagraph"/>
      </w:pPr>
    </w:p>
    <w:p w14:paraId="12F75303" w14:textId="77777777" w:rsidR="00FC2B55" w:rsidRDefault="00FC2B55" w:rsidP="00780FE2">
      <w:pPr>
        <w:pStyle w:val="ListParagraph"/>
      </w:pPr>
    </w:p>
    <w:p w14:paraId="4E3ACBDF" w14:textId="77777777" w:rsidR="00FC2B55" w:rsidRDefault="00FC2B55" w:rsidP="00780FE2">
      <w:pPr>
        <w:pStyle w:val="ListParagraph"/>
      </w:pPr>
    </w:p>
    <w:p w14:paraId="211CBF61" w14:textId="77777777" w:rsidR="00FC2B55" w:rsidRDefault="00FC2B55" w:rsidP="00780FE2">
      <w:pPr>
        <w:pStyle w:val="ListParagraph"/>
      </w:pPr>
    </w:p>
    <w:p w14:paraId="3BB1BCD0" w14:textId="77777777" w:rsidR="00FC2B55" w:rsidRDefault="00FC2B55" w:rsidP="00780FE2">
      <w:pPr>
        <w:pStyle w:val="ListParagraph"/>
      </w:pPr>
    </w:p>
    <w:p w14:paraId="5C0E5B26" w14:textId="77777777" w:rsidR="00FC2B55" w:rsidRDefault="00FC2B55" w:rsidP="00780FE2">
      <w:pPr>
        <w:pStyle w:val="ListParagraph"/>
      </w:pPr>
    </w:p>
    <w:p w14:paraId="7BC9A621" w14:textId="77777777" w:rsidR="00FC2B55" w:rsidRDefault="00FC2B55" w:rsidP="00780FE2">
      <w:pPr>
        <w:pStyle w:val="ListParagraph"/>
      </w:pPr>
    </w:p>
    <w:p w14:paraId="04D98FF7" w14:textId="77777777" w:rsidR="00FC2B55" w:rsidRDefault="00FC2B55" w:rsidP="00780FE2">
      <w:pPr>
        <w:pStyle w:val="ListParagraph"/>
      </w:pPr>
    </w:p>
    <w:p w14:paraId="3134DA88" w14:textId="084B3857" w:rsidR="00ED1FBF" w:rsidRDefault="00FC2B55" w:rsidP="00FC2B55">
      <w:pPr>
        <w:pStyle w:val="ListParagraph"/>
        <w:numPr>
          <w:ilvl w:val="0"/>
          <w:numId w:val="22"/>
        </w:numPr>
      </w:pPr>
      <w:proofErr w:type="spellStart"/>
      <w:r>
        <w:lastRenderedPageBreak/>
        <w:t>LoginServlet</w:t>
      </w:r>
      <w:proofErr w:type="spellEnd"/>
    </w:p>
    <w:p w14:paraId="0B3CA175" w14:textId="5F058A7E" w:rsidR="00FC2B55" w:rsidRDefault="00FC2B55" w:rsidP="00FC2B55">
      <w:pPr>
        <w:pStyle w:val="ListParagraph"/>
        <w:numPr>
          <w:ilvl w:val="0"/>
          <w:numId w:val="22"/>
        </w:numPr>
      </w:pPr>
      <w:r w:rsidRPr="00FC2B55">
        <w:rPr>
          <w:noProof/>
        </w:rPr>
        <w:drawing>
          <wp:inline distT="0" distB="0" distL="0" distR="0" wp14:anchorId="729EDC09" wp14:editId="7A508661">
            <wp:extent cx="4811151" cy="2734543"/>
            <wp:effectExtent l="0" t="0" r="8890" b="8890"/>
            <wp:docPr id="5541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0574" name=""/>
                    <pic:cNvPicPr/>
                  </pic:nvPicPr>
                  <pic:blipFill>
                    <a:blip r:embed="rId43"/>
                    <a:stretch>
                      <a:fillRect/>
                    </a:stretch>
                  </pic:blipFill>
                  <pic:spPr>
                    <a:xfrm>
                      <a:off x="0" y="0"/>
                      <a:ext cx="4819785" cy="2739450"/>
                    </a:xfrm>
                    <a:prstGeom prst="rect">
                      <a:avLst/>
                    </a:prstGeom>
                  </pic:spPr>
                </pic:pic>
              </a:graphicData>
            </a:graphic>
          </wp:inline>
        </w:drawing>
      </w:r>
    </w:p>
    <w:p w14:paraId="7E87F3CB" w14:textId="3C94570A" w:rsidR="00FC2B55" w:rsidRDefault="00FC2B55" w:rsidP="00FC2B55">
      <w:pPr>
        <w:pStyle w:val="ListParagraph"/>
        <w:numPr>
          <w:ilvl w:val="0"/>
          <w:numId w:val="22"/>
        </w:numPr>
      </w:pPr>
      <w:proofErr w:type="spellStart"/>
      <w:r>
        <w:t>ResturantServlet</w:t>
      </w:r>
      <w:proofErr w:type="spellEnd"/>
    </w:p>
    <w:p w14:paraId="0CC60893" w14:textId="4325E97B" w:rsidR="00FC2B55" w:rsidRDefault="00FC2B55" w:rsidP="00FC2B55">
      <w:pPr>
        <w:pStyle w:val="ListParagraph"/>
        <w:numPr>
          <w:ilvl w:val="0"/>
          <w:numId w:val="22"/>
        </w:numPr>
      </w:pPr>
      <w:r w:rsidRPr="00FC2B55">
        <w:rPr>
          <w:noProof/>
        </w:rPr>
        <w:drawing>
          <wp:inline distT="0" distB="0" distL="0" distR="0" wp14:anchorId="207ADFBD" wp14:editId="232C2B47">
            <wp:extent cx="5943600" cy="1950720"/>
            <wp:effectExtent l="0" t="0" r="0" b="0"/>
            <wp:docPr id="2034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65" name=""/>
                    <pic:cNvPicPr/>
                  </pic:nvPicPr>
                  <pic:blipFill>
                    <a:blip r:embed="rId44"/>
                    <a:stretch>
                      <a:fillRect/>
                    </a:stretch>
                  </pic:blipFill>
                  <pic:spPr>
                    <a:xfrm>
                      <a:off x="0" y="0"/>
                      <a:ext cx="5943600" cy="1950720"/>
                    </a:xfrm>
                    <a:prstGeom prst="rect">
                      <a:avLst/>
                    </a:prstGeom>
                  </pic:spPr>
                </pic:pic>
              </a:graphicData>
            </a:graphic>
          </wp:inline>
        </w:drawing>
      </w:r>
    </w:p>
    <w:p w14:paraId="32675B0B" w14:textId="77777777" w:rsidR="00ED1FBF" w:rsidRDefault="00ED1FBF" w:rsidP="00780FE2">
      <w:pPr>
        <w:pStyle w:val="ListParagraph"/>
      </w:pPr>
    </w:p>
    <w:p w14:paraId="5A16D6A4" w14:textId="77777777" w:rsidR="00ED1FBF" w:rsidRDefault="00ED1FBF" w:rsidP="00780FE2">
      <w:pPr>
        <w:pStyle w:val="ListParagraph"/>
      </w:pPr>
    </w:p>
    <w:p w14:paraId="495667F4" w14:textId="77777777" w:rsidR="00ED1FBF" w:rsidRDefault="00ED1FBF" w:rsidP="00780FE2">
      <w:pPr>
        <w:pStyle w:val="ListParagraph"/>
      </w:pPr>
    </w:p>
    <w:p w14:paraId="390DB98C" w14:textId="77777777" w:rsidR="00FC2B55" w:rsidRDefault="00FC2B55" w:rsidP="00780FE2">
      <w:pPr>
        <w:pStyle w:val="ListParagraph"/>
      </w:pPr>
    </w:p>
    <w:p w14:paraId="7072E7A1" w14:textId="77777777" w:rsidR="00FC2B55" w:rsidRDefault="00FC2B55" w:rsidP="00780FE2">
      <w:pPr>
        <w:pStyle w:val="ListParagraph"/>
      </w:pPr>
    </w:p>
    <w:p w14:paraId="0BDE4845" w14:textId="77777777" w:rsidR="00ED1FBF" w:rsidRDefault="00ED1FBF" w:rsidP="00780FE2">
      <w:pPr>
        <w:pStyle w:val="ListParagraph"/>
      </w:pPr>
    </w:p>
    <w:p w14:paraId="03854658" w14:textId="2E7B6DF7" w:rsidR="00ED1FBF" w:rsidRDefault="00ED1FBF" w:rsidP="00ED1FBF"/>
    <w:p w14:paraId="24BFFA72" w14:textId="7835E7C1" w:rsidR="007E1F27" w:rsidRDefault="007E1F27" w:rsidP="007E1F27">
      <w:pPr>
        <w:pStyle w:val="Heading1"/>
      </w:pPr>
      <w:r>
        <w:lastRenderedPageBreak/>
        <w:t>Cookies</w:t>
      </w:r>
    </w:p>
    <w:p w14:paraId="4819B45F" w14:textId="53603071" w:rsidR="007E1F27" w:rsidRDefault="007E1F27" w:rsidP="007E1F27">
      <w:r>
        <w:t xml:space="preserve">Cookies are small text file that a web server sends to a user’s browser. These cookies are sent back to the server with </w:t>
      </w:r>
      <w:r w:rsidR="00013867">
        <w:t>each subsequent from the same browser.</w:t>
      </w:r>
    </w:p>
    <w:p w14:paraId="78177521" w14:textId="62614179" w:rsidR="00ED1FBF" w:rsidRDefault="00ED1FBF" w:rsidP="007E1F27">
      <w:r>
        <w:t>Cookies are primarily used for tracking user sessions, maintaining login state, storing user preferences such as language, theme or font size.</w:t>
      </w:r>
    </w:p>
    <w:p w14:paraId="7BDF7305" w14:textId="77777777" w:rsidR="00463CE5" w:rsidRDefault="00ED1FBF" w:rsidP="00ED1FBF">
      <w:pPr>
        <w:rPr>
          <w:noProof/>
          <w:color w:val="000000" w:themeColor="text1"/>
        </w:rPr>
      </w:pPr>
      <w:r>
        <w:t xml:space="preserve">If you are using session tracking the servlet container will create a session cookie (JSESSIONID) to keep track of the user’s session. The session cookie is generated when you call </w:t>
      </w:r>
      <w:proofErr w:type="spellStart"/>
      <w:proofErr w:type="gramStart"/>
      <w:r w:rsidRPr="00ED1FBF">
        <w:rPr>
          <w:color w:val="00B050"/>
        </w:rPr>
        <w:t>request.getSession</w:t>
      </w:r>
      <w:proofErr w:type="spellEnd"/>
      <w:proofErr w:type="gramEnd"/>
      <w:r w:rsidRPr="00ED1FBF">
        <w:rPr>
          <w:color w:val="00B050"/>
        </w:rPr>
        <w:t>()</w:t>
      </w:r>
      <w:r w:rsidRPr="007E1F27">
        <w:t>.</w:t>
      </w:r>
      <w:r>
        <w:rPr>
          <w:color w:val="000000" w:themeColor="text1"/>
        </w:rPr>
        <w:t xml:space="preserve"> </w:t>
      </w:r>
      <w:r w:rsidRPr="00ED1FBF">
        <w:t>For the first time in your servlet this JSESSIONID cookie</w:t>
      </w:r>
      <w:r>
        <w:t xml:space="preserve"> is used to maintain a connection with the server across multiple requests</w:t>
      </w:r>
      <w:r w:rsidR="00013867">
        <w:t>.</w:t>
      </w:r>
    </w:p>
    <w:p w14:paraId="7C0BC332" w14:textId="543477A9" w:rsidR="004F3919" w:rsidRDefault="004F3919" w:rsidP="00ED1FBF">
      <w:r w:rsidRPr="004F3919">
        <w:rPr>
          <w:noProof/>
          <w:color w:val="000000" w:themeColor="text1"/>
        </w:rPr>
        <w:drawing>
          <wp:inline distT="0" distB="0" distL="0" distR="0" wp14:anchorId="325A3809" wp14:editId="722D7027">
            <wp:extent cx="5943600" cy="2469168"/>
            <wp:effectExtent l="0" t="0" r="0" b="7620"/>
            <wp:docPr id="191840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07463" name=""/>
                    <pic:cNvPicPr/>
                  </pic:nvPicPr>
                  <pic:blipFill rotWithShape="1">
                    <a:blip r:embed="rId45"/>
                    <a:srcRect b="1484"/>
                    <a:stretch>
                      <a:fillRect/>
                    </a:stretch>
                  </pic:blipFill>
                  <pic:spPr bwMode="auto">
                    <a:xfrm>
                      <a:off x="0" y="0"/>
                      <a:ext cx="5943600" cy="2469168"/>
                    </a:xfrm>
                    <a:prstGeom prst="rect">
                      <a:avLst/>
                    </a:prstGeom>
                    <a:ln>
                      <a:noFill/>
                    </a:ln>
                    <a:extLst>
                      <a:ext uri="{53640926-AAD7-44D8-BBD7-CCE9431645EC}">
                        <a14:shadowObscured xmlns:a14="http://schemas.microsoft.com/office/drawing/2010/main"/>
                      </a:ext>
                    </a:extLst>
                  </pic:spPr>
                </pic:pic>
              </a:graphicData>
            </a:graphic>
          </wp:inline>
        </w:drawing>
      </w:r>
    </w:p>
    <w:p w14:paraId="36721AD0" w14:textId="77777777" w:rsidR="004F3919" w:rsidRDefault="004F3919" w:rsidP="004F3919"/>
    <w:p w14:paraId="53C294D3" w14:textId="77777777" w:rsidR="00E23015" w:rsidRDefault="00E23015" w:rsidP="004F3919"/>
    <w:p w14:paraId="6C85EF68" w14:textId="77777777" w:rsidR="00E23015" w:rsidRDefault="00E23015" w:rsidP="004F3919"/>
    <w:p w14:paraId="186B7306" w14:textId="77777777" w:rsidR="00E23015" w:rsidRDefault="00E23015" w:rsidP="004F3919"/>
    <w:p w14:paraId="73601159" w14:textId="77777777" w:rsidR="00C21BD9" w:rsidRDefault="00C21BD9" w:rsidP="004F3919"/>
    <w:p w14:paraId="0BE74DBF" w14:textId="77777777" w:rsidR="00C21BD9" w:rsidRDefault="00C21BD9" w:rsidP="004F3919"/>
    <w:p w14:paraId="2D637158" w14:textId="77777777" w:rsidR="00C21BD9" w:rsidRDefault="00C21BD9" w:rsidP="004F3919"/>
    <w:p w14:paraId="29F41D5A" w14:textId="3E931B1F" w:rsidR="00C21BD9" w:rsidRDefault="00C21BD9" w:rsidP="004F3919">
      <w:r w:rsidRPr="00C21BD9">
        <w:rPr>
          <w:noProof/>
        </w:rPr>
        <w:lastRenderedPageBreak/>
        <w:drawing>
          <wp:inline distT="0" distB="0" distL="0" distR="0" wp14:anchorId="2C845200" wp14:editId="0FEB5C1B">
            <wp:extent cx="5943600" cy="3853180"/>
            <wp:effectExtent l="0" t="0" r="0" b="0"/>
            <wp:docPr id="196044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4013" name=""/>
                    <pic:cNvPicPr/>
                  </pic:nvPicPr>
                  <pic:blipFill>
                    <a:blip r:embed="rId46"/>
                    <a:stretch>
                      <a:fillRect/>
                    </a:stretch>
                  </pic:blipFill>
                  <pic:spPr>
                    <a:xfrm>
                      <a:off x="0" y="0"/>
                      <a:ext cx="5943600" cy="3853180"/>
                    </a:xfrm>
                    <a:prstGeom prst="rect">
                      <a:avLst/>
                    </a:prstGeom>
                  </pic:spPr>
                </pic:pic>
              </a:graphicData>
            </a:graphic>
          </wp:inline>
        </w:drawing>
      </w:r>
    </w:p>
    <w:p w14:paraId="51B492E9" w14:textId="368C6121" w:rsidR="00C21BD9" w:rsidRDefault="00C21BD9" w:rsidP="004F3919">
      <w:r w:rsidRPr="00C21BD9">
        <w:rPr>
          <w:noProof/>
        </w:rPr>
        <w:drawing>
          <wp:inline distT="0" distB="0" distL="0" distR="0" wp14:anchorId="4277121E" wp14:editId="23F1A390">
            <wp:extent cx="5943600" cy="3183255"/>
            <wp:effectExtent l="0" t="0" r="0" b="0"/>
            <wp:docPr id="106166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2285" name=""/>
                    <pic:cNvPicPr/>
                  </pic:nvPicPr>
                  <pic:blipFill>
                    <a:blip r:embed="rId47"/>
                    <a:stretch>
                      <a:fillRect/>
                    </a:stretch>
                  </pic:blipFill>
                  <pic:spPr>
                    <a:xfrm>
                      <a:off x="0" y="0"/>
                      <a:ext cx="5943600" cy="3183255"/>
                    </a:xfrm>
                    <a:prstGeom prst="rect">
                      <a:avLst/>
                    </a:prstGeom>
                  </pic:spPr>
                </pic:pic>
              </a:graphicData>
            </a:graphic>
          </wp:inline>
        </w:drawing>
      </w:r>
    </w:p>
    <w:p w14:paraId="7C0C0541" w14:textId="4E7A036A" w:rsidR="00E23015" w:rsidRDefault="00C21BD9" w:rsidP="004F3919">
      <w:r w:rsidRPr="00C21BD9">
        <w:rPr>
          <w:noProof/>
        </w:rPr>
        <w:lastRenderedPageBreak/>
        <w:drawing>
          <wp:inline distT="0" distB="0" distL="0" distR="0" wp14:anchorId="39E1C928" wp14:editId="13CC6F21">
            <wp:extent cx="5943600" cy="2407285"/>
            <wp:effectExtent l="0" t="0" r="0" b="0"/>
            <wp:docPr id="55775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8948" name=""/>
                    <pic:cNvPicPr/>
                  </pic:nvPicPr>
                  <pic:blipFill>
                    <a:blip r:embed="rId48"/>
                    <a:stretch>
                      <a:fillRect/>
                    </a:stretch>
                  </pic:blipFill>
                  <pic:spPr>
                    <a:xfrm>
                      <a:off x="0" y="0"/>
                      <a:ext cx="5943600" cy="2407285"/>
                    </a:xfrm>
                    <a:prstGeom prst="rect">
                      <a:avLst/>
                    </a:prstGeom>
                  </pic:spPr>
                </pic:pic>
              </a:graphicData>
            </a:graphic>
          </wp:inline>
        </w:drawing>
      </w:r>
    </w:p>
    <w:p w14:paraId="5731ECBA" w14:textId="78EB64CA" w:rsidR="00C21BD9" w:rsidRDefault="00C21BD9" w:rsidP="004F3919">
      <w:r w:rsidRPr="00C21BD9">
        <w:rPr>
          <w:noProof/>
        </w:rPr>
        <w:drawing>
          <wp:inline distT="0" distB="0" distL="0" distR="0" wp14:anchorId="798684D4" wp14:editId="673C3EE3">
            <wp:extent cx="4561429" cy="1979056"/>
            <wp:effectExtent l="0" t="0" r="0" b="2540"/>
            <wp:docPr id="180049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0073" name=""/>
                    <pic:cNvPicPr/>
                  </pic:nvPicPr>
                  <pic:blipFill>
                    <a:blip r:embed="rId49"/>
                    <a:stretch>
                      <a:fillRect/>
                    </a:stretch>
                  </pic:blipFill>
                  <pic:spPr>
                    <a:xfrm>
                      <a:off x="0" y="0"/>
                      <a:ext cx="4571192" cy="1983292"/>
                    </a:xfrm>
                    <a:prstGeom prst="rect">
                      <a:avLst/>
                    </a:prstGeom>
                  </pic:spPr>
                </pic:pic>
              </a:graphicData>
            </a:graphic>
          </wp:inline>
        </w:drawing>
      </w:r>
    </w:p>
    <w:p w14:paraId="696A5336" w14:textId="00C42771" w:rsidR="00C21BD9" w:rsidRDefault="00C21BD9" w:rsidP="004F3919">
      <w:r w:rsidRPr="00C21BD9">
        <w:rPr>
          <w:noProof/>
        </w:rPr>
        <w:drawing>
          <wp:inline distT="0" distB="0" distL="0" distR="0" wp14:anchorId="0029B88D" wp14:editId="7E89E0A8">
            <wp:extent cx="4143747" cy="3647029"/>
            <wp:effectExtent l="0" t="0" r="9525" b="0"/>
            <wp:docPr id="31578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5665" name=""/>
                    <pic:cNvPicPr/>
                  </pic:nvPicPr>
                  <pic:blipFill>
                    <a:blip r:embed="rId50"/>
                    <a:stretch>
                      <a:fillRect/>
                    </a:stretch>
                  </pic:blipFill>
                  <pic:spPr>
                    <a:xfrm>
                      <a:off x="0" y="0"/>
                      <a:ext cx="4148132" cy="3650889"/>
                    </a:xfrm>
                    <a:prstGeom prst="rect">
                      <a:avLst/>
                    </a:prstGeom>
                  </pic:spPr>
                </pic:pic>
              </a:graphicData>
            </a:graphic>
          </wp:inline>
        </w:drawing>
      </w:r>
    </w:p>
    <w:p w14:paraId="5B1AF9AD" w14:textId="5B50E35B" w:rsidR="0061259F" w:rsidRDefault="0061259F" w:rsidP="004F3919">
      <w:r w:rsidRPr="0061259F">
        <w:rPr>
          <w:noProof/>
        </w:rPr>
        <w:lastRenderedPageBreak/>
        <w:drawing>
          <wp:inline distT="0" distB="0" distL="0" distR="0" wp14:anchorId="492EF3D3" wp14:editId="294CB05C">
            <wp:extent cx="5931205" cy="1320868"/>
            <wp:effectExtent l="0" t="0" r="0" b="0"/>
            <wp:docPr id="6769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1562" name=""/>
                    <pic:cNvPicPr/>
                  </pic:nvPicPr>
                  <pic:blipFill>
                    <a:blip r:embed="rId51"/>
                    <a:stretch>
                      <a:fillRect/>
                    </a:stretch>
                  </pic:blipFill>
                  <pic:spPr>
                    <a:xfrm>
                      <a:off x="0" y="0"/>
                      <a:ext cx="5931205" cy="1320868"/>
                    </a:xfrm>
                    <a:prstGeom prst="rect">
                      <a:avLst/>
                    </a:prstGeom>
                  </pic:spPr>
                </pic:pic>
              </a:graphicData>
            </a:graphic>
          </wp:inline>
        </w:drawing>
      </w:r>
    </w:p>
    <w:p w14:paraId="3DE95EE4" w14:textId="04265D87" w:rsidR="0061259F" w:rsidRDefault="0061259F" w:rsidP="004F3919">
      <w:r w:rsidRPr="0061259F">
        <w:rPr>
          <w:noProof/>
        </w:rPr>
        <w:drawing>
          <wp:inline distT="0" distB="0" distL="0" distR="0" wp14:anchorId="4EDEB8B8" wp14:editId="516138EB">
            <wp:extent cx="3810196" cy="1447874"/>
            <wp:effectExtent l="0" t="0" r="0" b="0"/>
            <wp:docPr id="208547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3991" name=""/>
                    <pic:cNvPicPr/>
                  </pic:nvPicPr>
                  <pic:blipFill>
                    <a:blip r:embed="rId52"/>
                    <a:stretch>
                      <a:fillRect/>
                    </a:stretch>
                  </pic:blipFill>
                  <pic:spPr>
                    <a:xfrm>
                      <a:off x="0" y="0"/>
                      <a:ext cx="3810196" cy="1447874"/>
                    </a:xfrm>
                    <a:prstGeom prst="rect">
                      <a:avLst/>
                    </a:prstGeom>
                  </pic:spPr>
                </pic:pic>
              </a:graphicData>
            </a:graphic>
          </wp:inline>
        </w:drawing>
      </w:r>
    </w:p>
    <w:p w14:paraId="736F23CD" w14:textId="77777777" w:rsidR="00B01F96" w:rsidRDefault="00B01F96" w:rsidP="004F3919"/>
    <w:p w14:paraId="412A8BC6" w14:textId="77777777" w:rsidR="00B01F96" w:rsidRDefault="00B01F96" w:rsidP="004F3919"/>
    <w:p w14:paraId="1032F8D2" w14:textId="77777777" w:rsidR="00B01F96" w:rsidRDefault="00B01F96" w:rsidP="004F3919"/>
    <w:p w14:paraId="6B3E5628" w14:textId="77777777" w:rsidR="00B01F96" w:rsidRDefault="00B01F96" w:rsidP="004F3919"/>
    <w:p w14:paraId="22029A5C" w14:textId="77777777" w:rsidR="00B01F96" w:rsidRDefault="00B01F96" w:rsidP="004F3919"/>
    <w:p w14:paraId="6A5D436B" w14:textId="77777777" w:rsidR="00B01F96" w:rsidRDefault="00B01F96" w:rsidP="004F3919"/>
    <w:p w14:paraId="1E0471B1" w14:textId="77777777" w:rsidR="00B01F96" w:rsidRDefault="00B01F96" w:rsidP="004F3919"/>
    <w:p w14:paraId="7231B8D1" w14:textId="77777777" w:rsidR="00B01F96" w:rsidRDefault="00B01F96" w:rsidP="004F3919"/>
    <w:p w14:paraId="32647ABE" w14:textId="77777777" w:rsidR="00B01F96" w:rsidRDefault="00B01F96" w:rsidP="004F3919"/>
    <w:p w14:paraId="5D72A510" w14:textId="77777777" w:rsidR="00B01F96" w:rsidRDefault="00B01F96" w:rsidP="004F3919"/>
    <w:p w14:paraId="53ACE802" w14:textId="77777777" w:rsidR="00B01F96" w:rsidRDefault="00B01F96" w:rsidP="004F3919"/>
    <w:p w14:paraId="555AF98D" w14:textId="77777777" w:rsidR="00B01F96" w:rsidRDefault="00B01F96" w:rsidP="004F3919"/>
    <w:p w14:paraId="7AD9FA38" w14:textId="77777777" w:rsidR="00B01F96" w:rsidRDefault="00B01F96" w:rsidP="004F3919"/>
    <w:p w14:paraId="03F592F6" w14:textId="77777777" w:rsidR="00B01F96" w:rsidRDefault="00B01F96" w:rsidP="004F3919"/>
    <w:p w14:paraId="2C5956F7" w14:textId="77777777" w:rsidR="00B01F96" w:rsidRDefault="00B01F96" w:rsidP="004F3919"/>
    <w:p w14:paraId="4F94710B" w14:textId="77777777" w:rsidR="00B01F96" w:rsidRDefault="00B01F96" w:rsidP="004F3919"/>
    <w:p w14:paraId="7A052B3C" w14:textId="77777777" w:rsidR="00B01F96" w:rsidRDefault="00B01F96" w:rsidP="004F3919"/>
    <w:p w14:paraId="627E770D" w14:textId="22E28135" w:rsidR="00B01F96" w:rsidRDefault="00B01F96" w:rsidP="004F3919">
      <w:r>
        <w:lastRenderedPageBreak/>
        <w:t>LOGIN LOGOUT EXAMPLE</w:t>
      </w:r>
    </w:p>
    <w:p w14:paraId="5ED83750" w14:textId="733C8296" w:rsidR="00B01F96" w:rsidRDefault="00B01F96" w:rsidP="004F3919">
      <w:r>
        <w:rPr>
          <w:noProof/>
        </w:rPr>
        <w:drawing>
          <wp:inline distT="0" distB="0" distL="0" distR="0" wp14:anchorId="567CFEA5" wp14:editId="2246050D">
            <wp:extent cx="4450715" cy="3192780"/>
            <wp:effectExtent l="0" t="0" r="6985" b="7620"/>
            <wp:docPr id="1896432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50715" cy="3192780"/>
                    </a:xfrm>
                    <a:prstGeom prst="rect">
                      <a:avLst/>
                    </a:prstGeom>
                    <a:noFill/>
                    <a:ln>
                      <a:noFill/>
                    </a:ln>
                  </pic:spPr>
                </pic:pic>
              </a:graphicData>
            </a:graphic>
          </wp:inline>
        </w:drawing>
      </w:r>
      <w:r>
        <w:rPr>
          <w:noProof/>
        </w:rPr>
        <w:drawing>
          <wp:inline distT="0" distB="0" distL="0" distR="0" wp14:anchorId="1441EA58" wp14:editId="6454FAF0">
            <wp:extent cx="4904740" cy="2172335"/>
            <wp:effectExtent l="0" t="0" r="0" b="0"/>
            <wp:docPr id="9203985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04740" cy="2172335"/>
                    </a:xfrm>
                    <a:prstGeom prst="rect">
                      <a:avLst/>
                    </a:prstGeom>
                    <a:noFill/>
                    <a:ln>
                      <a:noFill/>
                    </a:ln>
                  </pic:spPr>
                </pic:pic>
              </a:graphicData>
            </a:graphic>
          </wp:inline>
        </w:drawing>
      </w:r>
      <w:r>
        <w:rPr>
          <w:noProof/>
        </w:rPr>
        <w:lastRenderedPageBreak/>
        <w:drawing>
          <wp:inline distT="0" distB="0" distL="0" distR="0" wp14:anchorId="3FC7E2BF" wp14:editId="1FB1A0C8">
            <wp:extent cx="4846955" cy="4122420"/>
            <wp:effectExtent l="0" t="0" r="0" b="0"/>
            <wp:docPr id="14517451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46955" cy="4122420"/>
                    </a:xfrm>
                    <a:prstGeom prst="rect">
                      <a:avLst/>
                    </a:prstGeom>
                    <a:noFill/>
                    <a:ln>
                      <a:noFill/>
                    </a:ln>
                  </pic:spPr>
                </pic:pic>
              </a:graphicData>
            </a:graphic>
          </wp:inline>
        </w:drawing>
      </w:r>
      <w:r>
        <w:rPr>
          <w:noProof/>
        </w:rPr>
        <w:drawing>
          <wp:inline distT="0" distB="0" distL="0" distR="0" wp14:anchorId="72529CBD" wp14:editId="07759AB3">
            <wp:extent cx="4535170" cy="3705225"/>
            <wp:effectExtent l="0" t="0" r="0" b="9525"/>
            <wp:docPr id="13723133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35170" cy="3705225"/>
                    </a:xfrm>
                    <a:prstGeom prst="rect">
                      <a:avLst/>
                    </a:prstGeom>
                    <a:noFill/>
                    <a:ln>
                      <a:noFill/>
                    </a:ln>
                  </pic:spPr>
                </pic:pic>
              </a:graphicData>
            </a:graphic>
          </wp:inline>
        </w:drawing>
      </w:r>
      <w:r>
        <w:rPr>
          <w:noProof/>
        </w:rPr>
        <w:lastRenderedPageBreak/>
        <w:drawing>
          <wp:inline distT="0" distB="0" distL="0" distR="0" wp14:anchorId="6653F951" wp14:editId="0F69F710">
            <wp:extent cx="5943600" cy="1464310"/>
            <wp:effectExtent l="0" t="0" r="0" b="2540"/>
            <wp:docPr id="13988469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464310"/>
                    </a:xfrm>
                    <a:prstGeom prst="rect">
                      <a:avLst/>
                    </a:prstGeom>
                    <a:noFill/>
                    <a:ln>
                      <a:noFill/>
                    </a:ln>
                  </pic:spPr>
                </pic:pic>
              </a:graphicData>
            </a:graphic>
          </wp:inline>
        </w:drawing>
      </w:r>
      <w:r>
        <w:rPr>
          <w:noProof/>
        </w:rPr>
        <w:drawing>
          <wp:inline distT="0" distB="0" distL="0" distR="0" wp14:anchorId="3E907F9A" wp14:editId="232670B3">
            <wp:extent cx="5943600" cy="4706620"/>
            <wp:effectExtent l="0" t="0" r="0" b="0"/>
            <wp:docPr id="17047046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706620"/>
                    </a:xfrm>
                    <a:prstGeom prst="rect">
                      <a:avLst/>
                    </a:prstGeom>
                    <a:noFill/>
                    <a:ln>
                      <a:noFill/>
                    </a:ln>
                  </pic:spPr>
                </pic:pic>
              </a:graphicData>
            </a:graphic>
          </wp:inline>
        </w:drawing>
      </w:r>
      <w:r>
        <w:rPr>
          <w:noProof/>
        </w:rPr>
        <w:drawing>
          <wp:inline distT="0" distB="0" distL="0" distR="0" wp14:anchorId="487C155B" wp14:editId="071BB421">
            <wp:extent cx="5943600" cy="2056130"/>
            <wp:effectExtent l="0" t="0" r="0" b="1270"/>
            <wp:docPr id="17691593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r>
        <w:rPr>
          <w:noProof/>
        </w:rPr>
        <w:lastRenderedPageBreak/>
        <w:drawing>
          <wp:inline distT="0" distB="0" distL="0" distR="0" wp14:anchorId="5B4C18CD" wp14:editId="19AA8FBE">
            <wp:extent cx="5943600" cy="3297555"/>
            <wp:effectExtent l="0" t="0" r="0" b="0"/>
            <wp:docPr id="5363015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297555"/>
                    </a:xfrm>
                    <a:prstGeom prst="rect">
                      <a:avLst/>
                    </a:prstGeom>
                    <a:noFill/>
                    <a:ln>
                      <a:noFill/>
                    </a:ln>
                  </pic:spPr>
                </pic:pic>
              </a:graphicData>
            </a:graphic>
          </wp:inline>
        </w:drawing>
      </w:r>
      <w:r>
        <w:rPr>
          <w:noProof/>
        </w:rPr>
        <w:drawing>
          <wp:inline distT="0" distB="0" distL="0" distR="0" wp14:anchorId="11605B06" wp14:editId="4737C906">
            <wp:extent cx="5943600" cy="2964815"/>
            <wp:effectExtent l="0" t="0" r="0" b="6985"/>
            <wp:docPr id="15351919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r>
        <w:rPr>
          <w:noProof/>
        </w:rPr>
        <w:drawing>
          <wp:inline distT="0" distB="0" distL="0" distR="0" wp14:anchorId="3890B3E5" wp14:editId="24495C25">
            <wp:extent cx="5943600" cy="1059815"/>
            <wp:effectExtent l="0" t="0" r="0" b="6985"/>
            <wp:docPr id="1680084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059815"/>
                    </a:xfrm>
                    <a:prstGeom prst="rect">
                      <a:avLst/>
                    </a:prstGeom>
                    <a:noFill/>
                    <a:ln>
                      <a:noFill/>
                    </a:ln>
                  </pic:spPr>
                </pic:pic>
              </a:graphicData>
            </a:graphic>
          </wp:inline>
        </w:drawing>
      </w:r>
      <w:r>
        <w:rPr>
          <w:noProof/>
        </w:rPr>
        <w:lastRenderedPageBreak/>
        <w:drawing>
          <wp:inline distT="0" distB="0" distL="0" distR="0" wp14:anchorId="2252334E" wp14:editId="16D72142">
            <wp:extent cx="5943600" cy="2361565"/>
            <wp:effectExtent l="0" t="0" r="0" b="635"/>
            <wp:docPr id="1963218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361565"/>
                    </a:xfrm>
                    <a:prstGeom prst="rect">
                      <a:avLst/>
                    </a:prstGeom>
                    <a:noFill/>
                    <a:ln>
                      <a:noFill/>
                    </a:ln>
                  </pic:spPr>
                </pic:pic>
              </a:graphicData>
            </a:graphic>
          </wp:inline>
        </w:drawing>
      </w:r>
      <w:r>
        <w:rPr>
          <w:noProof/>
        </w:rPr>
        <w:drawing>
          <wp:inline distT="0" distB="0" distL="0" distR="0" wp14:anchorId="46870C61" wp14:editId="2DB3E54E">
            <wp:extent cx="5943600" cy="2292350"/>
            <wp:effectExtent l="0" t="0" r="0" b="0"/>
            <wp:docPr id="2027062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14:paraId="44B63852" w14:textId="77777777" w:rsidR="00B01F96" w:rsidRDefault="00B01F96" w:rsidP="004F3919"/>
    <w:p w14:paraId="5C2AAA72" w14:textId="77777777" w:rsidR="00B01F96" w:rsidRDefault="00B01F96" w:rsidP="004F3919"/>
    <w:p w14:paraId="1C96B814" w14:textId="77777777" w:rsidR="00B01F96" w:rsidRDefault="00B01F96" w:rsidP="004F3919"/>
    <w:p w14:paraId="43F8F263" w14:textId="77777777" w:rsidR="00B01F96" w:rsidRDefault="00B01F96" w:rsidP="004F3919"/>
    <w:p w14:paraId="45B09864" w14:textId="77777777" w:rsidR="00B01F96" w:rsidRDefault="00B01F96" w:rsidP="004F3919"/>
    <w:p w14:paraId="13F06F06" w14:textId="77777777" w:rsidR="00B01F96" w:rsidRDefault="00B01F96" w:rsidP="004F3919"/>
    <w:p w14:paraId="428F7A52" w14:textId="58232623" w:rsidR="00E23015" w:rsidRDefault="00E23015" w:rsidP="00E23015">
      <w:pPr>
        <w:pStyle w:val="Heading1"/>
      </w:pPr>
      <w:r>
        <w:lastRenderedPageBreak/>
        <w:t xml:space="preserve">JSP (Java Server Pages) </w:t>
      </w:r>
    </w:p>
    <w:p w14:paraId="561F25B3" w14:textId="0DC9D806" w:rsidR="00E23015" w:rsidRDefault="00901C18" w:rsidP="00E23015">
      <w:pPr>
        <w:tabs>
          <w:tab w:val="left" w:pos="2397"/>
        </w:tabs>
      </w:pPr>
      <w:r>
        <w:t>JSP stands for java Server Pages. It is technology used to develop dynamic web applications. It allows developers to create interactive web pages that can respond to user input and generate content then and there</w:t>
      </w:r>
      <w:r w:rsidR="004333A6">
        <w:t>.</w:t>
      </w:r>
    </w:p>
    <w:p w14:paraId="730CF3B8" w14:textId="2335AA0E" w:rsidR="004333A6" w:rsidRDefault="004333A6" w:rsidP="00E23015">
      <w:pPr>
        <w:tabs>
          <w:tab w:val="left" w:pos="2397"/>
        </w:tabs>
      </w:pPr>
      <w:r>
        <w:t xml:space="preserve">JSP pages are combination of HTML and JSP tags. These disclosed within special parameter </w:t>
      </w:r>
      <w:r w:rsidRPr="004333A6">
        <w:rPr>
          <w:color w:val="EE0000"/>
        </w:rPr>
        <w:t>(%</w:t>
      </w:r>
      <w:r>
        <w:rPr>
          <w:color w:val="EE0000"/>
        </w:rPr>
        <w:t xml:space="preserve"> </w:t>
      </w:r>
      <w:r>
        <w:t>//java code</w:t>
      </w:r>
      <w:r w:rsidRPr="004333A6">
        <w:rPr>
          <w:color w:val="EE0000"/>
        </w:rPr>
        <w:t>%)</w:t>
      </w:r>
      <w:r>
        <w:rPr>
          <w:color w:val="EE0000"/>
        </w:rPr>
        <w:t xml:space="preserve"> </w:t>
      </w:r>
      <w:r>
        <w:t xml:space="preserve">and it can embed java code </w:t>
      </w:r>
      <w:proofErr w:type="spellStart"/>
      <w:r>
        <w:t>snipits</w:t>
      </w:r>
      <w:proofErr w:type="spellEnd"/>
      <w:r>
        <w:t xml:space="preserve"> directly into HTML</w:t>
      </w:r>
    </w:p>
    <w:p w14:paraId="3F6B6E13" w14:textId="6778DDE0" w:rsidR="004333A6" w:rsidRDefault="004333A6" w:rsidP="00E23015">
      <w:pPr>
        <w:tabs>
          <w:tab w:val="left" w:pos="2397"/>
        </w:tabs>
        <w:rPr>
          <w:i/>
          <w:iCs/>
        </w:rPr>
      </w:pPr>
      <w:proofErr w:type="spellStart"/>
      <w:r w:rsidRPr="004333A6">
        <w:rPr>
          <w:i/>
          <w:iCs/>
        </w:rPr>
        <w:t>snipits</w:t>
      </w:r>
      <w:proofErr w:type="spellEnd"/>
      <w:r w:rsidRPr="004333A6">
        <w:rPr>
          <w:i/>
          <w:iCs/>
        </w:rPr>
        <w:t>= block of a code</w:t>
      </w:r>
    </w:p>
    <w:p w14:paraId="27186D4A" w14:textId="77777777" w:rsidR="0084681E" w:rsidRDefault="0084681E" w:rsidP="00E23015">
      <w:pPr>
        <w:tabs>
          <w:tab w:val="left" w:pos="2397"/>
        </w:tabs>
      </w:pPr>
    </w:p>
    <w:p w14:paraId="29EA052F" w14:textId="77777777" w:rsidR="000454A2" w:rsidRDefault="000454A2" w:rsidP="00E23015">
      <w:pPr>
        <w:tabs>
          <w:tab w:val="left" w:pos="2397"/>
        </w:tabs>
      </w:pPr>
    </w:p>
    <w:p w14:paraId="4CCAD989" w14:textId="77777777" w:rsidR="000454A2" w:rsidRDefault="000454A2" w:rsidP="00E23015">
      <w:pPr>
        <w:tabs>
          <w:tab w:val="left" w:pos="2397"/>
        </w:tabs>
      </w:pPr>
    </w:p>
    <w:p w14:paraId="5FF5A6E7" w14:textId="77777777" w:rsidR="000454A2" w:rsidRDefault="000454A2" w:rsidP="00E23015">
      <w:pPr>
        <w:tabs>
          <w:tab w:val="left" w:pos="2397"/>
        </w:tabs>
      </w:pPr>
    </w:p>
    <w:p w14:paraId="15570B74" w14:textId="77777777" w:rsidR="000454A2" w:rsidRDefault="000454A2" w:rsidP="00E23015">
      <w:pPr>
        <w:tabs>
          <w:tab w:val="left" w:pos="2397"/>
        </w:tabs>
      </w:pPr>
    </w:p>
    <w:p w14:paraId="25450778" w14:textId="77777777" w:rsidR="000454A2" w:rsidRDefault="000454A2" w:rsidP="00E23015">
      <w:pPr>
        <w:tabs>
          <w:tab w:val="left" w:pos="2397"/>
        </w:tabs>
      </w:pPr>
    </w:p>
    <w:p w14:paraId="793B6BCA" w14:textId="77777777" w:rsidR="000454A2" w:rsidRDefault="000454A2" w:rsidP="00E23015">
      <w:pPr>
        <w:tabs>
          <w:tab w:val="left" w:pos="2397"/>
        </w:tabs>
      </w:pPr>
    </w:p>
    <w:p w14:paraId="47553089" w14:textId="77777777" w:rsidR="000454A2" w:rsidRDefault="000454A2" w:rsidP="00E23015">
      <w:pPr>
        <w:tabs>
          <w:tab w:val="left" w:pos="2397"/>
        </w:tabs>
      </w:pPr>
    </w:p>
    <w:p w14:paraId="1F4DF2BF" w14:textId="77777777" w:rsidR="000454A2" w:rsidRDefault="000454A2" w:rsidP="00E23015">
      <w:pPr>
        <w:tabs>
          <w:tab w:val="left" w:pos="2397"/>
        </w:tabs>
      </w:pPr>
    </w:p>
    <w:p w14:paraId="49CF353B" w14:textId="77777777" w:rsidR="000454A2" w:rsidRDefault="000454A2" w:rsidP="00E23015">
      <w:pPr>
        <w:tabs>
          <w:tab w:val="left" w:pos="2397"/>
        </w:tabs>
      </w:pPr>
    </w:p>
    <w:p w14:paraId="25605E76" w14:textId="77777777" w:rsidR="000454A2" w:rsidRDefault="000454A2" w:rsidP="00E23015">
      <w:pPr>
        <w:tabs>
          <w:tab w:val="left" w:pos="2397"/>
        </w:tabs>
      </w:pPr>
    </w:p>
    <w:p w14:paraId="1CB030BD" w14:textId="77777777" w:rsidR="000454A2" w:rsidRDefault="000454A2" w:rsidP="00E23015">
      <w:pPr>
        <w:tabs>
          <w:tab w:val="left" w:pos="2397"/>
        </w:tabs>
      </w:pPr>
    </w:p>
    <w:p w14:paraId="7DD03E46" w14:textId="77777777" w:rsidR="000454A2" w:rsidRDefault="000454A2" w:rsidP="00E23015">
      <w:pPr>
        <w:tabs>
          <w:tab w:val="left" w:pos="2397"/>
        </w:tabs>
      </w:pPr>
    </w:p>
    <w:p w14:paraId="37AA6DCA" w14:textId="77777777" w:rsidR="000454A2" w:rsidRDefault="000454A2" w:rsidP="00E23015">
      <w:pPr>
        <w:tabs>
          <w:tab w:val="left" w:pos="2397"/>
        </w:tabs>
      </w:pPr>
    </w:p>
    <w:p w14:paraId="38B6AA7F" w14:textId="77777777" w:rsidR="000454A2" w:rsidRDefault="000454A2" w:rsidP="00E23015">
      <w:pPr>
        <w:tabs>
          <w:tab w:val="left" w:pos="2397"/>
        </w:tabs>
      </w:pPr>
    </w:p>
    <w:p w14:paraId="0DD9ACC7" w14:textId="05CDD378" w:rsidR="000454A2" w:rsidRDefault="000454A2" w:rsidP="00E23015">
      <w:pPr>
        <w:tabs>
          <w:tab w:val="left" w:pos="2397"/>
        </w:tabs>
      </w:pPr>
    </w:p>
    <w:p w14:paraId="0A2D7D68" w14:textId="6B708F6A" w:rsidR="0084681E" w:rsidRDefault="0084681E" w:rsidP="000454A2">
      <w:pPr>
        <w:pStyle w:val="Heading1"/>
      </w:pPr>
      <w:r>
        <w:lastRenderedPageBreak/>
        <w:t>JSP Life Cycle</w:t>
      </w:r>
    </w:p>
    <w:p w14:paraId="6381A04F" w14:textId="7E6CC976" w:rsidR="0084681E" w:rsidRDefault="0084681E" w:rsidP="0084681E">
      <w:pPr>
        <w:pStyle w:val="ListParagraph"/>
        <w:numPr>
          <w:ilvl w:val="0"/>
          <w:numId w:val="23"/>
        </w:numPr>
        <w:tabs>
          <w:tab w:val="left" w:pos="2397"/>
        </w:tabs>
      </w:pPr>
      <w:r>
        <w:t>Translation</w:t>
      </w:r>
    </w:p>
    <w:p w14:paraId="0D31D165" w14:textId="54CA7B33" w:rsidR="0084681E" w:rsidRDefault="0084681E" w:rsidP="0084681E">
      <w:pPr>
        <w:pStyle w:val="ListParagraph"/>
        <w:numPr>
          <w:ilvl w:val="0"/>
          <w:numId w:val="23"/>
        </w:numPr>
        <w:tabs>
          <w:tab w:val="left" w:pos="2397"/>
        </w:tabs>
      </w:pPr>
      <w:r>
        <w:t>Compilation</w:t>
      </w:r>
    </w:p>
    <w:p w14:paraId="511E5FEA" w14:textId="5A3ED7C1" w:rsidR="0084681E" w:rsidRDefault="0084681E" w:rsidP="0084681E">
      <w:pPr>
        <w:pStyle w:val="ListParagraph"/>
        <w:numPr>
          <w:ilvl w:val="0"/>
          <w:numId w:val="23"/>
        </w:numPr>
        <w:tabs>
          <w:tab w:val="left" w:pos="2397"/>
        </w:tabs>
      </w:pPr>
      <w:r>
        <w:t>Instantiation</w:t>
      </w:r>
    </w:p>
    <w:p w14:paraId="556E8528" w14:textId="39BD751F" w:rsidR="0084681E" w:rsidRDefault="0084681E" w:rsidP="0084681E">
      <w:pPr>
        <w:pStyle w:val="ListParagraph"/>
        <w:numPr>
          <w:ilvl w:val="0"/>
          <w:numId w:val="23"/>
        </w:numPr>
        <w:tabs>
          <w:tab w:val="left" w:pos="2397"/>
        </w:tabs>
      </w:pPr>
      <w:r>
        <w:t>Initialization</w:t>
      </w:r>
    </w:p>
    <w:p w14:paraId="05E6DF78" w14:textId="273B524B" w:rsidR="0084681E" w:rsidRDefault="0084681E" w:rsidP="0084681E">
      <w:pPr>
        <w:pStyle w:val="ListParagraph"/>
        <w:numPr>
          <w:ilvl w:val="0"/>
          <w:numId w:val="23"/>
        </w:numPr>
        <w:tabs>
          <w:tab w:val="left" w:pos="2397"/>
        </w:tabs>
      </w:pPr>
      <w:r>
        <w:t>Service</w:t>
      </w:r>
    </w:p>
    <w:p w14:paraId="7AC21640" w14:textId="51C699E2" w:rsidR="0084681E" w:rsidRDefault="0084681E" w:rsidP="0084681E">
      <w:pPr>
        <w:pStyle w:val="ListParagraph"/>
        <w:numPr>
          <w:ilvl w:val="0"/>
          <w:numId w:val="23"/>
        </w:numPr>
        <w:tabs>
          <w:tab w:val="left" w:pos="2397"/>
        </w:tabs>
      </w:pPr>
      <w:r>
        <w:t>Destruction</w:t>
      </w:r>
    </w:p>
    <w:p w14:paraId="3DEAEDE2" w14:textId="77777777" w:rsidR="00224442" w:rsidRDefault="000454A2" w:rsidP="000454A2">
      <w:pPr>
        <w:tabs>
          <w:tab w:val="left" w:pos="2397"/>
        </w:tabs>
        <w:rPr>
          <w:b/>
          <w:bCs/>
        </w:rPr>
      </w:pPr>
      <w:r>
        <w:rPr>
          <w:b/>
          <w:bCs/>
        </w:rPr>
        <w:t xml:space="preserve">Translation: </w:t>
      </w:r>
    </w:p>
    <w:p w14:paraId="13169C8A" w14:textId="606FD929" w:rsidR="000454A2" w:rsidRDefault="000454A2" w:rsidP="00224442">
      <w:pPr>
        <w:pStyle w:val="ListParagraph"/>
        <w:numPr>
          <w:ilvl w:val="0"/>
          <w:numId w:val="24"/>
        </w:numPr>
        <w:tabs>
          <w:tab w:val="left" w:pos="2397"/>
        </w:tabs>
      </w:pPr>
      <w:r w:rsidRPr="00224442">
        <w:t xml:space="preserve">When JSP page is first requested, the JSP container </w:t>
      </w:r>
      <w:r w:rsidR="009A296A" w:rsidRPr="00224442">
        <w:t>(</w:t>
      </w:r>
      <w:r w:rsidRPr="00224442">
        <w:t>part of the web server</w:t>
      </w:r>
      <w:r w:rsidR="009A296A" w:rsidRPr="00224442">
        <w:t>) takes central stage.</w:t>
      </w:r>
    </w:p>
    <w:p w14:paraId="79C1C09B" w14:textId="2D30C2E3" w:rsidR="00224442" w:rsidRDefault="00224442" w:rsidP="00224442">
      <w:pPr>
        <w:pStyle w:val="ListParagraph"/>
        <w:numPr>
          <w:ilvl w:val="0"/>
          <w:numId w:val="24"/>
        </w:numPr>
        <w:tabs>
          <w:tab w:val="left" w:pos="2397"/>
        </w:tabs>
      </w:pPr>
      <w:r>
        <w:t>It parses the JSP page identify and separating the HTML code from the JSP tags</w:t>
      </w:r>
      <w:r w:rsidR="00D0493B">
        <w:t>.</w:t>
      </w:r>
    </w:p>
    <w:p w14:paraId="167A54B0" w14:textId="07B750AF" w:rsidR="00D66292" w:rsidRDefault="00D0493B" w:rsidP="00D66292">
      <w:pPr>
        <w:pStyle w:val="ListParagraph"/>
        <w:numPr>
          <w:ilvl w:val="0"/>
          <w:numId w:val="24"/>
        </w:numPr>
        <w:tabs>
          <w:tab w:val="left" w:pos="2397"/>
        </w:tabs>
      </w:pPr>
      <w:r>
        <w:t xml:space="preserve">These JSP tags are then translated into </w:t>
      </w:r>
      <w:r w:rsidR="00B5005D">
        <w:t>their</w:t>
      </w:r>
      <w:r>
        <w:t xml:space="preserve"> equivalent java code </w:t>
      </w:r>
      <w:proofErr w:type="gramStart"/>
      <w:r w:rsidR="00B5005D">
        <w:t>snippet;;</w:t>
      </w:r>
      <w:r>
        <w:t>,</w:t>
      </w:r>
      <w:proofErr w:type="gramEnd"/>
      <w:r>
        <w:t xml:space="preserve"> resulting in complete servlet class containing the embedded java code.</w:t>
      </w:r>
    </w:p>
    <w:p w14:paraId="0416C421" w14:textId="299DF747" w:rsidR="00D66292" w:rsidRDefault="00D66292" w:rsidP="00D66292">
      <w:pPr>
        <w:tabs>
          <w:tab w:val="left" w:pos="2397"/>
        </w:tabs>
        <w:rPr>
          <w:b/>
          <w:bCs/>
        </w:rPr>
      </w:pPr>
      <w:r>
        <w:rPr>
          <w:b/>
          <w:bCs/>
        </w:rPr>
        <w:t>Compilation:</w:t>
      </w:r>
    </w:p>
    <w:p w14:paraId="02CBC57A" w14:textId="0E950513" w:rsidR="00D66292" w:rsidRDefault="00D66292" w:rsidP="00D66292">
      <w:pPr>
        <w:pStyle w:val="ListParagraph"/>
        <w:numPr>
          <w:ilvl w:val="0"/>
          <w:numId w:val="25"/>
        </w:numPr>
        <w:tabs>
          <w:tab w:val="left" w:pos="2397"/>
        </w:tabs>
      </w:pPr>
      <w:r>
        <w:t>This page involves compiling the newly generated servlet class into bytecode, a machine-readable form.</w:t>
      </w:r>
    </w:p>
    <w:p w14:paraId="666F84C6" w14:textId="3CFF6E50" w:rsidR="00D66292" w:rsidRDefault="00D66292" w:rsidP="00D66292">
      <w:pPr>
        <w:tabs>
          <w:tab w:val="left" w:pos="2397"/>
        </w:tabs>
        <w:rPr>
          <w:b/>
          <w:bCs/>
        </w:rPr>
      </w:pPr>
      <w:r>
        <w:rPr>
          <w:b/>
          <w:bCs/>
        </w:rPr>
        <w:t>Instantiation:</w:t>
      </w:r>
    </w:p>
    <w:p w14:paraId="2B21A998" w14:textId="6DC17177" w:rsidR="00D66292" w:rsidRDefault="00D66292" w:rsidP="00D66292">
      <w:pPr>
        <w:pStyle w:val="ListParagraph"/>
        <w:numPr>
          <w:ilvl w:val="0"/>
          <w:numId w:val="25"/>
        </w:numPr>
        <w:tabs>
          <w:tab w:val="left" w:pos="2397"/>
        </w:tabs>
      </w:pPr>
      <w:r>
        <w:t>If the bytecode is not available (for new JSP page or after server restarts) in that case, new instance of the generated class is created.</w:t>
      </w:r>
    </w:p>
    <w:p w14:paraId="06F90F6F" w14:textId="142B27AB" w:rsidR="00007C6B" w:rsidRDefault="00007C6B" w:rsidP="00007C6B">
      <w:pPr>
        <w:tabs>
          <w:tab w:val="left" w:pos="2397"/>
        </w:tabs>
        <w:rPr>
          <w:b/>
          <w:bCs/>
        </w:rPr>
      </w:pPr>
      <w:r>
        <w:rPr>
          <w:b/>
          <w:bCs/>
        </w:rPr>
        <w:t>Initialization:</w:t>
      </w:r>
    </w:p>
    <w:p w14:paraId="519F8BBD" w14:textId="77777777" w:rsidR="007D39E9" w:rsidRDefault="005770C5" w:rsidP="007D39E9">
      <w:pPr>
        <w:pStyle w:val="ListParagraph"/>
        <w:numPr>
          <w:ilvl w:val="0"/>
          <w:numId w:val="25"/>
        </w:numPr>
        <w:tabs>
          <w:tab w:val="left" w:pos="2397"/>
        </w:tabs>
      </w:pPr>
      <w:proofErr w:type="spellStart"/>
      <w:proofErr w:type="gramStart"/>
      <w:r>
        <w:t>jspInit</w:t>
      </w:r>
      <w:proofErr w:type="spellEnd"/>
      <w:r>
        <w:t>(</w:t>
      </w:r>
      <w:proofErr w:type="gramEnd"/>
      <w:r>
        <w:t xml:space="preserve">) – Once an instance of servlet class exists the container invokes a special method with class called </w:t>
      </w:r>
      <w:proofErr w:type="spellStart"/>
      <w:proofErr w:type="gramStart"/>
      <w:r>
        <w:t>jspInit</w:t>
      </w:r>
      <w:proofErr w:type="spellEnd"/>
      <w:r>
        <w:t>(</w:t>
      </w:r>
      <w:proofErr w:type="gramEnd"/>
      <w:r>
        <w:t>).</w:t>
      </w:r>
      <w:r w:rsidR="007D39E9">
        <w:t xml:space="preserve"> </w:t>
      </w:r>
    </w:p>
    <w:p w14:paraId="2362B6EA" w14:textId="6455FB88" w:rsidR="007D39E9" w:rsidRDefault="007D39E9" w:rsidP="007D39E9">
      <w:pPr>
        <w:pStyle w:val="ListParagraph"/>
        <w:numPr>
          <w:ilvl w:val="0"/>
          <w:numId w:val="25"/>
        </w:numPr>
        <w:tabs>
          <w:tab w:val="left" w:pos="2397"/>
        </w:tabs>
      </w:pPr>
      <w:r w:rsidRPr="007D39E9">
        <w:t xml:space="preserve">This method is designed for initialization tasks </w:t>
      </w:r>
      <w:r>
        <w:t>specific to JSP page, such as opening database connection or setting up a resource.</w:t>
      </w:r>
    </w:p>
    <w:p w14:paraId="45A3D327" w14:textId="324000E7" w:rsidR="007D39E9" w:rsidRDefault="007D39E9" w:rsidP="007D39E9">
      <w:pPr>
        <w:pStyle w:val="ListParagraph"/>
        <w:numPr>
          <w:ilvl w:val="0"/>
          <w:numId w:val="25"/>
        </w:numPr>
        <w:tabs>
          <w:tab w:val="left" w:pos="2397"/>
        </w:tabs>
      </w:pPr>
      <w:r>
        <w:t xml:space="preserve">The </w:t>
      </w:r>
      <w:proofErr w:type="spellStart"/>
      <w:proofErr w:type="gramStart"/>
      <w:r>
        <w:t>jspInit</w:t>
      </w:r>
      <w:proofErr w:type="spellEnd"/>
      <w:r>
        <w:t>(</w:t>
      </w:r>
      <w:proofErr w:type="gramEnd"/>
      <w:r>
        <w:t>) is typically called only once throughout the JSP life cycle.</w:t>
      </w:r>
    </w:p>
    <w:p w14:paraId="27F53710" w14:textId="77777777" w:rsidR="003F61F5" w:rsidRDefault="003F61F5" w:rsidP="003F61F5">
      <w:pPr>
        <w:tabs>
          <w:tab w:val="left" w:pos="2397"/>
        </w:tabs>
        <w:rPr>
          <w:b/>
          <w:bCs/>
        </w:rPr>
      </w:pPr>
    </w:p>
    <w:p w14:paraId="1BDE2459" w14:textId="28E302F5" w:rsidR="003F61F5" w:rsidRDefault="003F61F5" w:rsidP="003F61F5">
      <w:pPr>
        <w:tabs>
          <w:tab w:val="left" w:pos="2397"/>
        </w:tabs>
        <w:rPr>
          <w:b/>
          <w:bCs/>
        </w:rPr>
      </w:pPr>
      <w:r>
        <w:rPr>
          <w:b/>
          <w:bCs/>
        </w:rPr>
        <w:lastRenderedPageBreak/>
        <w:t>Service:</w:t>
      </w:r>
    </w:p>
    <w:p w14:paraId="24389556" w14:textId="6200A160" w:rsidR="003F61F5" w:rsidRDefault="003F61F5" w:rsidP="003F61F5">
      <w:pPr>
        <w:pStyle w:val="ListParagraph"/>
        <w:numPr>
          <w:ilvl w:val="0"/>
          <w:numId w:val="26"/>
        </w:numPr>
        <w:tabs>
          <w:tab w:val="left" w:pos="2397"/>
        </w:tabs>
      </w:pPr>
      <w:r>
        <w:t>This is the heart of the JSP life cycle the actually processing of user request is placed</w:t>
      </w:r>
      <w:r w:rsidR="00CA001E">
        <w:t>.</w:t>
      </w:r>
    </w:p>
    <w:p w14:paraId="098F594A" w14:textId="4EAF3702" w:rsidR="00CA001E" w:rsidRDefault="00CA001E" w:rsidP="003F61F5">
      <w:pPr>
        <w:pStyle w:val="ListParagraph"/>
        <w:numPr>
          <w:ilvl w:val="0"/>
          <w:numId w:val="26"/>
        </w:numPr>
        <w:tabs>
          <w:tab w:val="left" w:pos="2397"/>
        </w:tabs>
      </w:pPr>
      <w:r>
        <w:t>This method is responsible for handling user interactions, retrieving data and generating the dynamic content.</w:t>
      </w:r>
    </w:p>
    <w:p w14:paraId="0D533984" w14:textId="4DFEF325" w:rsidR="00CA001E" w:rsidRDefault="00CA001E" w:rsidP="00CA001E">
      <w:pPr>
        <w:tabs>
          <w:tab w:val="left" w:pos="2397"/>
        </w:tabs>
        <w:rPr>
          <w:b/>
          <w:bCs/>
        </w:rPr>
      </w:pPr>
      <w:r>
        <w:rPr>
          <w:b/>
          <w:bCs/>
        </w:rPr>
        <w:t>JSP Destroy:</w:t>
      </w:r>
    </w:p>
    <w:p w14:paraId="72B950E6" w14:textId="57143179" w:rsidR="00CA001E" w:rsidRPr="00CA001E" w:rsidRDefault="00CA001E" w:rsidP="00CA001E">
      <w:pPr>
        <w:pStyle w:val="ListParagraph"/>
        <w:numPr>
          <w:ilvl w:val="0"/>
          <w:numId w:val="27"/>
        </w:numPr>
        <w:tabs>
          <w:tab w:val="left" w:pos="2397"/>
        </w:tabs>
        <w:rPr>
          <w:b/>
          <w:bCs/>
        </w:rPr>
      </w:pPr>
      <w:r>
        <w:t xml:space="preserve">When the JSP page is no longer needed the container invokes the </w:t>
      </w:r>
      <w:proofErr w:type="spellStart"/>
      <w:proofErr w:type="gramStart"/>
      <w:r>
        <w:t>jspDestroy</w:t>
      </w:r>
      <w:proofErr w:type="spellEnd"/>
      <w:r>
        <w:t>(</w:t>
      </w:r>
      <w:proofErr w:type="gramEnd"/>
      <w:r>
        <w:t>).</w:t>
      </w:r>
    </w:p>
    <w:p w14:paraId="6403D3CC" w14:textId="5A65EAEF" w:rsidR="00CA001E" w:rsidRPr="00615C7F" w:rsidRDefault="00CA001E" w:rsidP="00CA001E">
      <w:pPr>
        <w:pStyle w:val="ListParagraph"/>
        <w:numPr>
          <w:ilvl w:val="0"/>
          <w:numId w:val="27"/>
        </w:numPr>
        <w:tabs>
          <w:tab w:val="left" w:pos="2397"/>
        </w:tabs>
        <w:rPr>
          <w:b/>
          <w:bCs/>
        </w:rPr>
      </w:pPr>
      <w:r>
        <w:t xml:space="preserve">This method allows the JSP to perform the any necessary clean up tasks such as closing database </w:t>
      </w:r>
      <w:proofErr w:type="spellStart"/>
      <w:r>
        <w:t>connectinons</w:t>
      </w:r>
      <w:proofErr w:type="spellEnd"/>
      <w:r>
        <w:t xml:space="preserve"> and releasing resources.</w:t>
      </w:r>
    </w:p>
    <w:p w14:paraId="17AA9B78" w14:textId="59C43C93" w:rsidR="00615C7F" w:rsidRPr="007E387F" w:rsidRDefault="00615C7F" w:rsidP="00CA001E">
      <w:pPr>
        <w:pStyle w:val="ListParagraph"/>
        <w:numPr>
          <w:ilvl w:val="0"/>
          <w:numId w:val="27"/>
        </w:numPr>
        <w:tabs>
          <w:tab w:val="left" w:pos="2397"/>
        </w:tabs>
        <w:rPr>
          <w:b/>
          <w:bCs/>
        </w:rPr>
      </w:pPr>
      <w:r>
        <w:t xml:space="preserve">The </w:t>
      </w:r>
      <w:proofErr w:type="spellStart"/>
      <w:proofErr w:type="gramStart"/>
      <w:r>
        <w:t>jspDestroy</w:t>
      </w:r>
      <w:proofErr w:type="spellEnd"/>
      <w:r>
        <w:t>(</w:t>
      </w:r>
      <w:proofErr w:type="gramEnd"/>
      <w:r>
        <w:t>) is called only once during end of JSP life cycle.</w:t>
      </w:r>
    </w:p>
    <w:p w14:paraId="1418C39F" w14:textId="77777777" w:rsidR="007E387F" w:rsidRDefault="007E387F" w:rsidP="007E387F">
      <w:pPr>
        <w:tabs>
          <w:tab w:val="left" w:pos="2397"/>
        </w:tabs>
        <w:rPr>
          <w:b/>
          <w:bCs/>
        </w:rPr>
      </w:pPr>
    </w:p>
    <w:p w14:paraId="13A8289E" w14:textId="77777777" w:rsidR="007E387F" w:rsidRDefault="007E387F" w:rsidP="007E387F">
      <w:pPr>
        <w:tabs>
          <w:tab w:val="left" w:pos="2397"/>
        </w:tabs>
        <w:rPr>
          <w:b/>
          <w:bCs/>
        </w:rPr>
      </w:pPr>
    </w:p>
    <w:p w14:paraId="4DF1DFFB" w14:textId="77777777" w:rsidR="007E387F" w:rsidRDefault="007E387F" w:rsidP="007E387F">
      <w:pPr>
        <w:tabs>
          <w:tab w:val="left" w:pos="2397"/>
        </w:tabs>
        <w:rPr>
          <w:b/>
          <w:bCs/>
        </w:rPr>
      </w:pPr>
    </w:p>
    <w:p w14:paraId="20D71B80" w14:textId="77777777" w:rsidR="007E387F" w:rsidRDefault="007E387F" w:rsidP="007E387F">
      <w:pPr>
        <w:tabs>
          <w:tab w:val="left" w:pos="2397"/>
        </w:tabs>
        <w:rPr>
          <w:b/>
          <w:bCs/>
        </w:rPr>
      </w:pPr>
    </w:p>
    <w:p w14:paraId="6E5F1439" w14:textId="77777777" w:rsidR="007E387F" w:rsidRDefault="007E387F" w:rsidP="007E387F">
      <w:pPr>
        <w:tabs>
          <w:tab w:val="left" w:pos="2397"/>
        </w:tabs>
        <w:rPr>
          <w:b/>
          <w:bCs/>
        </w:rPr>
      </w:pPr>
    </w:p>
    <w:p w14:paraId="67B9371E" w14:textId="77777777" w:rsidR="007E387F" w:rsidRDefault="007E387F" w:rsidP="007E387F">
      <w:pPr>
        <w:tabs>
          <w:tab w:val="left" w:pos="2397"/>
        </w:tabs>
        <w:rPr>
          <w:b/>
          <w:bCs/>
        </w:rPr>
      </w:pPr>
    </w:p>
    <w:p w14:paraId="3E72BE75" w14:textId="77777777" w:rsidR="007E387F" w:rsidRDefault="007E387F" w:rsidP="007E387F">
      <w:pPr>
        <w:tabs>
          <w:tab w:val="left" w:pos="2397"/>
        </w:tabs>
        <w:rPr>
          <w:b/>
          <w:bCs/>
        </w:rPr>
      </w:pPr>
    </w:p>
    <w:p w14:paraId="76663CA6" w14:textId="77777777" w:rsidR="007E387F" w:rsidRDefault="007E387F" w:rsidP="007E387F">
      <w:pPr>
        <w:tabs>
          <w:tab w:val="left" w:pos="2397"/>
        </w:tabs>
        <w:rPr>
          <w:b/>
          <w:bCs/>
        </w:rPr>
      </w:pPr>
    </w:p>
    <w:p w14:paraId="4A6EF7A9" w14:textId="77777777" w:rsidR="007E387F" w:rsidRDefault="007E387F" w:rsidP="007E387F">
      <w:pPr>
        <w:tabs>
          <w:tab w:val="left" w:pos="2397"/>
        </w:tabs>
        <w:rPr>
          <w:b/>
          <w:bCs/>
        </w:rPr>
      </w:pPr>
    </w:p>
    <w:p w14:paraId="4BEE9702" w14:textId="77777777" w:rsidR="007E387F" w:rsidRDefault="007E387F" w:rsidP="007E387F">
      <w:pPr>
        <w:tabs>
          <w:tab w:val="left" w:pos="2397"/>
        </w:tabs>
        <w:rPr>
          <w:b/>
          <w:bCs/>
        </w:rPr>
      </w:pPr>
    </w:p>
    <w:p w14:paraId="4F8247AA" w14:textId="77777777" w:rsidR="007E387F" w:rsidRDefault="007E387F" w:rsidP="007E387F">
      <w:pPr>
        <w:tabs>
          <w:tab w:val="left" w:pos="2397"/>
        </w:tabs>
        <w:rPr>
          <w:b/>
          <w:bCs/>
        </w:rPr>
      </w:pPr>
    </w:p>
    <w:p w14:paraId="407D9E12" w14:textId="77777777" w:rsidR="007E387F" w:rsidRDefault="007E387F" w:rsidP="007E387F">
      <w:pPr>
        <w:tabs>
          <w:tab w:val="left" w:pos="2397"/>
        </w:tabs>
        <w:rPr>
          <w:b/>
          <w:bCs/>
        </w:rPr>
      </w:pPr>
    </w:p>
    <w:p w14:paraId="7D974A06" w14:textId="77777777" w:rsidR="007E387F" w:rsidRDefault="007E387F" w:rsidP="007E387F">
      <w:pPr>
        <w:tabs>
          <w:tab w:val="left" w:pos="2397"/>
        </w:tabs>
        <w:rPr>
          <w:b/>
          <w:bCs/>
        </w:rPr>
      </w:pPr>
    </w:p>
    <w:p w14:paraId="01ABD574" w14:textId="77777777" w:rsidR="007E387F" w:rsidRDefault="007E387F" w:rsidP="007E387F">
      <w:pPr>
        <w:tabs>
          <w:tab w:val="left" w:pos="2397"/>
        </w:tabs>
        <w:rPr>
          <w:b/>
          <w:bCs/>
        </w:rPr>
      </w:pPr>
    </w:p>
    <w:p w14:paraId="05526672" w14:textId="77777777" w:rsidR="007E387F" w:rsidRDefault="007E387F" w:rsidP="007E387F">
      <w:pPr>
        <w:tabs>
          <w:tab w:val="left" w:pos="2397"/>
        </w:tabs>
        <w:rPr>
          <w:b/>
          <w:bCs/>
        </w:rPr>
      </w:pPr>
    </w:p>
    <w:p w14:paraId="7C7A4877" w14:textId="77777777" w:rsidR="007E387F" w:rsidRDefault="007E387F" w:rsidP="007E387F">
      <w:pPr>
        <w:tabs>
          <w:tab w:val="left" w:pos="2397"/>
        </w:tabs>
        <w:rPr>
          <w:b/>
          <w:bCs/>
        </w:rPr>
      </w:pPr>
    </w:p>
    <w:p w14:paraId="41BDB83B" w14:textId="702C0984" w:rsidR="007E387F" w:rsidRPr="007E387F" w:rsidRDefault="007E387F" w:rsidP="007E387F">
      <w:pPr>
        <w:pStyle w:val="Heading1"/>
      </w:pPr>
      <w:r>
        <w:lastRenderedPageBreak/>
        <w:t>Implicit Objects</w:t>
      </w:r>
    </w:p>
    <w:p w14:paraId="6C197D26" w14:textId="3DBD5323" w:rsidR="003F61F5" w:rsidRDefault="007E387F" w:rsidP="003F61F5">
      <w:pPr>
        <w:tabs>
          <w:tab w:val="left" w:pos="2397"/>
        </w:tabs>
      </w:pPr>
      <w:r>
        <w:t>Implicit Objects are predefined objects, which may be available by JSP container to every JSP page. These objects eliminate the need for explicit creation, initialization, making JSP simple for the development.</w:t>
      </w:r>
    </w:p>
    <w:p w14:paraId="46F850DE" w14:textId="63588FCC" w:rsidR="009B4D63" w:rsidRDefault="007E387F" w:rsidP="003F61F5">
      <w:pPr>
        <w:tabs>
          <w:tab w:val="left" w:pos="2397"/>
        </w:tabs>
      </w:pPr>
      <w:r>
        <w:t>There are seven commonly used implicit objects in JSP such as Request, Response, out, etc.</w:t>
      </w:r>
    </w:p>
    <w:p w14:paraId="01B1C266" w14:textId="689701B8" w:rsidR="00040406" w:rsidRPr="00B15AF2" w:rsidRDefault="00040406" w:rsidP="00040406">
      <w:pPr>
        <w:pStyle w:val="ListParagraph"/>
        <w:numPr>
          <w:ilvl w:val="0"/>
          <w:numId w:val="28"/>
        </w:numPr>
        <w:tabs>
          <w:tab w:val="left" w:pos="2397"/>
        </w:tabs>
        <w:rPr>
          <w:b/>
          <w:bCs/>
        </w:rPr>
      </w:pPr>
      <w:r w:rsidRPr="00040406">
        <w:rPr>
          <w:b/>
          <w:bCs/>
        </w:rPr>
        <w:t>Request</w:t>
      </w:r>
      <w:r w:rsidR="005A7946">
        <w:rPr>
          <w:b/>
          <w:bCs/>
        </w:rPr>
        <w:t xml:space="preserve"> </w:t>
      </w:r>
      <w:r w:rsidRPr="00040406">
        <w:rPr>
          <w:b/>
          <w:bCs/>
        </w:rPr>
        <w:t>(</w:t>
      </w:r>
      <w:proofErr w:type="spellStart"/>
      <w:r w:rsidRPr="00040406">
        <w:rPr>
          <w:b/>
          <w:bCs/>
        </w:rPr>
        <w:t>HttpServletRequest</w:t>
      </w:r>
      <w:proofErr w:type="spellEnd"/>
      <w:r w:rsidRPr="00040406">
        <w:rPr>
          <w:b/>
          <w:bCs/>
        </w:rPr>
        <w:t>)</w:t>
      </w:r>
      <w:r>
        <w:rPr>
          <w:b/>
          <w:bCs/>
        </w:rPr>
        <w:t xml:space="preserve">: </w:t>
      </w:r>
      <w:r>
        <w:t xml:space="preserve">It represents the </w:t>
      </w:r>
      <w:proofErr w:type="spellStart"/>
      <w:r>
        <w:t>HttpServletRequest</w:t>
      </w:r>
      <w:proofErr w:type="spellEnd"/>
      <w:r>
        <w:t xml:space="preserve"> Http associated with current user request it can provide access to information like request parameter </w:t>
      </w:r>
      <w:r w:rsidR="00B15AF2">
        <w:t xml:space="preserve">submitted through from using </w:t>
      </w:r>
      <w:proofErr w:type="spellStart"/>
      <w:proofErr w:type="gramStart"/>
      <w:r w:rsidR="00B15AF2">
        <w:t>request.getParameter</w:t>
      </w:r>
      <w:proofErr w:type="spellEnd"/>
      <w:proofErr w:type="gramEnd"/>
      <w:r w:rsidR="00B15AF2">
        <w:t>() etc.</w:t>
      </w:r>
    </w:p>
    <w:p w14:paraId="28FDAC5B" w14:textId="450EEC96" w:rsidR="00B15AF2" w:rsidRPr="00CC2797" w:rsidRDefault="00B15AF2" w:rsidP="00040406">
      <w:pPr>
        <w:pStyle w:val="ListParagraph"/>
        <w:numPr>
          <w:ilvl w:val="0"/>
          <w:numId w:val="28"/>
        </w:numPr>
        <w:tabs>
          <w:tab w:val="left" w:pos="2397"/>
        </w:tabs>
        <w:rPr>
          <w:b/>
          <w:bCs/>
        </w:rPr>
      </w:pPr>
      <w:r w:rsidRPr="00B15AF2">
        <w:rPr>
          <w:b/>
        </w:rPr>
        <w:t>Response</w:t>
      </w:r>
      <w:r w:rsidR="005A7946">
        <w:rPr>
          <w:b/>
        </w:rPr>
        <w:t xml:space="preserve"> </w:t>
      </w:r>
      <w:r w:rsidRPr="00B15AF2">
        <w:rPr>
          <w:b/>
        </w:rPr>
        <w:t>(</w:t>
      </w:r>
      <w:proofErr w:type="spellStart"/>
      <w:r>
        <w:rPr>
          <w:b/>
        </w:rPr>
        <w:t>HttpServletResponse</w:t>
      </w:r>
      <w:proofErr w:type="spellEnd"/>
      <w:r w:rsidRPr="00B15AF2">
        <w:rPr>
          <w:b/>
        </w:rPr>
        <w:t>)</w:t>
      </w:r>
      <w:r>
        <w:rPr>
          <w:b/>
        </w:rPr>
        <w:t xml:space="preserve">: </w:t>
      </w:r>
      <w:r>
        <w:rPr>
          <w:bCs/>
        </w:rPr>
        <w:t>It represents the // used to send content back to the client browser.</w:t>
      </w:r>
      <w:r w:rsidR="009916E7">
        <w:rPr>
          <w:bCs/>
        </w:rPr>
        <w:t xml:space="preserve"> It is also useful for redirecting user to another page</w:t>
      </w:r>
      <w:r w:rsidR="00CC2797">
        <w:rPr>
          <w:bCs/>
        </w:rPr>
        <w:t xml:space="preserve"> and setting cookies.</w:t>
      </w:r>
    </w:p>
    <w:p w14:paraId="7730B6C1" w14:textId="14F2E384" w:rsidR="00CC2797" w:rsidRPr="00CC2797" w:rsidRDefault="00CC2797" w:rsidP="00040406">
      <w:pPr>
        <w:pStyle w:val="ListParagraph"/>
        <w:numPr>
          <w:ilvl w:val="0"/>
          <w:numId w:val="28"/>
        </w:numPr>
        <w:tabs>
          <w:tab w:val="left" w:pos="2397"/>
        </w:tabs>
        <w:rPr>
          <w:b/>
          <w:bCs/>
        </w:rPr>
      </w:pPr>
      <w:r>
        <w:rPr>
          <w:b/>
          <w:bCs/>
        </w:rPr>
        <w:t>Out</w:t>
      </w:r>
      <w:r w:rsidR="005A7946">
        <w:rPr>
          <w:b/>
          <w:bCs/>
        </w:rPr>
        <w:t xml:space="preserve"> </w:t>
      </w:r>
      <w:r>
        <w:rPr>
          <w:b/>
          <w:bCs/>
        </w:rPr>
        <w:t>(</w:t>
      </w:r>
      <w:proofErr w:type="spellStart"/>
      <w:r>
        <w:rPr>
          <w:b/>
          <w:bCs/>
        </w:rPr>
        <w:t>JSPWriter</w:t>
      </w:r>
      <w:proofErr w:type="spellEnd"/>
      <w:r>
        <w:rPr>
          <w:b/>
          <w:bCs/>
        </w:rPr>
        <w:t xml:space="preserve">): </w:t>
      </w:r>
      <w:r>
        <w:t>It provides a way to write content to the response stream, displayed on the client’s browser.</w:t>
      </w:r>
    </w:p>
    <w:p w14:paraId="3A53931D" w14:textId="45C0EA8C" w:rsidR="00CC2797" w:rsidRPr="006C1FF3" w:rsidRDefault="00CC2797" w:rsidP="00040406">
      <w:pPr>
        <w:pStyle w:val="ListParagraph"/>
        <w:numPr>
          <w:ilvl w:val="0"/>
          <w:numId w:val="28"/>
        </w:numPr>
        <w:tabs>
          <w:tab w:val="left" w:pos="2397"/>
        </w:tabs>
        <w:rPr>
          <w:b/>
          <w:bCs/>
        </w:rPr>
      </w:pPr>
      <w:r>
        <w:rPr>
          <w:b/>
          <w:bCs/>
        </w:rPr>
        <w:t>Session</w:t>
      </w:r>
      <w:r w:rsidR="005A7946">
        <w:rPr>
          <w:b/>
          <w:bCs/>
        </w:rPr>
        <w:t xml:space="preserve"> </w:t>
      </w:r>
      <w:r>
        <w:rPr>
          <w:b/>
          <w:bCs/>
        </w:rPr>
        <w:t>(</w:t>
      </w:r>
      <w:proofErr w:type="spellStart"/>
      <w:r>
        <w:rPr>
          <w:b/>
          <w:bCs/>
        </w:rPr>
        <w:t>HttpSession</w:t>
      </w:r>
      <w:proofErr w:type="spellEnd"/>
      <w:r>
        <w:rPr>
          <w:b/>
          <w:bCs/>
        </w:rPr>
        <w:t xml:space="preserve">): </w:t>
      </w:r>
      <w:r>
        <w:t xml:space="preserve">It represents the users Http Session it enables the storing and retrieving the session specific data across multiple requests </w:t>
      </w:r>
      <w:r w:rsidR="009B4AA6">
        <w:t>from the same user</w:t>
      </w:r>
      <w:r w:rsidR="00891FED">
        <w:t>.</w:t>
      </w:r>
    </w:p>
    <w:p w14:paraId="18B51C6F" w14:textId="24B4C39B" w:rsidR="006C1FF3" w:rsidRPr="005A7946" w:rsidRDefault="006C1FF3" w:rsidP="00040406">
      <w:pPr>
        <w:pStyle w:val="ListParagraph"/>
        <w:numPr>
          <w:ilvl w:val="0"/>
          <w:numId w:val="28"/>
        </w:numPr>
        <w:tabs>
          <w:tab w:val="left" w:pos="2397"/>
        </w:tabs>
        <w:rPr>
          <w:b/>
          <w:bCs/>
        </w:rPr>
      </w:pPr>
      <w:r>
        <w:rPr>
          <w:b/>
          <w:bCs/>
        </w:rPr>
        <w:t>Application</w:t>
      </w:r>
      <w:r w:rsidR="005A7946">
        <w:rPr>
          <w:b/>
          <w:bCs/>
        </w:rPr>
        <w:t xml:space="preserve"> </w:t>
      </w:r>
      <w:r>
        <w:rPr>
          <w:b/>
          <w:bCs/>
        </w:rPr>
        <w:t>(</w:t>
      </w:r>
      <w:proofErr w:type="spellStart"/>
      <w:r w:rsidR="005A7946">
        <w:rPr>
          <w:b/>
          <w:bCs/>
        </w:rPr>
        <w:t>S</w:t>
      </w:r>
      <w:r>
        <w:rPr>
          <w:b/>
          <w:bCs/>
        </w:rPr>
        <w:t>ervletContext</w:t>
      </w:r>
      <w:proofErr w:type="spellEnd"/>
      <w:r>
        <w:rPr>
          <w:b/>
          <w:bCs/>
        </w:rPr>
        <w:t xml:space="preserve">): </w:t>
      </w:r>
      <w:r>
        <w:t>It represents the context of entire web application</w:t>
      </w:r>
      <w:r w:rsidR="005C153C">
        <w:t>.</w:t>
      </w:r>
    </w:p>
    <w:p w14:paraId="22F7CA46" w14:textId="5664AFA3" w:rsidR="005A7946" w:rsidRPr="00E22C4D" w:rsidRDefault="005A7946" w:rsidP="00040406">
      <w:pPr>
        <w:pStyle w:val="ListParagraph"/>
        <w:numPr>
          <w:ilvl w:val="0"/>
          <w:numId w:val="28"/>
        </w:numPr>
        <w:tabs>
          <w:tab w:val="left" w:pos="2397"/>
        </w:tabs>
        <w:rPr>
          <w:b/>
          <w:bCs/>
        </w:rPr>
      </w:pPr>
      <w:r>
        <w:rPr>
          <w:b/>
          <w:bCs/>
        </w:rPr>
        <w:t>Config (</w:t>
      </w:r>
      <w:proofErr w:type="spellStart"/>
      <w:r>
        <w:rPr>
          <w:b/>
          <w:bCs/>
        </w:rPr>
        <w:t>ServletConfig</w:t>
      </w:r>
      <w:proofErr w:type="spellEnd"/>
      <w:r>
        <w:rPr>
          <w:b/>
          <w:bCs/>
        </w:rPr>
        <w:t xml:space="preserve">): </w:t>
      </w:r>
      <w:r w:rsidR="00C16759">
        <w:t>It represents the configuration</w:t>
      </w:r>
      <w:r w:rsidR="00E22C4D">
        <w:t xml:space="preserve"> </w:t>
      </w:r>
      <w:r w:rsidR="00C16759">
        <w:t>/ information of the JSP page</w:t>
      </w:r>
      <w:r w:rsidR="00E22C4D">
        <w:t>.</w:t>
      </w:r>
    </w:p>
    <w:p w14:paraId="3DA8C2A2" w14:textId="2155A570" w:rsidR="00E22C4D" w:rsidRPr="00552696" w:rsidRDefault="00E22C4D" w:rsidP="00040406">
      <w:pPr>
        <w:pStyle w:val="ListParagraph"/>
        <w:numPr>
          <w:ilvl w:val="0"/>
          <w:numId w:val="28"/>
        </w:numPr>
        <w:tabs>
          <w:tab w:val="left" w:pos="2397"/>
        </w:tabs>
        <w:rPr>
          <w:b/>
          <w:bCs/>
        </w:rPr>
      </w:pPr>
      <w:r>
        <w:rPr>
          <w:b/>
          <w:bCs/>
        </w:rPr>
        <w:t xml:space="preserve">Exception (Throwable): </w:t>
      </w:r>
      <w:r>
        <w:t>It provides access to exception object that causes the error.</w:t>
      </w:r>
    </w:p>
    <w:p w14:paraId="559B6D53" w14:textId="77777777" w:rsidR="00552696" w:rsidRPr="00552696" w:rsidRDefault="00552696" w:rsidP="00552696"/>
    <w:p w14:paraId="006EBCC8" w14:textId="77777777" w:rsidR="00552696" w:rsidRPr="00552696" w:rsidRDefault="00552696" w:rsidP="00552696"/>
    <w:p w14:paraId="2B6A9B6E" w14:textId="77777777" w:rsidR="00552696" w:rsidRPr="00552696" w:rsidRDefault="00552696" w:rsidP="00552696"/>
    <w:p w14:paraId="3E7BDAC1" w14:textId="77777777" w:rsidR="00552696" w:rsidRDefault="00552696" w:rsidP="00552696"/>
    <w:p w14:paraId="51940FCC" w14:textId="382EDEA6" w:rsidR="00552696" w:rsidRDefault="00552696" w:rsidP="00552696">
      <w:pPr>
        <w:tabs>
          <w:tab w:val="left" w:pos="1910"/>
        </w:tabs>
      </w:pPr>
      <w:r>
        <w:tab/>
      </w:r>
    </w:p>
    <w:p w14:paraId="6A6E591A" w14:textId="5C4FD2DB" w:rsidR="00552696" w:rsidRDefault="00552696" w:rsidP="00552696">
      <w:pPr>
        <w:pStyle w:val="Heading1"/>
      </w:pPr>
      <w:r>
        <w:lastRenderedPageBreak/>
        <w:t>SCRIPTING ELEMENTS</w:t>
      </w:r>
    </w:p>
    <w:p w14:paraId="1AD965F1" w14:textId="71401795" w:rsidR="00552696" w:rsidRDefault="00552696" w:rsidP="00552696">
      <w:r>
        <w:t xml:space="preserve">JSP scripting elements allows us to embed java code directly with the JSP page it is of three types </w:t>
      </w:r>
    </w:p>
    <w:p w14:paraId="3AE95153" w14:textId="03F4F9BA" w:rsidR="009F6FF5" w:rsidRPr="009F6FF5" w:rsidRDefault="00552696" w:rsidP="009F6FF5">
      <w:pPr>
        <w:pStyle w:val="ListParagraph"/>
        <w:numPr>
          <w:ilvl w:val="0"/>
          <w:numId w:val="29"/>
        </w:numPr>
        <w:rPr>
          <w:b/>
          <w:bCs/>
        </w:rPr>
      </w:pPr>
      <w:r>
        <w:rPr>
          <w:b/>
          <w:bCs/>
        </w:rPr>
        <w:t xml:space="preserve">Declarative Tags </w:t>
      </w:r>
      <w:r w:rsidRPr="00D07BF5">
        <w:rPr>
          <w:b/>
          <w:bCs/>
          <w:color w:val="00B050"/>
        </w:rPr>
        <w:t>&lt;%</w:t>
      </w:r>
      <w:r w:rsidR="009F6FF5" w:rsidRPr="00D07BF5">
        <w:rPr>
          <w:b/>
          <w:bCs/>
          <w:color w:val="00B050"/>
        </w:rPr>
        <w:t>!</w:t>
      </w:r>
      <w:r w:rsidR="009F6FF5" w:rsidRPr="00D07BF5">
        <w:rPr>
          <w:b/>
          <w:bCs/>
          <w:color w:val="00B050"/>
        </w:rPr>
        <w:tab/>
        <w:t>%&gt;</w:t>
      </w:r>
      <w:r w:rsidR="009F6FF5">
        <w:rPr>
          <w:b/>
          <w:bCs/>
        </w:rPr>
        <w:t>:</w:t>
      </w:r>
      <w:r w:rsidR="009F6FF5">
        <w:t xml:space="preserve"> This tag is used to define variables or methods that have class wide scope within the generative servlet class. This element is placed outside of any HTML tags and are processed only during the translation phase.</w:t>
      </w:r>
    </w:p>
    <w:p w14:paraId="24F2918B" w14:textId="783E71BE" w:rsidR="00552696" w:rsidRDefault="00552696" w:rsidP="00552696">
      <w:pPr>
        <w:pStyle w:val="ListParagraph"/>
        <w:numPr>
          <w:ilvl w:val="0"/>
          <w:numId w:val="29"/>
        </w:numPr>
        <w:rPr>
          <w:b/>
          <w:bCs/>
        </w:rPr>
      </w:pPr>
      <w:r>
        <w:rPr>
          <w:b/>
          <w:bCs/>
        </w:rPr>
        <w:t>Expression Tags</w:t>
      </w:r>
      <w:r w:rsidR="009F6FF5">
        <w:rPr>
          <w:b/>
          <w:bCs/>
        </w:rPr>
        <w:t xml:space="preserve"> </w:t>
      </w:r>
      <w:r w:rsidR="009F6FF5" w:rsidRPr="00D07BF5">
        <w:rPr>
          <w:b/>
          <w:bCs/>
          <w:color w:val="D87330" w:themeColor="accent5"/>
        </w:rPr>
        <w:t>&lt;%=</w:t>
      </w:r>
      <w:r w:rsidR="009F6FF5" w:rsidRPr="00D07BF5">
        <w:rPr>
          <w:b/>
          <w:bCs/>
          <w:color w:val="D87330" w:themeColor="accent5"/>
        </w:rPr>
        <w:tab/>
        <w:t>%&gt;</w:t>
      </w:r>
      <w:r w:rsidR="009F6FF5">
        <w:rPr>
          <w:b/>
          <w:bCs/>
        </w:rPr>
        <w:t xml:space="preserve">: </w:t>
      </w:r>
      <w:r w:rsidR="009F6FF5">
        <w:t xml:space="preserve">This </w:t>
      </w:r>
      <w:r w:rsidR="00D07BF5">
        <w:t>tag is designed for single purpose like evaluating a java expression and printing the results directly into the output string. It is concise and official for displaying variable values, performing calculations etc.</w:t>
      </w:r>
    </w:p>
    <w:p w14:paraId="08C63F77" w14:textId="1E9EF902" w:rsidR="00552696" w:rsidRPr="008C28C0" w:rsidRDefault="00552696" w:rsidP="00552696">
      <w:pPr>
        <w:pStyle w:val="ListParagraph"/>
        <w:numPr>
          <w:ilvl w:val="0"/>
          <w:numId w:val="29"/>
        </w:numPr>
        <w:rPr>
          <w:b/>
          <w:bCs/>
        </w:rPr>
      </w:pPr>
      <w:proofErr w:type="spellStart"/>
      <w:r>
        <w:rPr>
          <w:b/>
          <w:bCs/>
        </w:rPr>
        <w:t>Sci</w:t>
      </w:r>
      <w:r w:rsidR="00B5005D">
        <w:rPr>
          <w:b/>
          <w:bCs/>
        </w:rPr>
        <w:t>r</w:t>
      </w:r>
      <w:r>
        <w:rPr>
          <w:b/>
          <w:bCs/>
        </w:rPr>
        <w:t>ptlets</w:t>
      </w:r>
      <w:proofErr w:type="spellEnd"/>
      <w:r w:rsidR="002A05C6">
        <w:rPr>
          <w:b/>
          <w:bCs/>
        </w:rPr>
        <w:t xml:space="preserve">: </w:t>
      </w:r>
      <w:r w:rsidR="002A05C6" w:rsidRPr="002A05C6">
        <w:rPr>
          <w:b/>
          <w:bCs/>
          <w:color w:val="EE0000"/>
        </w:rPr>
        <w:t>&lt;%</w:t>
      </w:r>
      <w:r w:rsidR="002A05C6" w:rsidRPr="002A05C6">
        <w:rPr>
          <w:b/>
          <w:bCs/>
          <w:color w:val="EE0000"/>
        </w:rPr>
        <w:tab/>
        <w:t>%&gt;</w:t>
      </w:r>
      <w:r w:rsidR="002A05C6" w:rsidRPr="002A05C6">
        <w:rPr>
          <w:b/>
          <w:bCs/>
        </w:rPr>
        <w:t>:</w:t>
      </w:r>
      <w:r w:rsidR="002A05C6">
        <w:rPr>
          <w:b/>
          <w:bCs/>
        </w:rPr>
        <w:t xml:space="preserve"> </w:t>
      </w:r>
      <w:proofErr w:type="spellStart"/>
      <w:r w:rsidR="002A05C6">
        <w:t>Scriplets</w:t>
      </w:r>
      <w:proofErr w:type="spellEnd"/>
      <w:r w:rsidR="002A05C6">
        <w:t xml:space="preserve"> are the most versatile type of scripting elements. We can use </w:t>
      </w:r>
      <w:proofErr w:type="spellStart"/>
      <w:r w:rsidR="002A05C6">
        <w:t>Scriplets</w:t>
      </w:r>
      <w:proofErr w:type="spellEnd"/>
      <w:r w:rsidR="002A05C6">
        <w:t xml:space="preserve"> for various tasks like accessing and modifying variables, performing calculations, interacting with object</w:t>
      </w:r>
      <w:r w:rsidR="001E1AC5">
        <w:t>s</w:t>
      </w:r>
      <w:r w:rsidR="002A05C6">
        <w:t xml:space="preserve"> for access, Session management, controlling the flow of logic using conditional and looping statements etc.</w:t>
      </w:r>
    </w:p>
    <w:p w14:paraId="66F476DA" w14:textId="5B67029E" w:rsidR="008C28C0" w:rsidRPr="008C28C0" w:rsidRDefault="008C28C0" w:rsidP="008C28C0">
      <w:pPr>
        <w:rPr>
          <w:b/>
          <w:bCs/>
        </w:rPr>
      </w:pPr>
      <w:r w:rsidRPr="008C28C0">
        <w:rPr>
          <w:b/>
          <w:bCs/>
          <w:noProof/>
        </w:rPr>
        <w:drawing>
          <wp:inline distT="0" distB="0" distL="0" distR="0" wp14:anchorId="19DC4C68" wp14:editId="336BDF90">
            <wp:extent cx="5550185" cy="3562533"/>
            <wp:effectExtent l="0" t="0" r="0" b="0"/>
            <wp:docPr id="12681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09140" name=""/>
                    <pic:cNvPicPr/>
                  </pic:nvPicPr>
                  <pic:blipFill>
                    <a:blip r:embed="rId65"/>
                    <a:stretch>
                      <a:fillRect/>
                    </a:stretch>
                  </pic:blipFill>
                  <pic:spPr>
                    <a:xfrm>
                      <a:off x="0" y="0"/>
                      <a:ext cx="5550185" cy="3562533"/>
                    </a:xfrm>
                    <a:prstGeom prst="rect">
                      <a:avLst/>
                    </a:prstGeom>
                  </pic:spPr>
                </pic:pic>
              </a:graphicData>
            </a:graphic>
          </wp:inline>
        </w:drawing>
      </w:r>
    </w:p>
    <w:p w14:paraId="66AC4B60" w14:textId="14E2231F" w:rsidR="00784EA3" w:rsidRDefault="00784EA3" w:rsidP="00327763">
      <w:pPr>
        <w:pStyle w:val="Heading1"/>
      </w:pPr>
      <w:r>
        <w:lastRenderedPageBreak/>
        <w:t>Directives</w:t>
      </w:r>
      <w:r w:rsidR="00BF047B">
        <w:t xml:space="preserve"> &lt;%@</w:t>
      </w:r>
      <w:r w:rsidR="00BF047B">
        <w:tab/>
        <w:t>%&gt;</w:t>
      </w:r>
    </w:p>
    <w:p w14:paraId="6534BA3E" w14:textId="57A6704D" w:rsidR="00BF047B" w:rsidRPr="00BF047B" w:rsidRDefault="00BF047B" w:rsidP="00784EA3">
      <w:r>
        <w:t>Directives are special elements that provides instructions to the web container on how to process and translate a JSP page into its corresponding servlet. These Directives are essentially messages that configure various aspects of the JSP page behavior.</w:t>
      </w:r>
    </w:p>
    <w:p w14:paraId="053001B7" w14:textId="03B96380" w:rsidR="00784EA3" w:rsidRDefault="00784EA3" w:rsidP="00784EA3">
      <w:r>
        <w:t>There are three</w:t>
      </w:r>
      <w:r w:rsidR="00BF047B">
        <w:t xml:space="preserve"> types of</w:t>
      </w:r>
      <w:r>
        <w:t xml:space="preserve"> directives  </w:t>
      </w:r>
    </w:p>
    <w:p w14:paraId="4A0041C3" w14:textId="681A25E6" w:rsidR="00387E85" w:rsidRPr="00387E85" w:rsidRDefault="00784EA3" w:rsidP="00387E85">
      <w:pPr>
        <w:pStyle w:val="ListParagraph"/>
        <w:numPr>
          <w:ilvl w:val="0"/>
          <w:numId w:val="30"/>
        </w:numPr>
        <w:rPr>
          <w:b/>
          <w:bCs/>
        </w:rPr>
      </w:pPr>
      <w:r w:rsidRPr="00BF047B">
        <w:rPr>
          <w:b/>
          <w:bCs/>
        </w:rPr>
        <w:t>Page</w:t>
      </w:r>
      <w:r w:rsidR="00856766">
        <w:rPr>
          <w:b/>
          <w:bCs/>
        </w:rPr>
        <w:t xml:space="preserve"> Directive</w:t>
      </w:r>
      <w:r w:rsidR="00BF047B">
        <w:rPr>
          <w:b/>
          <w:bCs/>
        </w:rPr>
        <w:t xml:space="preserve"> </w:t>
      </w:r>
      <w:hyperlink r:id="rId66" w:history="1">
        <w:r w:rsidR="00BF047B" w:rsidRPr="00BF047B">
          <w:rPr>
            <w:rStyle w:val="Hyperlink"/>
            <w:b/>
            <w:bCs/>
            <w:u w:val="none"/>
          </w:rPr>
          <w:t>%@page</w:t>
        </w:r>
        <w:proofErr w:type="gramStart"/>
        <w:r w:rsidR="00BF047B">
          <w:rPr>
            <w:rStyle w:val="Hyperlink"/>
            <w:b/>
            <w:bCs/>
            <w:u w:val="none"/>
          </w:rPr>
          <w:tab/>
        </w:r>
        <w:r w:rsidR="00BF047B" w:rsidRPr="00BF047B">
          <w:rPr>
            <w:rStyle w:val="Hyperlink"/>
            <w:b/>
            <w:bCs/>
            <w:u w:val="none"/>
          </w:rPr>
          <w:t>”%</w:t>
        </w:r>
        <w:proofErr w:type="gramEnd"/>
      </w:hyperlink>
      <w:r w:rsidR="00BF047B">
        <w:rPr>
          <w:b/>
          <w:bCs/>
          <w:color w:val="731C3F" w:themeColor="accent1"/>
        </w:rPr>
        <w:t xml:space="preserve"> :</w:t>
      </w:r>
      <w:r w:rsidR="00BF047B" w:rsidRPr="00BF047B">
        <w:t>Page directive is used to define various attributes</w:t>
      </w:r>
      <w:r w:rsidR="00BF047B">
        <w:t xml:space="preserve"> that applies to the entire JSP page some common </w:t>
      </w:r>
      <w:r w:rsidR="005508E8">
        <w:t>attributes</w:t>
      </w:r>
      <w:r w:rsidR="00BF047B">
        <w:t xml:space="preserve"> are import, content type, extends, page encoding, etc.</w:t>
      </w:r>
    </w:p>
    <w:p w14:paraId="38C16413" w14:textId="064E615D" w:rsidR="00784EA3" w:rsidRPr="00BF047B" w:rsidRDefault="00784EA3" w:rsidP="00784EA3">
      <w:pPr>
        <w:pStyle w:val="ListParagraph"/>
        <w:numPr>
          <w:ilvl w:val="0"/>
          <w:numId w:val="30"/>
        </w:numPr>
        <w:rPr>
          <w:b/>
          <w:bCs/>
        </w:rPr>
      </w:pPr>
      <w:r w:rsidRPr="00BF047B">
        <w:rPr>
          <w:b/>
          <w:bCs/>
        </w:rPr>
        <w:t>Include</w:t>
      </w:r>
      <w:r w:rsidR="00856766">
        <w:rPr>
          <w:b/>
          <w:bCs/>
        </w:rPr>
        <w:t xml:space="preserve"> Directive</w:t>
      </w:r>
      <w:r w:rsidR="00BF047B">
        <w:rPr>
          <w:b/>
          <w:bCs/>
        </w:rPr>
        <w:t xml:space="preserve"> </w:t>
      </w:r>
      <w:r w:rsidR="00BF047B" w:rsidRPr="00BF047B">
        <w:rPr>
          <w:b/>
          <w:bCs/>
          <w:color w:val="62C7AD" w:themeColor="accent3"/>
        </w:rPr>
        <w:t>&lt;%@include</w:t>
      </w:r>
      <w:r w:rsidR="00BF047B" w:rsidRPr="00BF047B">
        <w:rPr>
          <w:b/>
          <w:bCs/>
          <w:color w:val="62C7AD" w:themeColor="accent3"/>
        </w:rPr>
        <w:tab/>
        <w:t>%&gt;</w:t>
      </w:r>
      <w:r w:rsidR="005508E8" w:rsidRPr="005508E8">
        <w:rPr>
          <w:b/>
          <w:bCs/>
        </w:rPr>
        <w:t>:</w:t>
      </w:r>
      <w:r w:rsidR="00856766">
        <w:rPr>
          <w:b/>
          <w:bCs/>
        </w:rPr>
        <w:t xml:space="preserve"> </w:t>
      </w:r>
      <w:r w:rsidR="00856766">
        <w:t>It is used to include content of another file (HTML, JSP, Text Files) into the current JSP page.</w:t>
      </w:r>
      <w:r w:rsidR="00387E85">
        <w:t xml:space="preserve"> This is useful for creating reusable components like headers, footers or navigation menus.</w:t>
      </w:r>
    </w:p>
    <w:p w14:paraId="68CA428B" w14:textId="49B62387" w:rsidR="00784EA3" w:rsidRPr="00BF047B" w:rsidRDefault="00784EA3" w:rsidP="00784EA3">
      <w:pPr>
        <w:pStyle w:val="ListParagraph"/>
        <w:numPr>
          <w:ilvl w:val="0"/>
          <w:numId w:val="30"/>
        </w:numPr>
        <w:rPr>
          <w:b/>
          <w:bCs/>
        </w:rPr>
      </w:pPr>
      <w:proofErr w:type="spellStart"/>
      <w:r w:rsidRPr="00BF047B">
        <w:rPr>
          <w:b/>
          <w:bCs/>
        </w:rPr>
        <w:t>Taglib</w:t>
      </w:r>
      <w:proofErr w:type="spellEnd"/>
      <w:r w:rsidR="00856766">
        <w:rPr>
          <w:b/>
          <w:bCs/>
        </w:rPr>
        <w:t xml:space="preserve"> Directive</w:t>
      </w:r>
      <w:r w:rsidR="00BF047B">
        <w:rPr>
          <w:b/>
          <w:bCs/>
        </w:rPr>
        <w:t xml:space="preserve"> </w:t>
      </w:r>
      <w:r w:rsidR="00BF047B" w:rsidRPr="00856766">
        <w:rPr>
          <w:b/>
          <w:bCs/>
          <w:color w:val="00B0F0"/>
        </w:rPr>
        <w:t>&lt;%@</w:t>
      </w:r>
      <w:proofErr w:type="spellStart"/>
      <w:r w:rsidR="00327763">
        <w:rPr>
          <w:b/>
          <w:bCs/>
          <w:color w:val="00B0F0"/>
        </w:rPr>
        <w:t>taglib</w:t>
      </w:r>
      <w:proofErr w:type="spellEnd"/>
      <w:r w:rsidR="00856766" w:rsidRPr="00856766">
        <w:rPr>
          <w:b/>
          <w:bCs/>
          <w:color w:val="00B0F0"/>
        </w:rPr>
        <w:tab/>
      </w:r>
      <w:r w:rsidR="00BF047B" w:rsidRPr="00856766">
        <w:rPr>
          <w:b/>
          <w:bCs/>
          <w:color w:val="00B0F0"/>
        </w:rPr>
        <w:t xml:space="preserve"> %&gt;</w:t>
      </w:r>
      <w:r w:rsidR="00327763">
        <w:rPr>
          <w:b/>
          <w:bCs/>
        </w:rPr>
        <w:t xml:space="preserve">: </w:t>
      </w:r>
      <w:r w:rsidR="00327763">
        <w:t xml:space="preserve">This Directive is used to declare custom tag libraries or standard tag libraries that we want to use within </w:t>
      </w:r>
      <w:r w:rsidR="005D236F">
        <w:t>JSP</w:t>
      </w:r>
      <w:r w:rsidR="00327763">
        <w:t xml:space="preserve"> page</w:t>
      </w:r>
      <w:r w:rsidR="005D236F">
        <w:t>. Tag libraries provide reusable components and functionality that can simplify JSP development</w:t>
      </w:r>
      <w:r w:rsidR="006F18DA">
        <w:t>.</w:t>
      </w:r>
    </w:p>
    <w:p w14:paraId="4767F0C6" w14:textId="77777777" w:rsidR="00552696" w:rsidRDefault="00552696" w:rsidP="00552696"/>
    <w:p w14:paraId="2B4EFD79" w14:textId="77777777" w:rsidR="00643904" w:rsidRDefault="00643904" w:rsidP="00552696"/>
    <w:p w14:paraId="23BE54CF" w14:textId="77777777" w:rsidR="00643904" w:rsidRDefault="00643904" w:rsidP="00552696"/>
    <w:p w14:paraId="3AC64840" w14:textId="77777777" w:rsidR="00643904" w:rsidRDefault="00643904" w:rsidP="00552696"/>
    <w:p w14:paraId="051398B7" w14:textId="77777777" w:rsidR="00643904" w:rsidRDefault="00643904" w:rsidP="00552696"/>
    <w:p w14:paraId="4ABC6F5F" w14:textId="77777777" w:rsidR="00643904" w:rsidRDefault="00643904" w:rsidP="00552696"/>
    <w:p w14:paraId="16D08B39" w14:textId="77777777" w:rsidR="00643904" w:rsidRDefault="00643904" w:rsidP="00552696"/>
    <w:p w14:paraId="2FA05722" w14:textId="77777777" w:rsidR="00643904" w:rsidRDefault="00643904" w:rsidP="00552696"/>
    <w:p w14:paraId="2C029D4E" w14:textId="77777777" w:rsidR="00643904" w:rsidRDefault="00643904" w:rsidP="00552696"/>
    <w:p w14:paraId="33F4B39A" w14:textId="77777777" w:rsidR="00643904" w:rsidRDefault="00643904" w:rsidP="00552696"/>
    <w:p w14:paraId="4B20E68A" w14:textId="5440BF29" w:rsidR="00643904" w:rsidRDefault="00F03C80" w:rsidP="00552696">
      <w:r w:rsidRPr="00F03C80">
        <w:rPr>
          <w:noProof/>
        </w:rPr>
        <w:lastRenderedPageBreak/>
        <w:drawing>
          <wp:inline distT="0" distB="0" distL="0" distR="0" wp14:anchorId="52F2597E" wp14:editId="36600932">
            <wp:extent cx="2749691" cy="666784"/>
            <wp:effectExtent l="0" t="0" r="0" b="0"/>
            <wp:docPr id="11688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6770" name=""/>
                    <pic:cNvPicPr/>
                  </pic:nvPicPr>
                  <pic:blipFill>
                    <a:blip r:embed="rId67"/>
                    <a:stretch>
                      <a:fillRect/>
                    </a:stretch>
                  </pic:blipFill>
                  <pic:spPr>
                    <a:xfrm>
                      <a:off x="0" y="0"/>
                      <a:ext cx="2749691" cy="666784"/>
                    </a:xfrm>
                    <a:prstGeom prst="rect">
                      <a:avLst/>
                    </a:prstGeom>
                  </pic:spPr>
                </pic:pic>
              </a:graphicData>
            </a:graphic>
          </wp:inline>
        </w:drawing>
      </w:r>
    </w:p>
    <w:p w14:paraId="446D8DF8" w14:textId="1A170D06" w:rsidR="00F03C80" w:rsidRDefault="00F03C80" w:rsidP="00552696">
      <w:r w:rsidRPr="00F03C80">
        <w:rPr>
          <w:noProof/>
        </w:rPr>
        <w:drawing>
          <wp:inline distT="0" distB="0" distL="0" distR="0" wp14:anchorId="015B56B5" wp14:editId="281A01B9">
            <wp:extent cx="4769095" cy="768389"/>
            <wp:effectExtent l="0" t="0" r="0" b="0"/>
            <wp:docPr id="68906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0598" name=""/>
                    <pic:cNvPicPr/>
                  </pic:nvPicPr>
                  <pic:blipFill>
                    <a:blip r:embed="rId68"/>
                    <a:stretch>
                      <a:fillRect/>
                    </a:stretch>
                  </pic:blipFill>
                  <pic:spPr>
                    <a:xfrm>
                      <a:off x="0" y="0"/>
                      <a:ext cx="4769095" cy="768389"/>
                    </a:xfrm>
                    <a:prstGeom prst="rect">
                      <a:avLst/>
                    </a:prstGeom>
                  </pic:spPr>
                </pic:pic>
              </a:graphicData>
            </a:graphic>
          </wp:inline>
        </w:drawing>
      </w:r>
    </w:p>
    <w:p w14:paraId="47C70C6E" w14:textId="3E83F58A" w:rsidR="00643904" w:rsidRDefault="00F03C80" w:rsidP="00552696">
      <w:r>
        <w:rPr>
          <w:noProof/>
        </w:rPr>
        <mc:AlternateContent>
          <mc:Choice Requires="wps">
            <w:drawing>
              <wp:anchor distT="0" distB="0" distL="114300" distR="114300" simplePos="0" relativeHeight="251688960" behindDoc="0" locked="0" layoutInCell="1" allowOverlap="1" wp14:anchorId="676F7530" wp14:editId="10413792">
                <wp:simplePos x="0" y="0"/>
                <wp:positionH relativeFrom="column">
                  <wp:posOffset>1659988</wp:posOffset>
                </wp:positionH>
                <wp:positionV relativeFrom="paragraph">
                  <wp:posOffset>42692</wp:posOffset>
                </wp:positionV>
                <wp:extent cx="400929" cy="794824"/>
                <wp:effectExtent l="19050" t="0" r="37465" b="43815"/>
                <wp:wrapNone/>
                <wp:docPr id="1539087543" name="Arrow: Down 19"/>
                <wp:cNvGraphicFramePr/>
                <a:graphic xmlns:a="http://schemas.openxmlformats.org/drawingml/2006/main">
                  <a:graphicData uri="http://schemas.microsoft.com/office/word/2010/wordprocessingShape">
                    <wps:wsp>
                      <wps:cNvSpPr/>
                      <wps:spPr>
                        <a:xfrm>
                          <a:off x="0" y="0"/>
                          <a:ext cx="400929" cy="79482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AF5D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9" o:spid="_x0000_s1026" type="#_x0000_t67" style="position:absolute;margin-left:130.7pt;margin-top:3.35pt;width:31.55pt;height:62.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" adj="16152" fillcolor="#731c3f [3204]" strokecolor="#100409 [484]" strokeweight="1pt"/>
            </w:pict>
          </mc:Fallback>
        </mc:AlternateContent>
      </w:r>
    </w:p>
    <w:p w14:paraId="2AC5F320" w14:textId="77777777" w:rsidR="00F03C80" w:rsidRDefault="00F03C80" w:rsidP="00552696"/>
    <w:p w14:paraId="1445F503" w14:textId="77777777" w:rsidR="00F03C80" w:rsidRDefault="00F03C80" w:rsidP="00552696"/>
    <w:p w14:paraId="141425F2" w14:textId="392F3F68" w:rsidR="00643904" w:rsidRDefault="00F03C80" w:rsidP="00552696">
      <w:r w:rsidRPr="00F03C80">
        <w:rPr>
          <w:noProof/>
        </w:rPr>
        <w:drawing>
          <wp:inline distT="0" distB="0" distL="0" distR="0" wp14:anchorId="64A04CC6" wp14:editId="74AE3985">
            <wp:extent cx="3035456" cy="400071"/>
            <wp:effectExtent l="0" t="0" r="0" b="0"/>
            <wp:docPr id="33972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4407" name=""/>
                    <pic:cNvPicPr/>
                  </pic:nvPicPr>
                  <pic:blipFill>
                    <a:blip r:embed="rId69"/>
                    <a:stretch>
                      <a:fillRect/>
                    </a:stretch>
                  </pic:blipFill>
                  <pic:spPr>
                    <a:xfrm>
                      <a:off x="0" y="0"/>
                      <a:ext cx="3035456" cy="400071"/>
                    </a:xfrm>
                    <a:prstGeom prst="rect">
                      <a:avLst/>
                    </a:prstGeom>
                  </pic:spPr>
                </pic:pic>
              </a:graphicData>
            </a:graphic>
          </wp:inline>
        </w:drawing>
      </w:r>
    </w:p>
    <w:p w14:paraId="19A7A0F8" w14:textId="61A4C07F" w:rsidR="00F03C80" w:rsidRDefault="00F03C80" w:rsidP="00552696">
      <w:r w:rsidRPr="00F03C80">
        <w:rPr>
          <w:noProof/>
        </w:rPr>
        <w:drawing>
          <wp:inline distT="0" distB="0" distL="0" distR="0" wp14:anchorId="0879B8C2" wp14:editId="40B19E2D">
            <wp:extent cx="5505733" cy="5010407"/>
            <wp:effectExtent l="0" t="0" r="0" b="0"/>
            <wp:docPr id="24488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81858" name=""/>
                    <pic:cNvPicPr/>
                  </pic:nvPicPr>
                  <pic:blipFill>
                    <a:blip r:embed="rId70"/>
                    <a:stretch>
                      <a:fillRect/>
                    </a:stretch>
                  </pic:blipFill>
                  <pic:spPr>
                    <a:xfrm>
                      <a:off x="0" y="0"/>
                      <a:ext cx="5505733" cy="5010407"/>
                    </a:xfrm>
                    <a:prstGeom prst="rect">
                      <a:avLst/>
                    </a:prstGeom>
                  </pic:spPr>
                </pic:pic>
              </a:graphicData>
            </a:graphic>
          </wp:inline>
        </w:drawing>
      </w:r>
    </w:p>
    <w:p w14:paraId="3CFE07BE" w14:textId="0CF88FCA" w:rsidR="00643904" w:rsidRDefault="00643904" w:rsidP="00552696"/>
    <w:p w14:paraId="02B98793" w14:textId="1BE2FE41" w:rsidR="00643904" w:rsidRDefault="00643904" w:rsidP="00552696">
      <w:r w:rsidRPr="00643904">
        <w:rPr>
          <w:noProof/>
        </w:rPr>
        <w:lastRenderedPageBreak/>
        <w:drawing>
          <wp:inline distT="0" distB="0" distL="0" distR="0" wp14:anchorId="6E40BA4F" wp14:editId="44385977">
            <wp:extent cx="5467631" cy="2940201"/>
            <wp:effectExtent l="0" t="0" r="0" b="0"/>
            <wp:docPr id="2717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4279" name=""/>
                    <pic:cNvPicPr/>
                  </pic:nvPicPr>
                  <pic:blipFill>
                    <a:blip r:embed="rId71"/>
                    <a:stretch>
                      <a:fillRect/>
                    </a:stretch>
                  </pic:blipFill>
                  <pic:spPr>
                    <a:xfrm>
                      <a:off x="0" y="0"/>
                      <a:ext cx="5467631" cy="2940201"/>
                    </a:xfrm>
                    <a:prstGeom prst="rect">
                      <a:avLst/>
                    </a:prstGeom>
                  </pic:spPr>
                </pic:pic>
              </a:graphicData>
            </a:graphic>
          </wp:inline>
        </w:drawing>
      </w:r>
    </w:p>
    <w:p w14:paraId="762DDE59" w14:textId="2AA09BDA" w:rsidR="00643904" w:rsidRDefault="00643904" w:rsidP="00552696">
      <w:proofErr w:type="spellStart"/>
      <w:r>
        <w:t>CheckPrime.jsp</w:t>
      </w:r>
      <w:proofErr w:type="spellEnd"/>
      <w:r>
        <w:t>&gt;&gt;&gt;</w:t>
      </w:r>
    </w:p>
    <w:p w14:paraId="3C94710C" w14:textId="77777777" w:rsidR="00643904" w:rsidRDefault="00643904" w:rsidP="00552696"/>
    <w:p w14:paraId="6AAA9CC7" w14:textId="61D4D24B" w:rsidR="00643904" w:rsidRDefault="00643904" w:rsidP="00552696">
      <w:r w:rsidRPr="00643904">
        <w:rPr>
          <w:noProof/>
        </w:rPr>
        <w:drawing>
          <wp:inline distT="0" distB="0" distL="0" distR="0" wp14:anchorId="454B427E" wp14:editId="7342C292">
            <wp:extent cx="5569236" cy="4045158"/>
            <wp:effectExtent l="0" t="0" r="0" b="0"/>
            <wp:docPr id="5141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74507" name=""/>
                    <pic:cNvPicPr/>
                  </pic:nvPicPr>
                  <pic:blipFill>
                    <a:blip r:embed="rId72"/>
                    <a:stretch>
                      <a:fillRect/>
                    </a:stretch>
                  </pic:blipFill>
                  <pic:spPr>
                    <a:xfrm>
                      <a:off x="0" y="0"/>
                      <a:ext cx="5569236" cy="4045158"/>
                    </a:xfrm>
                    <a:prstGeom prst="rect">
                      <a:avLst/>
                    </a:prstGeom>
                  </pic:spPr>
                </pic:pic>
              </a:graphicData>
            </a:graphic>
          </wp:inline>
        </w:drawing>
      </w:r>
    </w:p>
    <w:p w14:paraId="10021FDD" w14:textId="77777777" w:rsidR="00643904" w:rsidRDefault="00643904" w:rsidP="00552696"/>
    <w:p w14:paraId="0A1A9D42" w14:textId="77777777" w:rsidR="00643904" w:rsidRDefault="00643904" w:rsidP="00552696"/>
    <w:p w14:paraId="21ADFF5B" w14:textId="77777777" w:rsidR="00332024" w:rsidRDefault="00332024" w:rsidP="00552696">
      <w:pPr>
        <w:rPr>
          <w:noProof/>
        </w:rPr>
      </w:pPr>
    </w:p>
    <w:p w14:paraId="2A652A7C" w14:textId="77777777" w:rsidR="00332024" w:rsidRDefault="00332024" w:rsidP="00552696">
      <w:pPr>
        <w:rPr>
          <w:noProof/>
        </w:rPr>
      </w:pPr>
    </w:p>
    <w:p w14:paraId="6F67EE1E" w14:textId="061BA3DA" w:rsidR="00643904" w:rsidRDefault="00643904" w:rsidP="00552696">
      <w:r w:rsidRPr="00643904">
        <w:rPr>
          <w:noProof/>
        </w:rPr>
        <w:drawing>
          <wp:inline distT="0" distB="0" distL="0" distR="0" wp14:anchorId="5168E814" wp14:editId="401ACEF5">
            <wp:extent cx="3608363" cy="1322496"/>
            <wp:effectExtent l="0" t="0" r="0" b="0"/>
            <wp:docPr id="15653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83610" name=""/>
                    <pic:cNvPicPr/>
                  </pic:nvPicPr>
                  <pic:blipFill rotWithShape="1">
                    <a:blip r:embed="rId73"/>
                    <a:srcRect l="5095" t="38802" r="7782" b="15456"/>
                    <a:stretch>
                      <a:fillRect/>
                    </a:stretch>
                  </pic:blipFill>
                  <pic:spPr bwMode="auto">
                    <a:xfrm>
                      <a:off x="0" y="0"/>
                      <a:ext cx="3620741" cy="1327033"/>
                    </a:xfrm>
                    <a:prstGeom prst="rect">
                      <a:avLst/>
                    </a:prstGeom>
                    <a:ln>
                      <a:noFill/>
                    </a:ln>
                    <a:extLst>
                      <a:ext uri="{53640926-AAD7-44D8-BBD7-CCE9431645EC}">
                        <a14:shadowObscured xmlns:a14="http://schemas.microsoft.com/office/drawing/2010/main"/>
                      </a:ext>
                    </a:extLst>
                  </pic:spPr>
                </pic:pic>
              </a:graphicData>
            </a:graphic>
          </wp:inline>
        </w:drawing>
      </w:r>
      <w:r w:rsidR="00332024" w:rsidRPr="00332024">
        <w:rPr>
          <w:noProof/>
        </w:rPr>
        <w:drawing>
          <wp:inline distT="0" distB="0" distL="0" distR="0" wp14:anchorId="541C777B" wp14:editId="6320901C">
            <wp:extent cx="2150727" cy="1413803"/>
            <wp:effectExtent l="0" t="0" r="2540" b="0"/>
            <wp:docPr id="163949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91767" name=""/>
                    <pic:cNvPicPr/>
                  </pic:nvPicPr>
                  <pic:blipFill>
                    <a:blip r:embed="rId74"/>
                    <a:stretch>
                      <a:fillRect/>
                    </a:stretch>
                  </pic:blipFill>
                  <pic:spPr>
                    <a:xfrm>
                      <a:off x="0" y="0"/>
                      <a:ext cx="2157431" cy="1418210"/>
                    </a:xfrm>
                    <a:prstGeom prst="rect">
                      <a:avLst/>
                    </a:prstGeom>
                  </pic:spPr>
                </pic:pic>
              </a:graphicData>
            </a:graphic>
          </wp:inline>
        </w:drawing>
      </w:r>
    </w:p>
    <w:p w14:paraId="70F45B53" w14:textId="77777777" w:rsidR="00332024" w:rsidRDefault="00332024" w:rsidP="00552696">
      <w:pPr>
        <w:rPr>
          <w:noProof/>
        </w:rPr>
      </w:pPr>
    </w:p>
    <w:p w14:paraId="12AF2519" w14:textId="15AB8AB1" w:rsidR="00643904" w:rsidRDefault="00643904" w:rsidP="00552696">
      <w:r w:rsidRPr="00643904">
        <w:rPr>
          <w:noProof/>
        </w:rPr>
        <w:drawing>
          <wp:inline distT="0" distB="0" distL="0" distR="0" wp14:anchorId="77CFB336" wp14:editId="482384D4">
            <wp:extent cx="5247005" cy="4051495"/>
            <wp:effectExtent l="0" t="0" r="0" b="6350"/>
            <wp:docPr id="20588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72081" name=""/>
                    <pic:cNvPicPr/>
                  </pic:nvPicPr>
                  <pic:blipFill rotWithShape="1">
                    <a:blip r:embed="rId75"/>
                    <a:srcRect l="1390" b="11133"/>
                    <a:stretch>
                      <a:fillRect/>
                    </a:stretch>
                  </pic:blipFill>
                  <pic:spPr bwMode="auto">
                    <a:xfrm>
                      <a:off x="0" y="0"/>
                      <a:ext cx="5247571" cy="4051932"/>
                    </a:xfrm>
                    <a:prstGeom prst="rect">
                      <a:avLst/>
                    </a:prstGeom>
                    <a:ln>
                      <a:noFill/>
                    </a:ln>
                    <a:extLst>
                      <a:ext uri="{53640926-AAD7-44D8-BBD7-CCE9431645EC}">
                        <a14:shadowObscured xmlns:a14="http://schemas.microsoft.com/office/drawing/2010/main"/>
                      </a:ext>
                    </a:extLst>
                  </pic:spPr>
                </pic:pic>
              </a:graphicData>
            </a:graphic>
          </wp:inline>
        </w:drawing>
      </w:r>
    </w:p>
    <w:p w14:paraId="34450BC7" w14:textId="2A9381FE" w:rsidR="00332024" w:rsidRDefault="00332024" w:rsidP="00552696">
      <w:r w:rsidRPr="00332024">
        <w:rPr>
          <w:noProof/>
        </w:rPr>
        <w:drawing>
          <wp:inline distT="0" distB="0" distL="0" distR="0" wp14:anchorId="77EEBE6B" wp14:editId="1D0C0436">
            <wp:extent cx="4083260" cy="958899"/>
            <wp:effectExtent l="0" t="0" r="0" b="0"/>
            <wp:docPr id="46884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9317" name=""/>
                    <pic:cNvPicPr/>
                  </pic:nvPicPr>
                  <pic:blipFill>
                    <a:blip r:embed="rId76"/>
                    <a:stretch>
                      <a:fillRect/>
                    </a:stretch>
                  </pic:blipFill>
                  <pic:spPr>
                    <a:xfrm>
                      <a:off x="0" y="0"/>
                      <a:ext cx="4083260" cy="958899"/>
                    </a:xfrm>
                    <a:prstGeom prst="rect">
                      <a:avLst/>
                    </a:prstGeom>
                  </pic:spPr>
                </pic:pic>
              </a:graphicData>
            </a:graphic>
          </wp:inline>
        </w:drawing>
      </w:r>
    </w:p>
    <w:p w14:paraId="4B683CB7" w14:textId="46107C6A" w:rsidR="00643904" w:rsidRDefault="00643904" w:rsidP="00552696">
      <w:r w:rsidRPr="00643904">
        <w:rPr>
          <w:noProof/>
        </w:rPr>
        <w:lastRenderedPageBreak/>
        <w:drawing>
          <wp:inline distT="0" distB="0" distL="0" distR="0" wp14:anchorId="0181C547" wp14:editId="402C5A7F">
            <wp:extent cx="3372180" cy="2228787"/>
            <wp:effectExtent l="0" t="0" r="0" b="635"/>
            <wp:docPr id="214335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4727" name=""/>
                    <pic:cNvPicPr/>
                  </pic:nvPicPr>
                  <pic:blipFill>
                    <a:blip r:embed="rId77"/>
                    <a:stretch>
                      <a:fillRect/>
                    </a:stretch>
                  </pic:blipFill>
                  <pic:spPr>
                    <a:xfrm>
                      <a:off x="0" y="0"/>
                      <a:ext cx="3376799" cy="2231840"/>
                    </a:xfrm>
                    <a:prstGeom prst="rect">
                      <a:avLst/>
                    </a:prstGeom>
                  </pic:spPr>
                </pic:pic>
              </a:graphicData>
            </a:graphic>
          </wp:inline>
        </w:drawing>
      </w:r>
    </w:p>
    <w:p w14:paraId="085DE07E" w14:textId="3080E45A" w:rsidR="00643904" w:rsidRDefault="00643904" w:rsidP="00552696">
      <w:r w:rsidRPr="00643904">
        <w:rPr>
          <w:noProof/>
        </w:rPr>
        <w:drawing>
          <wp:inline distT="0" distB="0" distL="0" distR="0" wp14:anchorId="5BC50E23" wp14:editId="57BB66E8">
            <wp:extent cx="5481114" cy="3134073"/>
            <wp:effectExtent l="0" t="0" r="5715" b="9525"/>
            <wp:docPr id="120049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8258" name=""/>
                    <pic:cNvPicPr/>
                  </pic:nvPicPr>
                  <pic:blipFill>
                    <a:blip r:embed="rId78"/>
                    <a:stretch>
                      <a:fillRect/>
                    </a:stretch>
                  </pic:blipFill>
                  <pic:spPr>
                    <a:xfrm>
                      <a:off x="0" y="0"/>
                      <a:ext cx="5485084" cy="3136343"/>
                    </a:xfrm>
                    <a:prstGeom prst="rect">
                      <a:avLst/>
                    </a:prstGeom>
                  </pic:spPr>
                </pic:pic>
              </a:graphicData>
            </a:graphic>
          </wp:inline>
        </w:drawing>
      </w:r>
    </w:p>
    <w:p w14:paraId="4E8ACFA8" w14:textId="5A5ABD77" w:rsidR="00643904" w:rsidRDefault="00643904" w:rsidP="00552696">
      <w:r w:rsidRPr="00643904">
        <w:rPr>
          <w:noProof/>
        </w:rPr>
        <w:drawing>
          <wp:anchor distT="0" distB="0" distL="114300" distR="114300" simplePos="0" relativeHeight="251689984" behindDoc="0" locked="0" layoutInCell="1" allowOverlap="1" wp14:anchorId="6B2E99F0" wp14:editId="086F70B2">
            <wp:simplePos x="914400" y="6018835"/>
            <wp:positionH relativeFrom="column">
              <wp:align>left</wp:align>
            </wp:positionH>
            <wp:positionV relativeFrom="paragraph">
              <wp:align>top</wp:align>
            </wp:positionV>
            <wp:extent cx="4926132" cy="2555168"/>
            <wp:effectExtent l="0" t="0" r="8255" b="0"/>
            <wp:wrapSquare wrapText="bothSides"/>
            <wp:docPr id="149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425"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26132" cy="2555168"/>
                    </a:xfrm>
                    <a:prstGeom prst="rect">
                      <a:avLst/>
                    </a:prstGeom>
                  </pic:spPr>
                </pic:pic>
              </a:graphicData>
            </a:graphic>
          </wp:anchor>
        </w:drawing>
      </w:r>
      <w:r w:rsidR="00B5005D">
        <w:br w:type="textWrapping" w:clear="all"/>
      </w:r>
    </w:p>
    <w:p w14:paraId="50B1055D" w14:textId="330DAD30" w:rsidR="00D719FF" w:rsidRPr="00CC4A35" w:rsidRDefault="00D719FF" w:rsidP="00D719FF">
      <w:pPr>
        <w:pStyle w:val="Heading1"/>
        <w:rPr>
          <w:lang w:val="en-IN"/>
        </w:rPr>
      </w:pPr>
      <w:r>
        <w:lastRenderedPageBreak/>
        <w:t>Action tag</w:t>
      </w:r>
    </w:p>
    <w:p w14:paraId="2B26F899" w14:textId="50233B91" w:rsidR="00D719FF" w:rsidRDefault="00D719FF" w:rsidP="00D719FF">
      <w:r>
        <w:t>Action tag is special element in JSP that provides dynamic functionality and control the flow of execution within a JSP page.</w:t>
      </w:r>
    </w:p>
    <w:p w14:paraId="102CE758" w14:textId="7A2A53EF" w:rsidR="00D719FF" w:rsidRDefault="00D719FF" w:rsidP="00D719FF">
      <w:pPr>
        <w:rPr>
          <w:b/>
          <w:bCs/>
        </w:rPr>
      </w:pPr>
      <w:r>
        <w:rPr>
          <w:b/>
          <w:bCs/>
        </w:rPr>
        <w:t>Common action tag and their functionality</w:t>
      </w:r>
    </w:p>
    <w:p w14:paraId="46C41A79" w14:textId="458592D8" w:rsidR="00D719FF" w:rsidRPr="00D719FF" w:rsidRDefault="00D719FF" w:rsidP="00D719FF">
      <w:pPr>
        <w:pStyle w:val="ListParagraph"/>
        <w:numPr>
          <w:ilvl w:val="0"/>
          <w:numId w:val="31"/>
        </w:numPr>
        <w:rPr>
          <w:b/>
          <w:bCs/>
        </w:rPr>
      </w:pPr>
      <w:r>
        <w:rPr>
          <w:b/>
          <w:bCs/>
        </w:rPr>
        <w:t xml:space="preserve">&lt; </w:t>
      </w:r>
      <w:r w:rsidRPr="00D719FF">
        <w:rPr>
          <w:b/>
          <w:bCs/>
        </w:rPr>
        <w:t>JSP</w:t>
      </w:r>
      <w:r>
        <w:rPr>
          <w:b/>
          <w:bCs/>
        </w:rPr>
        <w:t xml:space="preserve">: </w:t>
      </w:r>
      <w:r w:rsidRPr="00D719FF">
        <w:rPr>
          <w:b/>
          <w:bCs/>
        </w:rPr>
        <w:t>include</w:t>
      </w:r>
      <w:r>
        <w:rPr>
          <w:b/>
          <w:bCs/>
        </w:rPr>
        <w:t xml:space="preserve"> &gt;: </w:t>
      </w:r>
      <w:r>
        <w:t xml:space="preserve">It includes the content of another JSP page at the point where the tag appears. </w:t>
      </w:r>
    </w:p>
    <w:p w14:paraId="39662DAB" w14:textId="4401A042" w:rsidR="00D719FF" w:rsidRPr="00D719FF" w:rsidRDefault="00D719FF" w:rsidP="00D719FF">
      <w:pPr>
        <w:pStyle w:val="ListParagraph"/>
        <w:numPr>
          <w:ilvl w:val="1"/>
          <w:numId w:val="31"/>
        </w:numPr>
        <w:rPr>
          <w:b/>
          <w:bCs/>
        </w:rPr>
      </w:pPr>
      <w:r>
        <w:rPr>
          <w:b/>
          <w:bCs/>
        </w:rPr>
        <w:t xml:space="preserve">Page attribute: </w:t>
      </w:r>
      <w:r>
        <w:t>It specifies the URL of the JSP page to be include.</w:t>
      </w:r>
    </w:p>
    <w:p w14:paraId="3249288D" w14:textId="73895B4B" w:rsidR="00D719FF" w:rsidRPr="00D719FF" w:rsidRDefault="00D719FF" w:rsidP="00D719FF">
      <w:pPr>
        <w:pStyle w:val="ListParagraph"/>
        <w:numPr>
          <w:ilvl w:val="0"/>
          <w:numId w:val="31"/>
        </w:numPr>
        <w:rPr>
          <w:b/>
          <w:bCs/>
        </w:rPr>
      </w:pPr>
      <w:r>
        <w:rPr>
          <w:b/>
          <w:bCs/>
        </w:rPr>
        <w:t xml:space="preserve">&lt; JSP: forward &gt;: </w:t>
      </w:r>
      <w:r>
        <w:t xml:space="preserve">It redirects the request to another resource (JSP, Servlet, static content) </w:t>
      </w:r>
    </w:p>
    <w:p w14:paraId="1156F8EF" w14:textId="0447C6C4" w:rsidR="00D719FF" w:rsidRPr="00D719FF" w:rsidRDefault="00D719FF" w:rsidP="00D719FF">
      <w:pPr>
        <w:pStyle w:val="ListParagraph"/>
        <w:numPr>
          <w:ilvl w:val="1"/>
          <w:numId w:val="31"/>
        </w:numPr>
        <w:rPr>
          <w:b/>
          <w:bCs/>
        </w:rPr>
      </w:pPr>
      <w:r>
        <w:rPr>
          <w:b/>
          <w:bCs/>
        </w:rPr>
        <w:t xml:space="preserve">Page attribute: </w:t>
      </w:r>
      <w:r>
        <w:t>It specifies the URL of the resource to be forwarded to.</w:t>
      </w:r>
    </w:p>
    <w:p w14:paraId="140EED1E" w14:textId="269AF308" w:rsidR="00EC1DC6" w:rsidRPr="00EC1DC6" w:rsidRDefault="00EC1DC6" w:rsidP="00EC1DC6">
      <w:pPr>
        <w:pStyle w:val="ListParagraph"/>
        <w:numPr>
          <w:ilvl w:val="0"/>
          <w:numId w:val="31"/>
        </w:numPr>
        <w:rPr>
          <w:b/>
          <w:bCs/>
        </w:rPr>
      </w:pPr>
      <w:r>
        <w:rPr>
          <w:b/>
          <w:bCs/>
        </w:rPr>
        <w:t>&lt; JSP: Param name =”</w:t>
      </w:r>
      <w:proofErr w:type="gramStart"/>
      <w:r>
        <w:rPr>
          <w:b/>
          <w:bCs/>
        </w:rPr>
        <w:tab/>
        <w:t>“ value</w:t>
      </w:r>
      <w:proofErr w:type="gramEnd"/>
      <w:r>
        <w:rPr>
          <w:b/>
          <w:bCs/>
        </w:rPr>
        <w:t xml:space="preserve">= </w:t>
      </w:r>
      <w:proofErr w:type="gramStart"/>
      <w:r>
        <w:rPr>
          <w:b/>
          <w:bCs/>
        </w:rPr>
        <w:t xml:space="preserve">“ </w:t>
      </w:r>
      <w:r>
        <w:rPr>
          <w:b/>
          <w:bCs/>
        </w:rPr>
        <w:tab/>
      </w:r>
      <w:proofErr w:type="gramEnd"/>
      <w:r>
        <w:rPr>
          <w:b/>
          <w:bCs/>
        </w:rPr>
        <w:t xml:space="preserve">“&gt;: </w:t>
      </w:r>
      <w:r>
        <w:t xml:space="preserve"> It is used in conjunction with JSP include and JSP forward tags to pass parameters to included or forwarded content called resources.</w:t>
      </w:r>
    </w:p>
    <w:p w14:paraId="62EF879B" w14:textId="5EB745F1" w:rsidR="00EC1DC6" w:rsidRPr="00EC1DC6" w:rsidRDefault="00EC1DC6" w:rsidP="00EC1DC6">
      <w:pPr>
        <w:pStyle w:val="ListParagraph"/>
        <w:numPr>
          <w:ilvl w:val="1"/>
          <w:numId w:val="31"/>
        </w:numPr>
        <w:rPr>
          <w:b/>
          <w:bCs/>
        </w:rPr>
      </w:pPr>
      <w:r>
        <w:rPr>
          <w:b/>
          <w:bCs/>
        </w:rPr>
        <w:t xml:space="preserve">Name attribute: </w:t>
      </w:r>
      <w:r>
        <w:t xml:space="preserve"> It is the name of the parameter.</w:t>
      </w:r>
    </w:p>
    <w:p w14:paraId="6C733BCD" w14:textId="3DE8D7A9" w:rsidR="00EC1DC6" w:rsidRPr="001774A7" w:rsidRDefault="00EC1DC6" w:rsidP="00EC1DC6">
      <w:pPr>
        <w:pStyle w:val="ListParagraph"/>
        <w:numPr>
          <w:ilvl w:val="1"/>
          <w:numId w:val="31"/>
        </w:numPr>
        <w:rPr>
          <w:b/>
          <w:bCs/>
        </w:rPr>
      </w:pPr>
      <w:r>
        <w:rPr>
          <w:b/>
          <w:bCs/>
        </w:rPr>
        <w:t xml:space="preserve">Value Parameter: </w:t>
      </w:r>
      <w:r>
        <w:t>It is the value of the parameter.</w:t>
      </w:r>
    </w:p>
    <w:p w14:paraId="086D91FD" w14:textId="26C18E45" w:rsidR="001774A7" w:rsidRDefault="001774A7" w:rsidP="001774A7">
      <w:pPr>
        <w:rPr>
          <w:b/>
          <w:bCs/>
        </w:rPr>
      </w:pPr>
      <w:proofErr w:type="spellStart"/>
      <w:r>
        <w:rPr>
          <w:b/>
          <w:bCs/>
        </w:rPr>
        <w:t>Display.jsp</w:t>
      </w:r>
      <w:proofErr w:type="spellEnd"/>
    </w:p>
    <w:p w14:paraId="254ED4B6" w14:textId="3390328D" w:rsidR="001774A7" w:rsidRDefault="001774A7" w:rsidP="001774A7">
      <w:pPr>
        <w:rPr>
          <w:b/>
          <w:bCs/>
        </w:rPr>
      </w:pPr>
      <w:r w:rsidRPr="001774A7">
        <w:rPr>
          <w:b/>
          <w:bCs/>
          <w:noProof/>
        </w:rPr>
        <w:drawing>
          <wp:inline distT="0" distB="0" distL="0" distR="0" wp14:anchorId="3DF014BA" wp14:editId="6BE4ABDA">
            <wp:extent cx="2494878" cy="879676"/>
            <wp:effectExtent l="0" t="0" r="1270" b="0"/>
            <wp:docPr id="6450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20898" name=""/>
                    <pic:cNvPicPr/>
                  </pic:nvPicPr>
                  <pic:blipFill>
                    <a:blip r:embed="rId80"/>
                    <a:stretch>
                      <a:fillRect/>
                    </a:stretch>
                  </pic:blipFill>
                  <pic:spPr>
                    <a:xfrm>
                      <a:off x="0" y="0"/>
                      <a:ext cx="2528881" cy="891665"/>
                    </a:xfrm>
                    <a:prstGeom prst="rect">
                      <a:avLst/>
                    </a:prstGeom>
                  </pic:spPr>
                </pic:pic>
              </a:graphicData>
            </a:graphic>
          </wp:inline>
        </w:drawing>
      </w:r>
    </w:p>
    <w:p w14:paraId="260628B6" w14:textId="54119F93" w:rsidR="001774A7" w:rsidRDefault="001774A7" w:rsidP="001774A7">
      <w:pPr>
        <w:rPr>
          <w:b/>
          <w:bCs/>
        </w:rPr>
      </w:pPr>
      <w:proofErr w:type="spellStart"/>
      <w:r>
        <w:rPr>
          <w:b/>
          <w:bCs/>
        </w:rPr>
        <w:t>Info.jsp</w:t>
      </w:r>
      <w:proofErr w:type="spellEnd"/>
    </w:p>
    <w:p w14:paraId="4877DAAC" w14:textId="2032A9DF" w:rsidR="001774A7" w:rsidRDefault="001774A7" w:rsidP="001774A7">
      <w:pPr>
        <w:rPr>
          <w:b/>
          <w:bCs/>
        </w:rPr>
      </w:pPr>
      <w:r w:rsidRPr="001774A7">
        <w:rPr>
          <w:b/>
          <w:bCs/>
          <w:noProof/>
        </w:rPr>
        <w:drawing>
          <wp:inline distT="0" distB="0" distL="0" distR="0" wp14:anchorId="52AB8450" wp14:editId="5CB07DD4">
            <wp:extent cx="3096228" cy="1040706"/>
            <wp:effectExtent l="0" t="0" r="0" b="7620"/>
            <wp:docPr id="4861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78530" name=""/>
                    <pic:cNvPicPr/>
                  </pic:nvPicPr>
                  <pic:blipFill>
                    <a:blip r:embed="rId81"/>
                    <a:stretch>
                      <a:fillRect/>
                    </a:stretch>
                  </pic:blipFill>
                  <pic:spPr>
                    <a:xfrm>
                      <a:off x="0" y="0"/>
                      <a:ext cx="3104670" cy="1043544"/>
                    </a:xfrm>
                    <a:prstGeom prst="rect">
                      <a:avLst/>
                    </a:prstGeom>
                  </pic:spPr>
                </pic:pic>
              </a:graphicData>
            </a:graphic>
          </wp:inline>
        </w:drawing>
      </w:r>
    </w:p>
    <w:p w14:paraId="499F0A61" w14:textId="755E096C" w:rsidR="001774A7" w:rsidRDefault="001774A7" w:rsidP="001774A7">
      <w:pPr>
        <w:rPr>
          <w:b/>
          <w:bCs/>
        </w:rPr>
      </w:pPr>
      <w:r>
        <w:rPr>
          <w:b/>
          <w:bCs/>
        </w:rPr>
        <w:t>Nav.html</w:t>
      </w:r>
    </w:p>
    <w:p w14:paraId="1D5E28F2" w14:textId="0491337C" w:rsidR="003E4349" w:rsidRPr="001774A7" w:rsidRDefault="001774A7" w:rsidP="003E4349">
      <w:pPr>
        <w:rPr>
          <w:b/>
          <w:bCs/>
        </w:rPr>
      </w:pPr>
      <w:r w:rsidRPr="001774A7">
        <w:rPr>
          <w:b/>
          <w:bCs/>
          <w:noProof/>
        </w:rPr>
        <w:drawing>
          <wp:inline distT="0" distB="0" distL="0" distR="0" wp14:anchorId="6123DB67" wp14:editId="01E330BA">
            <wp:extent cx="2355448" cy="459335"/>
            <wp:effectExtent l="0" t="0" r="6985" b="0"/>
            <wp:docPr id="12251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197" name=""/>
                    <pic:cNvPicPr/>
                  </pic:nvPicPr>
                  <pic:blipFill rotWithShape="1">
                    <a:blip r:embed="rId82"/>
                    <a:srcRect t="25592"/>
                    <a:stretch>
                      <a:fillRect/>
                    </a:stretch>
                  </pic:blipFill>
                  <pic:spPr bwMode="auto">
                    <a:xfrm>
                      <a:off x="0" y="0"/>
                      <a:ext cx="2378982" cy="463924"/>
                    </a:xfrm>
                    <a:prstGeom prst="rect">
                      <a:avLst/>
                    </a:prstGeom>
                    <a:ln>
                      <a:noFill/>
                    </a:ln>
                    <a:extLst>
                      <a:ext uri="{53640926-AAD7-44D8-BBD7-CCE9431645EC}">
                        <a14:shadowObscured xmlns:a14="http://schemas.microsoft.com/office/drawing/2010/main"/>
                      </a:ext>
                    </a:extLst>
                  </pic:spPr>
                </pic:pic>
              </a:graphicData>
            </a:graphic>
          </wp:inline>
        </w:drawing>
      </w:r>
    </w:p>
    <w:p w14:paraId="2ED0854A" w14:textId="6AC4B4F6" w:rsidR="003E4349" w:rsidRDefault="003E4349" w:rsidP="003E4349">
      <w:pPr>
        <w:pStyle w:val="Heading1"/>
      </w:pPr>
      <w:r>
        <w:lastRenderedPageBreak/>
        <w:t>BEANS</w:t>
      </w:r>
    </w:p>
    <w:p w14:paraId="59201661" w14:textId="540888AC" w:rsidR="003E4349" w:rsidRPr="008F64B2" w:rsidRDefault="003E4349" w:rsidP="003E4349">
      <w:r w:rsidRPr="008F64B2">
        <w:rPr>
          <w:b/>
          <w:bCs/>
        </w:rPr>
        <w:t>&lt;</w:t>
      </w:r>
      <w:proofErr w:type="spellStart"/>
      <w:proofErr w:type="gramStart"/>
      <w:r w:rsidRPr="008F64B2">
        <w:rPr>
          <w:b/>
          <w:bCs/>
        </w:rPr>
        <w:t>jsp:useBean</w:t>
      </w:r>
      <w:proofErr w:type="spellEnd"/>
      <w:proofErr w:type="gramEnd"/>
      <w:r w:rsidRPr="008F64B2">
        <w:rPr>
          <w:b/>
          <w:bCs/>
        </w:rPr>
        <w:t xml:space="preserve">&gt;: </w:t>
      </w:r>
      <w:r>
        <w:t>It creates or retrieves a java bean object from the request, session or application scope.</w:t>
      </w:r>
    </w:p>
    <w:p w14:paraId="0C75CC96" w14:textId="0E42AF90" w:rsidR="003E4349" w:rsidRPr="003E4349" w:rsidRDefault="003E4349" w:rsidP="003E4349">
      <w:pPr>
        <w:pStyle w:val="ListParagraph"/>
        <w:numPr>
          <w:ilvl w:val="0"/>
          <w:numId w:val="33"/>
        </w:numPr>
        <w:rPr>
          <w:b/>
          <w:bCs/>
        </w:rPr>
      </w:pPr>
      <w:r>
        <w:rPr>
          <w:b/>
          <w:bCs/>
        </w:rPr>
        <w:t xml:space="preserve">Id- </w:t>
      </w:r>
      <w:r>
        <w:t>It holds the name of java bean object</w:t>
      </w:r>
      <w:r w:rsidR="008F64B2">
        <w:t>.</w:t>
      </w:r>
    </w:p>
    <w:p w14:paraId="2EAB64CD" w14:textId="4F034ED6" w:rsidR="003E4349" w:rsidRPr="003E4349" w:rsidRDefault="003E4349" w:rsidP="003E4349">
      <w:pPr>
        <w:pStyle w:val="ListParagraph"/>
        <w:numPr>
          <w:ilvl w:val="0"/>
          <w:numId w:val="33"/>
        </w:numPr>
        <w:rPr>
          <w:b/>
          <w:bCs/>
        </w:rPr>
      </w:pPr>
      <w:r>
        <w:rPr>
          <w:b/>
          <w:bCs/>
        </w:rPr>
        <w:t xml:space="preserve">Class- </w:t>
      </w:r>
      <w:r>
        <w:t>it holds the fully qualified class name of the java bean.</w:t>
      </w:r>
    </w:p>
    <w:p w14:paraId="521FFBD1" w14:textId="63D32C75" w:rsidR="003E4349" w:rsidRDefault="003E4349" w:rsidP="003E4349">
      <w:r>
        <w:rPr>
          <w:b/>
          <w:bCs/>
        </w:rPr>
        <w:t>&lt;</w:t>
      </w:r>
      <w:proofErr w:type="spellStart"/>
      <w:proofErr w:type="gramStart"/>
      <w:r>
        <w:rPr>
          <w:b/>
          <w:bCs/>
        </w:rPr>
        <w:t>jsp:setProperty</w:t>
      </w:r>
      <w:proofErr w:type="spellEnd"/>
      <w:proofErr w:type="gramEnd"/>
      <w:r>
        <w:rPr>
          <w:b/>
          <w:bCs/>
        </w:rPr>
        <w:t xml:space="preserve">&gt;: </w:t>
      </w:r>
      <w:r>
        <w:t xml:space="preserve">It is used to set properties of java bean object </w:t>
      </w:r>
    </w:p>
    <w:p w14:paraId="5668C08D" w14:textId="29FBB732" w:rsidR="008F64B2" w:rsidRPr="008F64B2" w:rsidRDefault="008F64B2" w:rsidP="008F64B2">
      <w:pPr>
        <w:pStyle w:val="ListParagraph"/>
        <w:numPr>
          <w:ilvl w:val="0"/>
          <w:numId w:val="35"/>
        </w:numPr>
        <w:rPr>
          <w:b/>
          <w:bCs/>
        </w:rPr>
      </w:pPr>
      <w:r>
        <w:rPr>
          <w:b/>
          <w:bCs/>
        </w:rPr>
        <w:t xml:space="preserve">Name- </w:t>
      </w:r>
      <w:r>
        <w:t>It holds the name of the java bean object.</w:t>
      </w:r>
    </w:p>
    <w:p w14:paraId="4FCA7767" w14:textId="1D218518" w:rsidR="008F64B2" w:rsidRPr="008F64B2" w:rsidRDefault="008F64B2" w:rsidP="008F64B2">
      <w:pPr>
        <w:pStyle w:val="ListParagraph"/>
        <w:numPr>
          <w:ilvl w:val="0"/>
          <w:numId w:val="35"/>
        </w:numPr>
        <w:rPr>
          <w:b/>
          <w:bCs/>
        </w:rPr>
      </w:pPr>
      <w:r>
        <w:rPr>
          <w:b/>
          <w:bCs/>
        </w:rPr>
        <w:t xml:space="preserve">Property- </w:t>
      </w:r>
      <w:r>
        <w:t>It holds the name of the property to be set.</w:t>
      </w:r>
    </w:p>
    <w:p w14:paraId="7AA5D2B8" w14:textId="3B934DEE" w:rsidR="008F64B2" w:rsidRPr="008F64B2" w:rsidRDefault="008F64B2" w:rsidP="008F64B2">
      <w:pPr>
        <w:pStyle w:val="ListParagraph"/>
        <w:numPr>
          <w:ilvl w:val="0"/>
          <w:numId w:val="35"/>
        </w:numPr>
        <w:rPr>
          <w:b/>
          <w:bCs/>
        </w:rPr>
      </w:pPr>
      <w:r>
        <w:rPr>
          <w:b/>
          <w:bCs/>
        </w:rPr>
        <w:t xml:space="preserve">Value- </w:t>
      </w:r>
      <w:r>
        <w:t>It holds the value to be assigned to the property.</w:t>
      </w:r>
    </w:p>
    <w:p w14:paraId="177FE5C2" w14:textId="4F3E14DF" w:rsidR="008F64B2" w:rsidRPr="008F64B2" w:rsidRDefault="008F64B2" w:rsidP="008F64B2">
      <w:r>
        <w:rPr>
          <w:b/>
          <w:bCs/>
        </w:rPr>
        <w:t>&lt;</w:t>
      </w:r>
      <w:proofErr w:type="spellStart"/>
      <w:proofErr w:type="gramStart"/>
      <w:r>
        <w:rPr>
          <w:b/>
          <w:bCs/>
        </w:rPr>
        <w:t>jsp:getProperty</w:t>
      </w:r>
      <w:proofErr w:type="spellEnd"/>
      <w:proofErr w:type="gramEnd"/>
      <w:r>
        <w:rPr>
          <w:b/>
          <w:bCs/>
        </w:rPr>
        <w:t>&gt;</w:t>
      </w:r>
      <w:r w:rsidRPr="008F64B2">
        <w:t xml:space="preserve">It is used to </w:t>
      </w:r>
      <w:proofErr w:type="spellStart"/>
      <w:r w:rsidRPr="008F64B2">
        <w:t>retrive</w:t>
      </w:r>
      <w:proofErr w:type="spellEnd"/>
      <w:r w:rsidRPr="008F64B2">
        <w:t xml:space="preserve"> value of property from a java bean object</w:t>
      </w:r>
    </w:p>
    <w:p w14:paraId="1601703C" w14:textId="71ACBD08" w:rsidR="008F64B2" w:rsidRDefault="008F64B2" w:rsidP="008F64B2">
      <w:pPr>
        <w:pStyle w:val="ListParagraph"/>
        <w:numPr>
          <w:ilvl w:val="0"/>
          <w:numId w:val="37"/>
        </w:numPr>
        <w:rPr>
          <w:b/>
          <w:bCs/>
        </w:rPr>
      </w:pPr>
      <w:r>
        <w:rPr>
          <w:b/>
          <w:bCs/>
        </w:rPr>
        <w:t xml:space="preserve">Name- </w:t>
      </w:r>
      <w:r>
        <w:t>It holds the name of the java bean object</w:t>
      </w:r>
    </w:p>
    <w:p w14:paraId="29266309" w14:textId="605BD239" w:rsidR="00BB06A4" w:rsidRDefault="008F64B2" w:rsidP="008F64B2">
      <w:pPr>
        <w:pStyle w:val="ListParagraph"/>
        <w:numPr>
          <w:ilvl w:val="0"/>
          <w:numId w:val="37"/>
        </w:numPr>
        <w:rPr>
          <w:b/>
          <w:bCs/>
        </w:rPr>
      </w:pPr>
      <w:r w:rsidRPr="00BB06A4">
        <w:rPr>
          <w:b/>
          <w:bCs/>
        </w:rPr>
        <w:t xml:space="preserve">Property- </w:t>
      </w:r>
      <w:r>
        <w:t>It holds the</w:t>
      </w:r>
      <w:r w:rsidRPr="00BB06A4">
        <w:rPr>
          <w:b/>
          <w:bCs/>
        </w:rPr>
        <w:t xml:space="preserve"> </w:t>
      </w:r>
      <w:r w:rsidRPr="008F64B2">
        <w:t>name of the property retrieved from</w:t>
      </w:r>
      <w:r>
        <w:t>.</w:t>
      </w:r>
    </w:p>
    <w:p w14:paraId="3EF521A0" w14:textId="77777777" w:rsidR="00BB06A4" w:rsidRPr="00BB06A4" w:rsidRDefault="00BB06A4" w:rsidP="00BB06A4">
      <w:pPr>
        <w:rPr>
          <w:b/>
          <w:bCs/>
        </w:rPr>
      </w:pPr>
    </w:p>
    <w:p w14:paraId="39DA03BA" w14:textId="6A38884C" w:rsidR="00BA2C4B" w:rsidRDefault="00BB06A4" w:rsidP="00BA2C4B">
      <w:pPr>
        <w:rPr>
          <w:b/>
          <w:bCs/>
        </w:rPr>
      </w:pPr>
      <w:r>
        <w:rPr>
          <w:b/>
          <w:bCs/>
        </w:rPr>
        <w:t>Product.java</w:t>
      </w:r>
    </w:p>
    <w:p w14:paraId="47593155" w14:textId="4FD94E0F" w:rsidR="00BA2C4B" w:rsidRDefault="00BB06A4" w:rsidP="00BA2C4B">
      <w:pPr>
        <w:rPr>
          <w:b/>
          <w:bCs/>
        </w:rPr>
      </w:pPr>
      <w:r w:rsidRPr="00BB06A4">
        <w:rPr>
          <w:b/>
          <w:bCs/>
          <w:noProof/>
        </w:rPr>
        <w:drawing>
          <wp:inline distT="0" distB="0" distL="0" distR="0" wp14:anchorId="2B2A64BA" wp14:editId="03D0261A">
            <wp:extent cx="2997843" cy="700935"/>
            <wp:effectExtent l="0" t="0" r="0" b="4445"/>
            <wp:docPr id="21160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4537" name=""/>
                    <pic:cNvPicPr/>
                  </pic:nvPicPr>
                  <pic:blipFill>
                    <a:blip r:embed="rId83"/>
                    <a:stretch>
                      <a:fillRect/>
                    </a:stretch>
                  </pic:blipFill>
                  <pic:spPr>
                    <a:xfrm>
                      <a:off x="0" y="0"/>
                      <a:ext cx="3009391" cy="703635"/>
                    </a:xfrm>
                    <a:prstGeom prst="rect">
                      <a:avLst/>
                    </a:prstGeom>
                  </pic:spPr>
                </pic:pic>
              </a:graphicData>
            </a:graphic>
          </wp:inline>
        </w:drawing>
      </w:r>
    </w:p>
    <w:p w14:paraId="2D177994" w14:textId="7FE95A3C" w:rsidR="00BA2C4B" w:rsidRDefault="00BB06A4" w:rsidP="00BA2C4B">
      <w:pPr>
        <w:rPr>
          <w:b/>
          <w:bCs/>
        </w:rPr>
      </w:pPr>
      <w:proofErr w:type="spellStart"/>
      <w:r>
        <w:rPr>
          <w:b/>
          <w:bCs/>
        </w:rPr>
        <w:t>ProductData.jsp</w:t>
      </w:r>
      <w:proofErr w:type="spellEnd"/>
    </w:p>
    <w:p w14:paraId="1316EE5A" w14:textId="2B5C3CC5" w:rsidR="00BB06A4" w:rsidRDefault="00BB06A4" w:rsidP="00BA2C4B">
      <w:pPr>
        <w:rPr>
          <w:b/>
          <w:bCs/>
        </w:rPr>
      </w:pPr>
      <w:r w:rsidRPr="00BB06A4">
        <w:rPr>
          <w:b/>
          <w:bCs/>
          <w:noProof/>
        </w:rPr>
        <w:drawing>
          <wp:inline distT="0" distB="0" distL="0" distR="0" wp14:anchorId="0C940E43" wp14:editId="6D8CFFD3">
            <wp:extent cx="4977114" cy="1325635"/>
            <wp:effectExtent l="0" t="0" r="0" b="8255"/>
            <wp:docPr id="41323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34219" name=""/>
                    <pic:cNvPicPr/>
                  </pic:nvPicPr>
                  <pic:blipFill>
                    <a:blip r:embed="rId84"/>
                    <a:stretch>
                      <a:fillRect/>
                    </a:stretch>
                  </pic:blipFill>
                  <pic:spPr>
                    <a:xfrm>
                      <a:off x="0" y="0"/>
                      <a:ext cx="4999490" cy="1331595"/>
                    </a:xfrm>
                    <a:prstGeom prst="rect">
                      <a:avLst/>
                    </a:prstGeom>
                  </pic:spPr>
                </pic:pic>
              </a:graphicData>
            </a:graphic>
          </wp:inline>
        </w:drawing>
      </w:r>
    </w:p>
    <w:p w14:paraId="2C53A5F7" w14:textId="63526858" w:rsidR="00BB06A4" w:rsidRDefault="00BB06A4" w:rsidP="00BA2C4B">
      <w:pPr>
        <w:rPr>
          <w:b/>
          <w:bCs/>
        </w:rPr>
      </w:pPr>
      <w:r>
        <w:rPr>
          <w:b/>
          <w:bCs/>
        </w:rPr>
        <w:t>ProsuctForm.html</w:t>
      </w:r>
    </w:p>
    <w:p w14:paraId="4FB53851" w14:textId="1116A20E" w:rsidR="00BB06A4" w:rsidRDefault="00BB06A4" w:rsidP="00BA2C4B">
      <w:pPr>
        <w:rPr>
          <w:b/>
          <w:bCs/>
        </w:rPr>
      </w:pPr>
      <w:r w:rsidRPr="00BB06A4">
        <w:rPr>
          <w:b/>
          <w:bCs/>
          <w:noProof/>
        </w:rPr>
        <w:drawing>
          <wp:inline distT="0" distB="0" distL="0" distR="0" wp14:anchorId="45D05F5F" wp14:editId="423547F7">
            <wp:extent cx="2749547" cy="223777"/>
            <wp:effectExtent l="0" t="0" r="0" b="5080"/>
            <wp:docPr id="79798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9575" name=""/>
                    <pic:cNvPicPr/>
                  </pic:nvPicPr>
                  <pic:blipFill rotWithShape="1">
                    <a:blip r:embed="rId85"/>
                    <a:srcRect t="26582"/>
                    <a:stretch>
                      <a:fillRect/>
                    </a:stretch>
                  </pic:blipFill>
                  <pic:spPr bwMode="auto">
                    <a:xfrm>
                      <a:off x="0" y="0"/>
                      <a:ext cx="2749691" cy="223789"/>
                    </a:xfrm>
                    <a:prstGeom prst="rect">
                      <a:avLst/>
                    </a:prstGeom>
                    <a:ln>
                      <a:noFill/>
                    </a:ln>
                    <a:extLst>
                      <a:ext uri="{53640926-AAD7-44D8-BBD7-CCE9431645EC}">
                        <a14:shadowObscured xmlns:a14="http://schemas.microsoft.com/office/drawing/2010/main"/>
                      </a:ext>
                    </a:extLst>
                  </pic:spPr>
                </pic:pic>
              </a:graphicData>
            </a:graphic>
          </wp:inline>
        </w:drawing>
      </w:r>
    </w:p>
    <w:p w14:paraId="6FFE0BBC" w14:textId="77777777" w:rsidR="00BA2C4B" w:rsidRDefault="00BA2C4B" w:rsidP="00BA2C4B">
      <w:pPr>
        <w:rPr>
          <w:b/>
          <w:bCs/>
        </w:rPr>
      </w:pPr>
    </w:p>
    <w:p w14:paraId="471020CC" w14:textId="14BBCDAD" w:rsidR="00BA2C4B" w:rsidRDefault="00BA2C4B" w:rsidP="00BA2C4B">
      <w:pPr>
        <w:pStyle w:val="Heading1"/>
      </w:pPr>
      <w:r>
        <w:lastRenderedPageBreak/>
        <w:t>JSTL (Java Standard Tag Library)</w:t>
      </w:r>
    </w:p>
    <w:p w14:paraId="4D1E0BE9" w14:textId="2C739262" w:rsidR="00BA2C4B" w:rsidRDefault="00BA2C4B" w:rsidP="00BA2C4B">
      <w:r>
        <w:t>JSTL is a collection of tags that simplifies coding in JSP. It</w:t>
      </w:r>
      <w:r w:rsidR="00907A1D">
        <w:t xml:space="preserve"> </w:t>
      </w:r>
      <w:r w:rsidR="00DA6CF2">
        <w:t xml:space="preserve">provides more concise and readable way to perform common tasks like iterating through collection </w:t>
      </w:r>
      <w:r w:rsidR="00691BEB">
        <w:t>handling</w:t>
      </w:r>
      <w:r w:rsidR="00DA6CF2">
        <w:t xml:space="preserve"> condition statement etc.</w:t>
      </w:r>
    </w:p>
    <w:p w14:paraId="04B06D21" w14:textId="280A6EEA" w:rsidR="00DA6CF2" w:rsidRDefault="00DA6CF2" w:rsidP="00BA2C4B">
      <w:r>
        <w:t xml:space="preserve">It provides a way to embedded logic within out JSP pages using a syntax similar to the HTML tags, include of writing lot of java codes within </w:t>
      </w:r>
      <w:r w:rsidR="00691BEB">
        <w:t>Scrip Leets</w:t>
      </w:r>
      <w:r>
        <w:t xml:space="preserve"> JSP is mainly divided into five tag libraries </w:t>
      </w:r>
    </w:p>
    <w:p w14:paraId="1E4AB607" w14:textId="54781F87" w:rsidR="00DA6CF2" w:rsidRDefault="00DA6CF2" w:rsidP="00DA6CF2">
      <w:pPr>
        <w:pStyle w:val="ListParagraph"/>
        <w:numPr>
          <w:ilvl w:val="0"/>
          <w:numId w:val="38"/>
        </w:numPr>
      </w:pPr>
      <w:r>
        <w:t>Core tags</w:t>
      </w:r>
    </w:p>
    <w:p w14:paraId="025E1F44" w14:textId="27D7588D" w:rsidR="00DA6CF2" w:rsidRDefault="00DA6CF2" w:rsidP="00DA6CF2">
      <w:pPr>
        <w:pStyle w:val="ListParagraph"/>
        <w:numPr>
          <w:ilvl w:val="0"/>
          <w:numId w:val="38"/>
        </w:numPr>
      </w:pPr>
      <w:r>
        <w:t xml:space="preserve">Formatting tags </w:t>
      </w:r>
    </w:p>
    <w:p w14:paraId="6CF4E726" w14:textId="0AE80DC8" w:rsidR="00DA6CF2" w:rsidRDefault="00DA6CF2" w:rsidP="00DA6CF2">
      <w:pPr>
        <w:pStyle w:val="ListParagraph"/>
        <w:numPr>
          <w:ilvl w:val="0"/>
          <w:numId w:val="38"/>
        </w:numPr>
      </w:pPr>
      <w:r>
        <w:t>SQL tags</w:t>
      </w:r>
      <w:r w:rsidR="00691BEB">
        <w:t xml:space="preserve"> (</w:t>
      </w:r>
      <w:r w:rsidR="00691BEB" w:rsidRPr="00691BEB">
        <w:t>Deprecated</w:t>
      </w:r>
      <w:r w:rsidR="00691BEB">
        <w:t>)</w:t>
      </w:r>
    </w:p>
    <w:p w14:paraId="79562AE8" w14:textId="38C880A0" w:rsidR="00DA6CF2" w:rsidRDefault="00DA6CF2" w:rsidP="00DA6CF2">
      <w:pPr>
        <w:pStyle w:val="ListParagraph"/>
        <w:numPr>
          <w:ilvl w:val="0"/>
          <w:numId w:val="38"/>
        </w:numPr>
      </w:pPr>
      <w:r>
        <w:t xml:space="preserve">XML tags </w:t>
      </w:r>
      <w:r w:rsidR="00691BEB">
        <w:t>(</w:t>
      </w:r>
      <w:r w:rsidR="00691BEB" w:rsidRPr="00691BEB">
        <w:t>Deprecated</w:t>
      </w:r>
      <w:r w:rsidR="00691BEB">
        <w:t>)</w:t>
      </w:r>
    </w:p>
    <w:p w14:paraId="0006CEB0" w14:textId="63EFB07B" w:rsidR="00D60E0B" w:rsidRDefault="00DA6CF2" w:rsidP="00D60E0B">
      <w:pPr>
        <w:pStyle w:val="ListParagraph"/>
        <w:numPr>
          <w:ilvl w:val="0"/>
          <w:numId w:val="38"/>
        </w:numPr>
      </w:pPr>
      <w:r>
        <w:t>Functional Tags</w:t>
      </w:r>
    </w:p>
    <w:p w14:paraId="5A90832E" w14:textId="1E32056C" w:rsidR="00D60E0B" w:rsidRDefault="00D60E0B" w:rsidP="00D60E0B">
      <w:r w:rsidRPr="00D60E0B">
        <w:rPr>
          <w:noProof/>
        </w:rPr>
        <w:drawing>
          <wp:inline distT="0" distB="0" distL="0" distR="0" wp14:anchorId="720DEC73" wp14:editId="4E1BDE75">
            <wp:extent cx="5676265" cy="257297"/>
            <wp:effectExtent l="0" t="0" r="635" b="9525"/>
            <wp:docPr id="11116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8367" name=""/>
                    <pic:cNvPicPr/>
                  </pic:nvPicPr>
                  <pic:blipFill rotWithShape="1">
                    <a:blip r:embed="rId86"/>
                    <a:srcRect l="4480" t="57024" b="-1"/>
                    <a:stretch>
                      <a:fillRect/>
                    </a:stretch>
                  </pic:blipFill>
                  <pic:spPr bwMode="auto">
                    <a:xfrm>
                      <a:off x="0" y="0"/>
                      <a:ext cx="5677338" cy="257346"/>
                    </a:xfrm>
                    <a:prstGeom prst="rect">
                      <a:avLst/>
                    </a:prstGeom>
                    <a:ln>
                      <a:noFill/>
                    </a:ln>
                    <a:extLst>
                      <a:ext uri="{53640926-AAD7-44D8-BBD7-CCE9431645EC}">
                        <a14:shadowObscured xmlns:a14="http://schemas.microsoft.com/office/drawing/2010/main"/>
                      </a:ext>
                    </a:extLst>
                  </pic:spPr>
                </pic:pic>
              </a:graphicData>
            </a:graphic>
          </wp:inline>
        </w:drawing>
      </w:r>
    </w:p>
    <w:p w14:paraId="4B6D9046" w14:textId="3A73980B" w:rsidR="00D60E0B" w:rsidRDefault="00D60E0B" w:rsidP="00D60E0B">
      <w:r>
        <w:t xml:space="preserve">Declaring Variable and printing using </w:t>
      </w:r>
      <w:proofErr w:type="gramStart"/>
      <w:r>
        <w:t>c:set</w:t>
      </w:r>
      <w:proofErr w:type="gramEnd"/>
      <w:r>
        <w:t xml:space="preserve"> and c:out</w:t>
      </w:r>
      <w:r w:rsidRPr="00D60E0B">
        <w:rPr>
          <w:noProof/>
        </w:rPr>
        <w:drawing>
          <wp:inline distT="0" distB="0" distL="0" distR="0" wp14:anchorId="02082132" wp14:editId="133CB3F1">
            <wp:extent cx="5943600" cy="1231265"/>
            <wp:effectExtent l="0" t="0" r="0" b="6985"/>
            <wp:docPr id="19241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37368" name=""/>
                    <pic:cNvPicPr/>
                  </pic:nvPicPr>
                  <pic:blipFill>
                    <a:blip r:embed="rId87"/>
                    <a:stretch>
                      <a:fillRect/>
                    </a:stretch>
                  </pic:blipFill>
                  <pic:spPr>
                    <a:xfrm>
                      <a:off x="0" y="0"/>
                      <a:ext cx="5943600" cy="1231265"/>
                    </a:xfrm>
                    <a:prstGeom prst="rect">
                      <a:avLst/>
                    </a:prstGeom>
                  </pic:spPr>
                </pic:pic>
              </a:graphicData>
            </a:graphic>
          </wp:inline>
        </w:drawing>
      </w:r>
    </w:p>
    <w:p w14:paraId="2FFDE064" w14:textId="3996254F" w:rsidR="00D60E0B" w:rsidRDefault="00D60E0B" w:rsidP="00D60E0B">
      <w:proofErr w:type="gramStart"/>
      <w:r>
        <w:t>C:if</w:t>
      </w:r>
      <w:proofErr w:type="gramEnd"/>
    </w:p>
    <w:p w14:paraId="3AEC16EA" w14:textId="273ED1A8" w:rsidR="00D60E0B" w:rsidRDefault="00D60E0B" w:rsidP="00D60E0B">
      <w:r w:rsidRPr="00D60E0B">
        <w:rPr>
          <w:noProof/>
        </w:rPr>
        <w:drawing>
          <wp:inline distT="0" distB="0" distL="0" distR="0" wp14:anchorId="17497BBF" wp14:editId="22B57B10">
            <wp:extent cx="4610099" cy="839164"/>
            <wp:effectExtent l="0" t="0" r="635" b="0"/>
            <wp:docPr id="3175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8671" name=""/>
                    <pic:cNvPicPr/>
                  </pic:nvPicPr>
                  <pic:blipFill rotWithShape="1">
                    <a:blip r:embed="rId88"/>
                    <a:srcRect b="36159"/>
                    <a:stretch>
                      <a:fillRect/>
                    </a:stretch>
                  </pic:blipFill>
                  <pic:spPr bwMode="auto">
                    <a:xfrm>
                      <a:off x="0" y="0"/>
                      <a:ext cx="4610337" cy="839207"/>
                    </a:xfrm>
                    <a:prstGeom prst="rect">
                      <a:avLst/>
                    </a:prstGeom>
                    <a:ln>
                      <a:noFill/>
                    </a:ln>
                    <a:extLst>
                      <a:ext uri="{53640926-AAD7-44D8-BBD7-CCE9431645EC}">
                        <a14:shadowObscured xmlns:a14="http://schemas.microsoft.com/office/drawing/2010/main"/>
                      </a:ext>
                    </a:extLst>
                  </pic:spPr>
                </pic:pic>
              </a:graphicData>
            </a:graphic>
          </wp:inline>
        </w:drawing>
      </w:r>
    </w:p>
    <w:p w14:paraId="4721A8FF" w14:textId="77777777" w:rsidR="00D60E0B" w:rsidRDefault="00D60E0B" w:rsidP="00D60E0B"/>
    <w:p w14:paraId="1D413DD2" w14:textId="77777777" w:rsidR="00D60E0B" w:rsidRDefault="00D60E0B" w:rsidP="00D60E0B"/>
    <w:p w14:paraId="2F32A55B" w14:textId="77777777" w:rsidR="00D60E0B" w:rsidRDefault="00D60E0B" w:rsidP="00D60E0B"/>
    <w:p w14:paraId="70605B80" w14:textId="77777777" w:rsidR="00D60E0B" w:rsidRDefault="00D60E0B" w:rsidP="00D60E0B"/>
    <w:p w14:paraId="47F4C23C" w14:textId="44FE71CB" w:rsidR="00D60E0B" w:rsidRDefault="00D60E0B" w:rsidP="00D60E0B">
      <w:proofErr w:type="gramStart"/>
      <w:r>
        <w:lastRenderedPageBreak/>
        <w:t>C:choose</w:t>
      </w:r>
      <w:proofErr w:type="gramEnd"/>
      <w:r>
        <w:t xml:space="preserve"> (for nested if else)</w:t>
      </w:r>
    </w:p>
    <w:p w14:paraId="52110F36" w14:textId="5C708876" w:rsidR="00D60E0B" w:rsidRDefault="00D60E0B" w:rsidP="00D60E0B">
      <w:pPr>
        <w:rPr>
          <w:noProof/>
        </w:rPr>
      </w:pPr>
      <w:r w:rsidRPr="00D60E0B">
        <w:rPr>
          <w:noProof/>
        </w:rPr>
        <w:drawing>
          <wp:inline distT="0" distB="0" distL="0" distR="0" wp14:anchorId="642FFD38" wp14:editId="20122BD5">
            <wp:extent cx="5010407" cy="4102311"/>
            <wp:effectExtent l="0" t="0" r="0" b="0"/>
            <wp:docPr id="1168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714" name=""/>
                    <pic:cNvPicPr/>
                  </pic:nvPicPr>
                  <pic:blipFill>
                    <a:blip r:embed="rId89"/>
                    <a:stretch>
                      <a:fillRect/>
                    </a:stretch>
                  </pic:blipFill>
                  <pic:spPr>
                    <a:xfrm>
                      <a:off x="0" y="0"/>
                      <a:ext cx="5010407" cy="4102311"/>
                    </a:xfrm>
                    <a:prstGeom prst="rect">
                      <a:avLst/>
                    </a:prstGeom>
                  </pic:spPr>
                </pic:pic>
              </a:graphicData>
            </a:graphic>
          </wp:inline>
        </w:drawing>
      </w:r>
    </w:p>
    <w:p w14:paraId="35A1B957" w14:textId="77777777" w:rsidR="004252D8" w:rsidRPr="004252D8" w:rsidRDefault="004252D8" w:rsidP="004252D8"/>
    <w:p w14:paraId="5020691E" w14:textId="77777777" w:rsidR="004252D8" w:rsidRPr="004252D8" w:rsidRDefault="004252D8" w:rsidP="004252D8"/>
    <w:p w14:paraId="30EAF3EE" w14:textId="77777777" w:rsidR="004252D8" w:rsidRDefault="004252D8" w:rsidP="004252D8">
      <w:pPr>
        <w:rPr>
          <w:noProof/>
        </w:rPr>
      </w:pPr>
    </w:p>
    <w:p w14:paraId="571F5DF3" w14:textId="4026D4C0" w:rsidR="004252D8" w:rsidRDefault="004252D8" w:rsidP="004252D8">
      <w:pPr>
        <w:tabs>
          <w:tab w:val="left" w:pos="3290"/>
        </w:tabs>
      </w:pPr>
    </w:p>
    <w:p w14:paraId="5A195DD5" w14:textId="77777777" w:rsidR="004252D8" w:rsidRDefault="004252D8" w:rsidP="004252D8">
      <w:pPr>
        <w:tabs>
          <w:tab w:val="left" w:pos="3290"/>
        </w:tabs>
      </w:pPr>
    </w:p>
    <w:p w14:paraId="795235B6" w14:textId="77777777" w:rsidR="004252D8" w:rsidRDefault="004252D8" w:rsidP="004252D8">
      <w:pPr>
        <w:tabs>
          <w:tab w:val="left" w:pos="3290"/>
        </w:tabs>
      </w:pPr>
    </w:p>
    <w:p w14:paraId="710D43A2" w14:textId="77777777" w:rsidR="004252D8" w:rsidRDefault="004252D8" w:rsidP="004252D8">
      <w:pPr>
        <w:tabs>
          <w:tab w:val="left" w:pos="3290"/>
        </w:tabs>
      </w:pPr>
    </w:p>
    <w:p w14:paraId="0A54F8CD" w14:textId="77777777" w:rsidR="004252D8" w:rsidRDefault="004252D8" w:rsidP="004252D8">
      <w:pPr>
        <w:tabs>
          <w:tab w:val="left" w:pos="3290"/>
        </w:tabs>
      </w:pPr>
    </w:p>
    <w:p w14:paraId="4B1AF949" w14:textId="77777777" w:rsidR="004252D8" w:rsidRDefault="004252D8" w:rsidP="004252D8">
      <w:pPr>
        <w:tabs>
          <w:tab w:val="left" w:pos="3290"/>
        </w:tabs>
      </w:pPr>
    </w:p>
    <w:p w14:paraId="25332D49" w14:textId="77777777" w:rsidR="004252D8" w:rsidRDefault="004252D8" w:rsidP="004252D8">
      <w:pPr>
        <w:tabs>
          <w:tab w:val="left" w:pos="3290"/>
        </w:tabs>
      </w:pPr>
    </w:p>
    <w:p w14:paraId="058512C3" w14:textId="77777777" w:rsidR="004252D8" w:rsidRDefault="004252D8" w:rsidP="004252D8">
      <w:pPr>
        <w:tabs>
          <w:tab w:val="left" w:pos="3290"/>
        </w:tabs>
      </w:pPr>
    </w:p>
    <w:p w14:paraId="32662704" w14:textId="77777777" w:rsidR="004252D8" w:rsidRDefault="004252D8" w:rsidP="004252D8">
      <w:pPr>
        <w:tabs>
          <w:tab w:val="left" w:pos="3290"/>
        </w:tabs>
      </w:pPr>
    </w:p>
    <w:p w14:paraId="015A93F6" w14:textId="487C98D7" w:rsidR="004252D8" w:rsidRDefault="004252D8" w:rsidP="004252D8">
      <w:pPr>
        <w:pStyle w:val="Heading1"/>
      </w:pPr>
      <w:r>
        <w:lastRenderedPageBreak/>
        <w:t>MVC Design Pattern</w:t>
      </w:r>
    </w:p>
    <w:p w14:paraId="7C3AF6E3" w14:textId="79AB853C" w:rsidR="004252D8" w:rsidRDefault="004252D8" w:rsidP="004252D8">
      <w:r>
        <w:rPr>
          <w:noProof/>
        </w:rPr>
        <mc:AlternateContent>
          <mc:Choice Requires="wps">
            <w:drawing>
              <wp:anchor distT="0" distB="0" distL="114300" distR="114300" simplePos="0" relativeHeight="251693056" behindDoc="0" locked="0" layoutInCell="1" allowOverlap="1" wp14:anchorId="7A300109" wp14:editId="64520E24">
                <wp:simplePos x="0" y="0"/>
                <wp:positionH relativeFrom="column">
                  <wp:posOffset>4832350</wp:posOffset>
                </wp:positionH>
                <wp:positionV relativeFrom="paragraph">
                  <wp:posOffset>738505</wp:posOffset>
                </wp:positionV>
                <wp:extent cx="1149350" cy="622300"/>
                <wp:effectExtent l="0" t="0" r="12700" b="25400"/>
                <wp:wrapNone/>
                <wp:docPr id="1178938711" name="Rectangle 22"/>
                <wp:cNvGraphicFramePr/>
                <a:graphic xmlns:a="http://schemas.openxmlformats.org/drawingml/2006/main">
                  <a:graphicData uri="http://schemas.microsoft.com/office/word/2010/wordprocessingShape">
                    <wps:wsp>
                      <wps:cNvSpPr/>
                      <wps:spPr>
                        <a:xfrm>
                          <a:off x="0" y="0"/>
                          <a:ext cx="1149350" cy="62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DA84D4" w14:textId="5F65ED6B" w:rsidR="00834F7B" w:rsidRPr="00834F7B" w:rsidRDefault="00834F7B" w:rsidP="00834F7B">
                            <w:pPr>
                              <w:jc w:val="center"/>
                              <w:rPr>
                                <w:lang w:val="en-IN"/>
                              </w:rPr>
                            </w:pPr>
                            <w:r>
                              <w:rPr>
                                <w:lang w:val="en-IN"/>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00109" id="Rectangle 22" o:spid="_x0000_s1032" style="position:absolute;margin-left:380.5pt;margin-top:58.15pt;width:90.5pt;height:49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" fillcolor="white [3201]" strokecolor="#debc53 [3209]" strokeweight="1pt">
                <v:textbox>
                  <w:txbxContent>
                    <w:p w14:paraId="26DA84D4" w14:textId="5F65ED6B" w:rsidR="00834F7B" w:rsidRPr="00834F7B" w:rsidRDefault="00834F7B" w:rsidP="00834F7B">
                      <w:pPr>
                        <w:jc w:val="center"/>
                        <w:rPr>
                          <w:lang w:val="en-IN"/>
                        </w:rPr>
                      </w:pPr>
                      <w:r>
                        <w:rPr>
                          <w:lang w:val="en-IN"/>
                        </w:rPr>
                        <w:t>Model</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5237FA65" wp14:editId="21F2983E">
                <wp:simplePos x="0" y="0"/>
                <wp:positionH relativeFrom="column">
                  <wp:posOffset>2076450</wp:posOffset>
                </wp:positionH>
                <wp:positionV relativeFrom="paragraph">
                  <wp:posOffset>535305</wp:posOffset>
                </wp:positionV>
                <wp:extent cx="1409700" cy="933450"/>
                <wp:effectExtent l="0" t="0" r="19050" b="19050"/>
                <wp:wrapNone/>
                <wp:docPr id="1179411287" name="Rectangle 21"/>
                <wp:cNvGraphicFramePr/>
                <a:graphic xmlns:a="http://schemas.openxmlformats.org/drawingml/2006/main">
                  <a:graphicData uri="http://schemas.microsoft.com/office/word/2010/wordprocessingShape">
                    <wps:wsp>
                      <wps:cNvSpPr/>
                      <wps:spPr>
                        <a:xfrm>
                          <a:off x="0" y="0"/>
                          <a:ext cx="1409700" cy="933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540939" w14:textId="7AA296B5" w:rsidR="00834F7B" w:rsidRDefault="00834F7B" w:rsidP="00834F7B">
                            <w:pPr>
                              <w:jc w:val="center"/>
                              <w:rPr>
                                <w:lang w:val="en-IN"/>
                              </w:rPr>
                            </w:pPr>
                            <w:r>
                              <w:rPr>
                                <w:lang w:val="en-IN"/>
                              </w:rPr>
                              <w:t>Mapping Handle</w:t>
                            </w:r>
                          </w:p>
                          <w:p w14:paraId="27CAA884" w14:textId="48533EFB" w:rsidR="00834F7B" w:rsidRPr="00834F7B" w:rsidRDefault="00834F7B" w:rsidP="00834F7B">
                            <w:pPr>
                              <w:jc w:val="center"/>
                              <w:rPr>
                                <w:lang w:val="en-IN"/>
                              </w:rPr>
                            </w:pPr>
                            <w:r>
                              <w:rPr>
                                <w:lang w:val="en-IN"/>
                              </w:rPr>
                              <w:t>(Servlet)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7FA65" id="Rectangle 21" o:spid="_x0000_s1033" style="position:absolute;margin-left:163.5pt;margin-top:42.15pt;width:111pt;height:73.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" fillcolor="white [3201]" strokecolor="#debc53 [3209]" strokeweight="1pt">
                <v:textbox>
                  <w:txbxContent>
                    <w:p w14:paraId="3B540939" w14:textId="7AA296B5" w:rsidR="00834F7B" w:rsidRDefault="00834F7B" w:rsidP="00834F7B">
                      <w:pPr>
                        <w:jc w:val="center"/>
                        <w:rPr>
                          <w:lang w:val="en-IN"/>
                        </w:rPr>
                      </w:pPr>
                      <w:r>
                        <w:rPr>
                          <w:lang w:val="en-IN"/>
                        </w:rPr>
                        <w:t>Mapping Handle</w:t>
                      </w:r>
                    </w:p>
                    <w:p w14:paraId="27CAA884" w14:textId="48533EFB" w:rsidR="00834F7B" w:rsidRPr="00834F7B" w:rsidRDefault="00834F7B" w:rsidP="00834F7B">
                      <w:pPr>
                        <w:jc w:val="center"/>
                        <w:rPr>
                          <w:lang w:val="en-IN"/>
                        </w:rPr>
                      </w:pPr>
                      <w:r>
                        <w:rPr>
                          <w:lang w:val="en-IN"/>
                        </w:rPr>
                        <w:t>(Servlet)</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549CD3AD" wp14:editId="3E8B34BB">
                <wp:simplePos x="0" y="0"/>
                <wp:positionH relativeFrom="column">
                  <wp:posOffset>-203200</wp:posOffset>
                </wp:positionH>
                <wp:positionV relativeFrom="paragraph">
                  <wp:posOffset>706755</wp:posOffset>
                </wp:positionV>
                <wp:extent cx="1092200" cy="622300"/>
                <wp:effectExtent l="0" t="0" r="12700" b="25400"/>
                <wp:wrapNone/>
                <wp:docPr id="457554995" name="Rectangle 20"/>
                <wp:cNvGraphicFramePr/>
                <a:graphic xmlns:a="http://schemas.openxmlformats.org/drawingml/2006/main">
                  <a:graphicData uri="http://schemas.microsoft.com/office/word/2010/wordprocessingShape">
                    <wps:wsp>
                      <wps:cNvSpPr/>
                      <wps:spPr>
                        <a:xfrm>
                          <a:off x="0" y="0"/>
                          <a:ext cx="1092200" cy="62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CF58B7" w14:textId="06937D17" w:rsidR="00834F7B" w:rsidRPr="00834F7B" w:rsidRDefault="00834F7B" w:rsidP="00834F7B">
                            <w:pPr>
                              <w:jc w:val="center"/>
                              <w:rPr>
                                <w:lang w:val="en-IN"/>
                              </w:rPr>
                            </w:pPr>
                            <w:r>
                              <w:rPr>
                                <w:lang w:val="en-IN"/>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CD3AD" id="Rectangle 20" o:spid="_x0000_s1034" style="position:absolute;margin-left:-16pt;margin-top:55.65pt;width:86pt;height:4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" fillcolor="white [3201]" strokecolor="#debc53 [3209]" strokeweight="1pt">
                <v:textbox>
                  <w:txbxContent>
                    <w:p w14:paraId="45CF58B7" w14:textId="06937D17" w:rsidR="00834F7B" w:rsidRPr="00834F7B" w:rsidRDefault="00834F7B" w:rsidP="00834F7B">
                      <w:pPr>
                        <w:jc w:val="center"/>
                        <w:rPr>
                          <w:lang w:val="en-IN"/>
                        </w:rPr>
                      </w:pPr>
                      <w:r>
                        <w:rPr>
                          <w:lang w:val="en-IN"/>
                        </w:rPr>
                        <w:t>Client</w:t>
                      </w:r>
                    </w:p>
                  </w:txbxContent>
                </v:textbox>
              </v:rect>
            </w:pict>
          </mc:Fallback>
        </mc:AlternateContent>
      </w:r>
      <w:r>
        <w:t>Model View Controller</w:t>
      </w:r>
    </w:p>
    <w:p w14:paraId="781DB8A5" w14:textId="68C6AA8C" w:rsidR="00834F7B" w:rsidRDefault="00AE5EF6" w:rsidP="000F1913">
      <w:pPr>
        <w:tabs>
          <w:tab w:val="left" w:pos="3920"/>
        </w:tabs>
      </w:pPr>
      <w:r>
        <w:tab/>
      </w:r>
      <w:r w:rsidR="000F1913">
        <w:t>Controller</w:t>
      </w:r>
    </w:p>
    <w:p w14:paraId="1826377C" w14:textId="7681ACFA" w:rsidR="00834F7B" w:rsidRDefault="00834F7B" w:rsidP="00834F7B">
      <w:pPr>
        <w:tabs>
          <w:tab w:val="left" w:pos="1980"/>
        </w:tabs>
      </w:pPr>
      <w:r>
        <w:rPr>
          <w:noProof/>
        </w:rPr>
        <mc:AlternateContent>
          <mc:Choice Requires="wps">
            <w:drawing>
              <wp:anchor distT="0" distB="0" distL="114300" distR="114300" simplePos="0" relativeHeight="251696128" behindDoc="0" locked="0" layoutInCell="1" allowOverlap="1" wp14:anchorId="0E8C7CA8" wp14:editId="741FC9B1">
                <wp:simplePos x="0" y="0"/>
                <wp:positionH relativeFrom="column">
                  <wp:posOffset>3486150</wp:posOffset>
                </wp:positionH>
                <wp:positionV relativeFrom="paragraph">
                  <wp:posOffset>205105</wp:posOffset>
                </wp:positionV>
                <wp:extent cx="1314450" cy="0"/>
                <wp:effectExtent l="0" t="76200" r="19050" b="95250"/>
                <wp:wrapNone/>
                <wp:docPr id="755762090" name="Straight Arrow Connector 23"/>
                <wp:cNvGraphicFramePr/>
                <a:graphic xmlns:a="http://schemas.openxmlformats.org/drawingml/2006/main">
                  <a:graphicData uri="http://schemas.microsoft.com/office/word/2010/wordprocessingShape">
                    <wps:wsp>
                      <wps:cNvCnPr/>
                      <wps:spPr>
                        <a:xfrm>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790A4DB5" id="_x0000_t32" coordsize="21600,21600" o:spt="32" o:oned="t" path="m,l21600,21600e" filled="f">
                <v:path arrowok="t" fillok="f" o:connecttype="none"/>
                <o:lock v:ext="edit" shapetype="t"/>
              </v:shapetype>
              <v:shape id="Straight Arrow Connector 23" o:spid="_x0000_s1026" type="#_x0000_t32" style="position:absolute;margin-left:274.5pt;margin-top:16.15pt;width:103.5pt;height: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" strokecolor="#731c3f [3204]" strokeweight=".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02C4680A" wp14:editId="0D724120">
                <wp:simplePos x="0" y="0"/>
                <wp:positionH relativeFrom="column">
                  <wp:posOffset>889000</wp:posOffset>
                </wp:positionH>
                <wp:positionV relativeFrom="paragraph">
                  <wp:posOffset>128905</wp:posOffset>
                </wp:positionV>
                <wp:extent cx="1187450" cy="0"/>
                <wp:effectExtent l="0" t="76200" r="12700" b="95250"/>
                <wp:wrapNone/>
                <wp:docPr id="674616379" name="Straight Arrow Connector 23"/>
                <wp:cNvGraphicFramePr/>
                <a:graphic xmlns:a="http://schemas.openxmlformats.org/drawingml/2006/main">
                  <a:graphicData uri="http://schemas.microsoft.com/office/word/2010/wordprocessingShape">
                    <wps:wsp>
                      <wps:cNvCnPr/>
                      <wps:spPr>
                        <a:xfrm>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D42303" id="Straight Arrow Connector 23" o:spid="_x0000_s1026" type="#_x0000_t32" style="position:absolute;margin-left:70pt;margin-top:10.15pt;width:9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" strokecolor="#731c3f [3204]" strokeweight=".5pt">
                <v:stroke endarrow="block" joinstyle="miter"/>
              </v:shape>
            </w:pict>
          </mc:Fallback>
        </mc:AlternateContent>
      </w:r>
      <w:r>
        <w:t>CLIENT</w:t>
      </w:r>
      <w:r>
        <w:tab/>
        <w:t>Request</w:t>
      </w:r>
    </w:p>
    <w:p w14:paraId="5248E332" w14:textId="05FE84D2" w:rsidR="00834F7B" w:rsidRPr="00834F7B" w:rsidRDefault="00834F7B" w:rsidP="00834F7B">
      <w:pPr>
        <w:tabs>
          <w:tab w:val="left" w:pos="1980"/>
        </w:tabs>
      </w:pPr>
      <w:r>
        <w:rPr>
          <w:noProof/>
        </w:rPr>
        <mc:AlternateContent>
          <mc:Choice Requires="wps">
            <w:drawing>
              <wp:anchor distT="0" distB="0" distL="114300" distR="114300" simplePos="0" relativeHeight="251698176" behindDoc="0" locked="0" layoutInCell="1" allowOverlap="1" wp14:anchorId="047DBC14" wp14:editId="78E7D011">
                <wp:simplePos x="0" y="0"/>
                <wp:positionH relativeFrom="column">
                  <wp:posOffset>889000</wp:posOffset>
                </wp:positionH>
                <wp:positionV relativeFrom="paragraph">
                  <wp:posOffset>125095</wp:posOffset>
                </wp:positionV>
                <wp:extent cx="1187450" cy="0"/>
                <wp:effectExtent l="38100" t="76200" r="0" b="95250"/>
                <wp:wrapNone/>
                <wp:docPr id="1409781341" name="Straight Arrow Connector 25"/>
                <wp:cNvGraphicFramePr/>
                <a:graphic xmlns:a="http://schemas.openxmlformats.org/drawingml/2006/main">
                  <a:graphicData uri="http://schemas.microsoft.com/office/word/2010/wordprocessingShape">
                    <wps:wsp>
                      <wps:cNvCnPr/>
                      <wps:spPr>
                        <a:xfrm flipH="1">
                          <a:off x="0" y="0"/>
                          <a:ext cx="1187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F7EB0F" id="Straight Arrow Connector 25" o:spid="_x0000_s1026" type="#_x0000_t32" style="position:absolute;margin-left:70pt;margin-top:9.85pt;width:93.5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" strokecolor="#731c3f [3204]"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4BF2DE7F" wp14:editId="538C84E5">
                <wp:simplePos x="0" y="0"/>
                <wp:positionH relativeFrom="column">
                  <wp:posOffset>3486150</wp:posOffset>
                </wp:positionH>
                <wp:positionV relativeFrom="paragraph">
                  <wp:posOffset>169545</wp:posOffset>
                </wp:positionV>
                <wp:extent cx="1314450" cy="0"/>
                <wp:effectExtent l="38100" t="76200" r="0" b="95250"/>
                <wp:wrapNone/>
                <wp:docPr id="1216742753" name="Straight Arrow Connector 24"/>
                <wp:cNvGraphicFramePr/>
                <a:graphic xmlns:a="http://schemas.openxmlformats.org/drawingml/2006/main">
                  <a:graphicData uri="http://schemas.microsoft.com/office/word/2010/wordprocessingShape">
                    <wps:wsp>
                      <wps:cNvCnPr/>
                      <wps:spPr>
                        <a:xfrm flipH="1">
                          <a:off x="0" y="0"/>
                          <a:ext cx="1314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5EDC0" id="Straight Arrow Connector 24" o:spid="_x0000_s1026" type="#_x0000_t32" style="position:absolute;margin-left:274.5pt;margin-top:13.35pt;width:103.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" strokecolor="#731c3f [3204]" strokeweight=".5pt">
                <v:stroke endarrow="block" joinstyle="miter"/>
              </v:shape>
            </w:pict>
          </mc:Fallback>
        </mc:AlternateContent>
      </w:r>
      <w:r>
        <w:tab/>
        <w:t>Response</w:t>
      </w:r>
    </w:p>
    <w:p w14:paraId="55107DA5" w14:textId="651617F8" w:rsidR="00834F7B" w:rsidRPr="00834F7B" w:rsidRDefault="00B44A04" w:rsidP="00834F7B">
      <w:r>
        <w:rPr>
          <w:noProof/>
        </w:rPr>
        <mc:AlternateContent>
          <mc:Choice Requires="wps">
            <w:drawing>
              <wp:anchor distT="0" distB="0" distL="114300" distR="114300" simplePos="0" relativeHeight="251701248" behindDoc="0" locked="0" layoutInCell="1" allowOverlap="1" wp14:anchorId="1BA260CF" wp14:editId="77D3E4ED">
                <wp:simplePos x="0" y="0"/>
                <wp:positionH relativeFrom="column">
                  <wp:posOffset>2736850</wp:posOffset>
                </wp:positionH>
                <wp:positionV relativeFrom="paragraph">
                  <wp:posOffset>242570</wp:posOffset>
                </wp:positionV>
                <wp:extent cx="0" cy="596900"/>
                <wp:effectExtent l="76200" t="0" r="57150" b="50800"/>
                <wp:wrapNone/>
                <wp:docPr id="849724826" name="Straight Arrow Connector 28"/>
                <wp:cNvGraphicFramePr/>
                <a:graphic xmlns:a="http://schemas.openxmlformats.org/drawingml/2006/main">
                  <a:graphicData uri="http://schemas.microsoft.com/office/word/2010/wordprocessingShape">
                    <wps:wsp>
                      <wps:cNvCnPr/>
                      <wps:spPr>
                        <a:xfrm>
                          <a:off x="0" y="0"/>
                          <a:ext cx="0" cy="596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4E13E8" id="Straight Arrow Connector 28" o:spid="_x0000_s1026" type="#_x0000_t32" style="position:absolute;margin-left:215.5pt;margin-top:19.1pt;width:0;height:4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" strokecolor="#731c3f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00ACB9D2" wp14:editId="6D7A648B">
                <wp:simplePos x="0" y="0"/>
                <wp:positionH relativeFrom="column">
                  <wp:posOffset>2228850</wp:posOffset>
                </wp:positionH>
                <wp:positionV relativeFrom="paragraph">
                  <wp:posOffset>198120</wp:posOffset>
                </wp:positionV>
                <wp:extent cx="0" cy="596900"/>
                <wp:effectExtent l="76200" t="38100" r="57150" b="12700"/>
                <wp:wrapNone/>
                <wp:docPr id="1941815537" name="Straight Arrow Connector 27"/>
                <wp:cNvGraphicFramePr/>
                <a:graphic xmlns:a="http://schemas.openxmlformats.org/drawingml/2006/main">
                  <a:graphicData uri="http://schemas.microsoft.com/office/word/2010/wordprocessingShape">
                    <wps:wsp>
                      <wps:cNvCnPr/>
                      <wps:spPr>
                        <a:xfrm flipV="1">
                          <a:off x="0" y="0"/>
                          <a:ext cx="0" cy="596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4712D4" id="Straight Arrow Connector 27" o:spid="_x0000_s1026" type="#_x0000_t32" style="position:absolute;margin-left:175.5pt;margin-top:15.6pt;width:0;height:47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" strokecolor="#731c3f [3204]" strokeweight=".5pt">
                <v:stroke endarrow="block" joinstyle="miter"/>
              </v:shape>
            </w:pict>
          </mc:Fallback>
        </mc:AlternateContent>
      </w:r>
    </w:p>
    <w:p w14:paraId="46B00161" w14:textId="127CE5CC" w:rsidR="00834F7B" w:rsidRDefault="00834F7B" w:rsidP="00834F7B"/>
    <w:p w14:paraId="32412C5B" w14:textId="4B6567D5" w:rsidR="00834F7B" w:rsidRDefault="00834F7B" w:rsidP="00834F7B">
      <w:pPr>
        <w:tabs>
          <w:tab w:val="left" w:pos="6730"/>
        </w:tabs>
      </w:pPr>
      <w:r>
        <w:rPr>
          <w:noProof/>
        </w:rPr>
        <mc:AlternateContent>
          <mc:Choice Requires="wps">
            <w:drawing>
              <wp:anchor distT="0" distB="0" distL="114300" distR="114300" simplePos="0" relativeHeight="251699200" behindDoc="0" locked="0" layoutInCell="1" allowOverlap="1" wp14:anchorId="6CEB5844" wp14:editId="27FDC6E2">
                <wp:simplePos x="0" y="0"/>
                <wp:positionH relativeFrom="column">
                  <wp:posOffset>2228850</wp:posOffset>
                </wp:positionH>
                <wp:positionV relativeFrom="paragraph">
                  <wp:posOffset>306070</wp:posOffset>
                </wp:positionV>
                <wp:extent cx="844550" cy="628650"/>
                <wp:effectExtent l="57150" t="38100" r="50800" b="76200"/>
                <wp:wrapNone/>
                <wp:docPr id="415690624" name="Rectangle 26"/>
                <wp:cNvGraphicFramePr/>
                <a:graphic xmlns:a="http://schemas.openxmlformats.org/drawingml/2006/main">
                  <a:graphicData uri="http://schemas.microsoft.com/office/word/2010/wordprocessingShape">
                    <wps:wsp>
                      <wps:cNvSpPr/>
                      <wps:spPr>
                        <a:xfrm>
                          <a:off x="0" y="0"/>
                          <a:ext cx="844550" cy="628650"/>
                        </a:xfrm>
                        <a:prstGeom prst="rect">
                          <a:avLst/>
                        </a:prstGeom>
                      </wps:spPr>
                      <wps:style>
                        <a:lnRef idx="0">
                          <a:schemeClr val="accent3"/>
                        </a:lnRef>
                        <a:fillRef idx="3">
                          <a:schemeClr val="accent3"/>
                        </a:fillRef>
                        <a:effectRef idx="3">
                          <a:schemeClr val="accent3"/>
                        </a:effectRef>
                        <a:fontRef idx="minor">
                          <a:schemeClr val="lt1"/>
                        </a:fontRef>
                      </wps:style>
                      <wps:txbx>
                        <w:txbxContent>
                          <w:p w14:paraId="1CD17684" w14:textId="3A2D6501" w:rsidR="00834F7B" w:rsidRPr="00834F7B" w:rsidRDefault="00834F7B" w:rsidP="00834F7B">
                            <w:pPr>
                              <w:jc w:val="center"/>
                              <w:rPr>
                                <w:lang w:val="en-IN"/>
                              </w:rPr>
                            </w:pPr>
                            <w:r>
                              <w:rPr>
                                <w:lang w:val="en-IN"/>
                              </w:rPr>
                              <w:t>View (JSP)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B5844" id="Rectangle 26" o:spid="_x0000_s1035" style="position:absolute;margin-left:175.5pt;margin-top:24.1pt;width:66.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" fillcolor="#6bcab1 [3030]" stroked="f">
                <v:fill color2="#5fc6ab [3174]" rotate="t" colors="0 #76ceb6;.5 #5dccaf;1 #4cbb9e" focus="100%" type="gradient">
                  <o:fill v:ext="view" type="gradientUnscaled"/>
                </v:fill>
                <v:shadow on="t" color="black" opacity="41287f" offset="0,1.5pt"/>
                <v:textbox>
                  <w:txbxContent>
                    <w:p w14:paraId="1CD17684" w14:textId="3A2D6501" w:rsidR="00834F7B" w:rsidRPr="00834F7B" w:rsidRDefault="00834F7B" w:rsidP="00834F7B">
                      <w:pPr>
                        <w:jc w:val="center"/>
                        <w:rPr>
                          <w:lang w:val="en-IN"/>
                        </w:rPr>
                      </w:pPr>
                      <w:r>
                        <w:rPr>
                          <w:lang w:val="en-IN"/>
                        </w:rPr>
                        <w:t>View (JSP)</w:t>
                      </w:r>
                    </w:p>
                  </w:txbxContent>
                </v:textbox>
              </v:rect>
            </w:pict>
          </mc:Fallback>
        </mc:AlternateContent>
      </w:r>
      <w:r>
        <w:tab/>
      </w:r>
      <w:r w:rsidR="00B44A04">
        <w:t xml:space="preserve"> </w:t>
      </w:r>
    </w:p>
    <w:p w14:paraId="7DE5D327" w14:textId="77777777" w:rsidR="00B44A04" w:rsidRPr="00B44A04" w:rsidRDefault="00B44A04" w:rsidP="00B44A04"/>
    <w:p w14:paraId="31B8A030" w14:textId="77777777" w:rsidR="00B44A04" w:rsidRPr="00B44A04" w:rsidRDefault="00B44A04" w:rsidP="00B44A04"/>
    <w:p w14:paraId="230B94FC" w14:textId="77777777" w:rsidR="00B44A04" w:rsidRDefault="00B44A04" w:rsidP="00B44A04"/>
    <w:p w14:paraId="55BB3067" w14:textId="77777777" w:rsidR="00340032" w:rsidRDefault="00B44A04" w:rsidP="00B44A04">
      <w:r>
        <w:t xml:space="preserve">MVC Design pattern is a </w:t>
      </w:r>
      <w:r w:rsidR="00340032">
        <w:t>software architectural pattern that separates an application into three main components</w:t>
      </w:r>
    </w:p>
    <w:p w14:paraId="78CF4B2C" w14:textId="7640DA44" w:rsidR="00B44A04" w:rsidRDefault="00340032" w:rsidP="00340032">
      <w:pPr>
        <w:pStyle w:val="ListParagraph"/>
        <w:numPr>
          <w:ilvl w:val="0"/>
          <w:numId w:val="39"/>
        </w:numPr>
      </w:pPr>
      <w:r>
        <w:t>Model Layer</w:t>
      </w:r>
    </w:p>
    <w:p w14:paraId="42BEB9DB" w14:textId="505BC28F" w:rsidR="00340032" w:rsidRDefault="00340032" w:rsidP="00340032">
      <w:pPr>
        <w:pStyle w:val="ListParagraph"/>
        <w:numPr>
          <w:ilvl w:val="0"/>
          <w:numId w:val="39"/>
        </w:numPr>
      </w:pPr>
      <w:r>
        <w:t xml:space="preserve">View Layer </w:t>
      </w:r>
    </w:p>
    <w:p w14:paraId="1FA8087E" w14:textId="14B961E2" w:rsidR="00340032" w:rsidRDefault="00340032" w:rsidP="00340032">
      <w:pPr>
        <w:pStyle w:val="ListParagraph"/>
        <w:numPr>
          <w:ilvl w:val="0"/>
          <w:numId w:val="39"/>
        </w:numPr>
      </w:pPr>
      <w:r>
        <w:t>Controller Layer</w:t>
      </w:r>
    </w:p>
    <w:p w14:paraId="65F1931C" w14:textId="4E2C6F09" w:rsidR="00340032" w:rsidRDefault="00340032" w:rsidP="00340032">
      <w:pPr>
        <w:rPr>
          <w:b/>
          <w:bCs/>
        </w:rPr>
      </w:pPr>
      <w:r>
        <w:rPr>
          <w:b/>
          <w:bCs/>
        </w:rPr>
        <w:t xml:space="preserve">Model Layer </w:t>
      </w:r>
    </w:p>
    <w:p w14:paraId="6009E253" w14:textId="77777777" w:rsidR="00340032" w:rsidRDefault="00340032" w:rsidP="00340032">
      <w:pPr>
        <w:pStyle w:val="ListParagraph"/>
        <w:numPr>
          <w:ilvl w:val="0"/>
          <w:numId w:val="40"/>
        </w:numPr>
      </w:pPr>
      <w:r>
        <w:t xml:space="preserve">This layer represents the core data and business logic of our application. </w:t>
      </w:r>
    </w:p>
    <w:p w14:paraId="45FECB8D" w14:textId="3F8EB02F" w:rsidR="00340032" w:rsidRDefault="00340032" w:rsidP="00340032">
      <w:pPr>
        <w:pStyle w:val="ListParagraph"/>
        <w:numPr>
          <w:ilvl w:val="0"/>
          <w:numId w:val="40"/>
        </w:numPr>
      </w:pPr>
      <w:r>
        <w:t>It typically consists of java classes that encapsulates data and functionality. These classes are of POJO (Plain old java object)</w:t>
      </w:r>
    </w:p>
    <w:p w14:paraId="11942BEB" w14:textId="7DBD9420" w:rsidR="00340032" w:rsidRDefault="00340032" w:rsidP="00340032">
      <w:pPr>
        <w:pStyle w:val="ListParagraph"/>
        <w:numPr>
          <w:ilvl w:val="0"/>
          <w:numId w:val="40"/>
        </w:numPr>
      </w:pPr>
      <w:r>
        <w:t xml:space="preserve">Data persistence – The model interacts with databases to store and retrieve information. This can be done using JDBC or ORM tools  </w:t>
      </w:r>
    </w:p>
    <w:p w14:paraId="2F9AD882" w14:textId="27DA13FA" w:rsidR="00340032" w:rsidRDefault="00340032" w:rsidP="00340032">
      <w:pPr>
        <w:rPr>
          <w:b/>
          <w:bCs/>
        </w:rPr>
      </w:pPr>
      <w:r>
        <w:rPr>
          <w:b/>
          <w:bCs/>
        </w:rPr>
        <w:t>View Layer</w:t>
      </w:r>
    </w:p>
    <w:p w14:paraId="6A149101" w14:textId="56940879" w:rsidR="00340032" w:rsidRDefault="00340032" w:rsidP="00340032">
      <w:pPr>
        <w:pStyle w:val="ListParagraph"/>
        <w:numPr>
          <w:ilvl w:val="0"/>
          <w:numId w:val="41"/>
        </w:numPr>
      </w:pPr>
      <w:r>
        <w:t xml:space="preserve">This layer focuses on how application is presented to the client </w:t>
      </w:r>
    </w:p>
    <w:p w14:paraId="498EE944" w14:textId="42A8D992" w:rsidR="00340032" w:rsidRDefault="00340032" w:rsidP="00340032">
      <w:pPr>
        <w:pStyle w:val="ListParagraph"/>
        <w:numPr>
          <w:ilvl w:val="0"/>
          <w:numId w:val="41"/>
        </w:numPr>
      </w:pPr>
      <w:r>
        <w:t>In JSP</w:t>
      </w:r>
      <w:r w:rsidR="004F5F25">
        <w:t>N servlet development JSP pages are the main part of view layer</w:t>
      </w:r>
    </w:p>
    <w:p w14:paraId="05CD69CB" w14:textId="15B4B25E" w:rsidR="004F5F25" w:rsidRDefault="004F5F25" w:rsidP="004F5F25">
      <w:pPr>
        <w:rPr>
          <w:b/>
          <w:bCs/>
        </w:rPr>
      </w:pPr>
      <w:r>
        <w:rPr>
          <w:b/>
          <w:bCs/>
        </w:rPr>
        <w:lastRenderedPageBreak/>
        <w:t>Controller Layer</w:t>
      </w:r>
    </w:p>
    <w:p w14:paraId="30D9B1F3" w14:textId="723E08B0" w:rsidR="004F5F25" w:rsidRDefault="004F5F25" w:rsidP="004F5F25">
      <w:pPr>
        <w:pStyle w:val="ListParagraph"/>
        <w:numPr>
          <w:ilvl w:val="0"/>
          <w:numId w:val="42"/>
        </w:numPr>
      </w:pPr>
      <w:r>
        <w:t>This layer serves as the central herb for handling user request and interactions.</w:t>
      </w:r>
    </w:p>
    <w:p w14:paraId="4819B4CB" w14:textId="3FF2DB4A" w:rsidR="004F5F25" w:rsidRDefault="004F5F25" w:rsidP="004F5F25">
      <w:pPr>
        <w:pStyle w:val="ListParagraph"/>
        <w:numPr>
          <w:ilvl w:val="0"/>
          <w:numId w:val="42"/>
        </w:numPr>
      </w:pPr>
      <w:r>
        <w:t>Servlets are commonly used as controller in MVC design pattern.</w:t>
      </w:r>
    </w:p>
    <w:p w14:paraId="648A6864" w14:textId="28CC1FFC" w:rsidR="004F5F25" w:rsidRDefault="004F5F25" w:rsidP="004F5F25">
      <w:pPr>
        <w:pStyle w:val="ListParagraph"/>
        <w:numPr>
          <w:ilvl w:val="0"/>
          <w:numId w:val="42"/>
        </w:numPr>
      </w:pPr>
      <w:proofErr w:type="gramStart"/>
      <w:r>
        <w:t>Servlets</w:t>
      </w:r>
      <w:proofErr w:type="gramEnd"/>
      <w:r>
        <w:t xml:space="preserve"> goal in MVC flow </w:t>
      </w:r>
      <w:proofErr w:type="gramStart"/>
      <w:r>
        <w:t>are</w:t>
      </w:r>
      <w:proofErr w:type="gramEnd"/>
      <w:r>
        <w:t xml:space="preserve"> receiving request, processing request, selecting view and forwarding request</w:t>
      </w:r>
    </w:p>
    <w:p w14:paraId="5905C964" w14:textId="75ECAA91" w:rsidR="004F5F25" w:rsidRDefault="004F5F25" w:rsidP="004F5F25">
      <w:pPr>
        <w:rPr>
          <w:b/>
          <w:bCs/>
        </w:rPr>
      </w:pPr>
      <w:r>
        <w:rPr>
          <w:b/>
          <w:bCs/>
        </w:rPr>
        <w:t xml:space="preserve">Benefits of MVC </w:t>
      </w:r>
    </w:p>
    <w:p w14:paraId="45624DFC" w14:textId="0FD9FEF7" w:rsidR="004F5F25" w:rsidRPr="004F5F25" w:rsidRDefault="004F5F25" w:rsidP="004F5F25">
      <w:pPr>
        <w:pStyle w:val="ListParagraph"/>
        <w:numPr>
          <w:ilvl w:val="0"/>
          <w:numId w:val="43"/>
        </w:numPr>
        <w:rPr>
          <w:b/>
          <w:bCs/>
        </w:rPr>
      </w:pPr>
      <w:r>
        <w:t xml:space="preserve">Improved maintain ability </w:t>
      </w:r>
    </w:p>
    <w:p w14:paraId="44B72C80" w14:textId="3CC610C2" w:rsidR="004F5F25" w:rsidRPr="004E35CA" w:rsidRDefault="004F5F25" w:rsidP="004F5F25">
      <w:pPr>
        <w:pStyle w:val="ListParagraph"/>
        <w:numPr>
          <w:ilvl w:val="0"/>
          <w:numId w:val="43"/>
        </w:numPr>
        <w:rPr>
          <w:b/>
          <w:bCs/>
        </w:rPr>
      </w:pPr>
      <w:r>
        <w:t xml:space="preserve">Increased reusability </w:t>
      </w:r>
    </w:p>
    <w:p w14:paraId="49C12780" w14:textId="77777777" w:rsidR="004E35CA" w:rsidRDefault="004E35CA" w:rsidP="004E35CA">
      <w:pPr>
        <w:rPr>
          <w:b/>
          <w:bCs/>
        </w:rPr>
      </w:pPr>
    </w:p>
    <w:p w14:paraId="2277A7A6" w14:textId="77777777" w:rsidR="004E35CA" w:rsidRDefault="004E35CA" w:rsidP="004E35CA">
      <w:pPr>
        <w:rPr>
          <w:b/>
          <w:bCs/>
        </w:rPr>
      </w:pPr>
    </w:p>
    <w:p w14:paraId="0F38BE48" w14:textId="77777777" w:rsidR="004E35CA" w:rsidRDefault="004E35CA" w:rsidP="004E35CA">
      <w:pPr>
        <w:rPr>
          <w:b/>
          <w:bCs/>
        </w:rPr>
      </w:pPr>
    </w:p>
    <w:p w14:paraId="0B72F3FB" w14:textId="77777777" w:rsidR="004E35CA" w:rsidRDefault="004E35CA" w:rsidP="004E35CA">
      <w:pPr>
        <w:rPr>
          <w:b/>
          <w:bCs/>
        </w:rPr>
      </w:pPr>
    </w:p>
    <w:p w14:paraId="1C9318F5" w14:textId="77777777" w:rsidR="004E35CA" w:rsidRDefault="004E35CA" w:rsidP="004E35CA">
      <w:pPr>
        <w:rPr>
          <w:b/>
          <w:bCs/>
        </w:rPr>
      </w:pPr>
    </w:p>
    <w:p w14:paraId="427A750E" w14:textId="77777777" w:rsidR="004E35CA" w:rsidRDefault="004E35CA" w:rsidP="004E35CA">
      <w:pPr>
        <w:rPr>
          <w:b/>
          <w:bCs/>
        </w:rPr>
      </w:pPr>
    </w:p>
    <w:p w14:paraId="0AACD852" w14:textId="77777777" w:rsidR="004E35CA" w:rsidRDefault="004E35CA" w:rsidP="004E35CA">
      <w:pPr>
        <w:rPr>
          <w:b/>
          <w:bCs/>
        </w:rPr>
      </w:pPr>
    </w:p>
    <w:p w14:paraId="4D28CBE9" w14:textId="77777777" w:rsidR="004E35CA" w:rsidRDefault="004E35CA" w:rsidP="004E35CA">
      <w:pPr>
        <w:rPr>
          <w:b/>
          <w:bCs/>
        </w:rPr>
      </w:pPr>
    </w:p>
    <w:p w14:paraId="3AEAF88C" w14:textId="77777777" w:rsidR="004E35CA" w:rsidRDefault="004E35CA" w:rsidP="004E35CA">
      <w:pPr>
        <w:rPr>
          <w:b/>
          <w:bCs/>
        </w:rPr>
      </w:pPr>
    </w:p>
    <w:p w14:paraId="3DB83522" w14:textId="77777777" w:rsidR="004E35CA" w:rsidRDefault="004E35CA" w:rsidP="004E35CA">
      <w:pPr>
        <w:rPr>
          <w:b/>
          <w:bCs/>
        </w:rPr>
      </w:pPr>
    </w:p>
    <w:p w14:paraId="1A0E3310" w14:textId="77777777" w:rsidR="004E35CA" w:rsidRDefault="004E35CA" w:rsidP="004E35CA">
      <w:pPr>
        <w:rPr>
          <w:b/>
          <w:bCs/>
        </w:rPr>
      </w:pPr>
    </w:p>
    <w:p w14:paraId="2BE03F81" w14:textId="77777777" w:rsidR="004E35CA" w:rsidRDefault="004E35CA" w:rsidP="004E35CA">
      <w:pPr>
        <w:rPr>
          <w:b/>
          <w:bCs/>
        </w:rPr>
      </w:pPr>
    </w:p>
    <w:p w14:paraId="3C331B3D" w14:textId="77777777" w:rsidR="004E35CA" w:rsidRDefault="004E35CA" w:rsidP="004E35CA">
      <w:pPr>
        <w:rPr>
          <w:b/>
          <w:bCs/>
        </w:rPr>
      </w:pPr>
    </w:p>
    <w:p w14:paraId="5AFDFCF6" w14:textId="77777777" w:rsidR="004E35CA" w:rsidRDefault="004E35CA" w:rsidP="004E35CA">
      <w:pPr>
        <w:rPr>
          <w:b/>
          <w:bCs/>
        </w:rPr>
      </w:pPr>
    </w:p>
    <w:p w14:paraId="593A7218" w14:textId="77777777" w:rsidR="004E35CA" w:rsidRDefault="004E35CA" w:rsidP="004E35CA">
      <w:pPr>
        <w:rPr>
          <w:b/>
          <w:bCs/>
        </w:rPr>
      </w:pPr>
    </w:p>
    <w:p w14:paraId="23857217" w14:textId="77777777" w:rsidR="004E35CA" w:rsidRDefault="004E35CA" w:rsidP="004E35CA">
      <w:pPr>
        <w:rPr>
          <w:b/>
          <w:bCs/>
        </w:rPr>
      </w:pPr>
    </w:p>
    <w:p w14:paraId="7D47D153" w14:textId="77777777" w:rsidR="00F7188D" w:rsidRDefault="00F7188D" w:rsidP="004E35CA">
      <w:pPr>
        <w:rPr>
          <w:b/>
          <w:bCs/>
        </w:rPr>
      </w:pPr>
    </w:p>
    <w:p w14:paraId="1FC1D7AA" w14:textId="77777777" w:rsidR="00F7188D" w:rsidRDefault="00F7188D" w:rsidP="00F7188D">
      <w:pPr>
        <w:rPr>
          <w:b/>
          <w:bCs/>
        </w:rPr>
      </w:pPr>
    </w:p>
    <w:p w14:paraId="6A7B4E60" w14:textId="77777777" w:rsidR="00F7188D" w:rsidRDefault="00F7188D" w:rsidP="00F7188D">
      <w:pPr>
        <w:pStyle w:val="Heading1"/>
      </w:pPr>
      <w:r>
        <w:lastRenderedPageBreak/>
        <w:t>Framework</w:t>
      </w:r>
    </w:p>
    <w:p w14:paraId="177AACDE" w14:textId="77777777" w:rsidR="00F7188D" w:rsidRDefault="00F7188D" w:rsidP="00F7188D">
      <w:r>
        <w:t>It is pre build foundation that provides basic structure for an application it saves time, reduces errors pronounce reusability, etc.</w:t>
      </w:r>
    </w:p>
    <w:p w14:paraId="58467B04" w14:textId="77777777" w:rsidR="00F7188D" w:rsidRDefault="00F7188D" w:rsidP="00F7188D">
      <w:r>
        <w:t xml:space="preserve">It is ready made architecture and it needs configurations. </w:t>
      </w:r>
    </w:p>
    <w:p w14:paraId="22EA3567" w14:textId="77777777" w:rsidR="00F7188D" w:rsidRDefault="00F7188D" w:rsidP="00F7188D"/>
    <w:p w14:paraId="0E0F67F1" w14:textId="77777777" w:rsidR="00F7188D" w:rsidRDefault="00F7188D" w:rsidP="00F7188D">
      <w:pPr>
        <w:rPr>
          <w:b/>
          <w:bCs/>
        </w:rPr>
      </w:pPr>
      <w:r>
        <w:rPr>
          <w:b/>
          <w:bCs/>
        </w:rPr>
        <w:t>ORIM (Object relational impedance mismatch)</w:t>
      </w:r>
    </w:p>
    <w:p w14:paraId="001352E2" w14:textId="77777777" w:rsidR="00F7188D" w:rsidRDefault="00F7188D" w:rsidP="00F7188D">
      <w:r>
        <w:t xml:space="preserve">The ORIM are the issues that arise when we try to fit data structures from OOPS into a RDBMS </w:t>
      </w:r>
    </w:p>
    <w:p w14:paraId="005F62C6" w14:textId="77777777" w:rsidR="00F7188D" w:rsidRPr="00BA231E" w:rsidRDefault="00F7188D" w:rsidP="00F7188D">
      <w:pPr>
        <w:rPr>
          <w:u w:val="single"/>
        </w:rPr>
      </w:pPr>
      <w:r w:rsidRPr="00BA231E">
        <w:rPr>
          <w:u w:val="single"/>
        </w:rPr>
        <w:t>Major Issues</w:t>
      </w:r>
    </w:p>
    <w:p w14:paraId="665D0206" w14:textId="77777777" w:rsidR="00F7188D" w:rsidRDefault="00F7188D" w:rsidP="00F7188D">
      <w:pPr>
        <w:pStyle w:val="ListParagraph"/>
        <w:numPr>
          <w:ilvl w:val="0"/>
          <w:numId w:val="44"/>
        </w:numPr>
      </w:pPr>
      <w:r>
        <w:t>Different platforms</w:t>
      </w:r>
    </w:p>
    <w:p w14:paraId="19237B3D" w14:textId="77777777" w:rsidR="00F7188D" w:rsidRPr="00BA231E" w:rsidRDefault="00F7188D" w:rsidP="00F7188D">
      <w:pPr>
        <w:pStyle w:val="ListParagraph"/>
        <w:numPr>
          <w:ilvl w:val="0"/>
          <w:numId w:val="44"/>
        </w:numPr>
      </w:pPr>
      <w:r>
        <w:t xml:space="preserve">Mapping Issue </w:t>
      </w:r>
    </w:p>
    <w:p w14:paraId="2831F647" w14:textId="77777777" w:rsidR="00F7188D" w:rsidRDefault="00F7188D" w:rsidP="004E35CA">
      <w:pPr>
        <w:rPr>
          <w:b/>
          <w:bCs/>
        </w:rPr>
      </w:pPr>
    </w:p>
    <w:p w14:paraId="4E899841" w14:textId="77777777" w:rsidR="004E35CA" w:rsidRDefault="004E35CA" w:rsidP="004E35CA">
      <w:pPr>
        <w:rPr>
          <w:b/>
          <w:bCs/>
        </w:rPr>
      </w:pPr>
    </w:p>
    <w:p w14:paraId="75451811" w14:textId="77777777" w:rsidR="004E35CA" w:rsidRDefault="004E35CA" w:rsidP="004E35CA">
      <w:pPr>
        <w:rPr>
          <w:b/>
          <w:bCs/>
        </w:rPr>
      </w:pPr>
    </w:p>
    <w:p w14:paraId="3B05A00F" w14:textId="2DCE37B6" w:rsidR="004E35CA" w:rsidRDefault="004E35CA" w:rsidP="004E35CA">
      <w:pPr>
        <w:pStyle w:val="Heading1"/>
      </w:pPr>
      <w:r>
        <w:t>Object Relational Mapping</w:t>
      </w:r>
    </w:p>
    <w:p w14:paraId="2C6CF478" w14:textId="3FE67148" w:rsidR="004E35CA" w:rsidRDefault="004E35CA" w:rsidP="004E35CA">
      <w:r>
        <w:t>ORM acts as bridge between OOPS and RDB, simplifying the process of working with both the platforms seeing Lessley. ORM does the following things:</w:t>
      </w:r>
    </w:p>
    <w:p w14:paraId="119BF535" w14:textId="5B5366EF" w:rsidR="004E35CA" w:rsidRDefault="004E35CA" w:rsidP="004E35CA">
      <w:pPr>
        <w:pStyle w:val="ListParagraph"/>
        <w:numPr>
          <w:ilvl w:val="0"/>
          <w:numId w:val="45"/>
        </w:numPr>
      </w:pPr>
      <w:r>
        <w:t>It maps object with the database table</w:t>
      </w:r>
    </w:p>
    <w:p w14:paraId="21703A64" w14:textId="22E2368C" w:rsidR="004E35CA" w:rsidRDefault="004E35CA" w:rsidP="004E35CA">
      <w:pPr>
        <w:pStyle w:val="ListParagraph"/>
        <w:numPr>
          <w:ilvl w:val="0"/>
          <w:numId w:val="45"/>
        </w:numPr>
      </w:pPr>
      <w:r>
        <w:t>Provides abstraction</w:t>
      </w:r>
    </w:p>
    <w:p w14:paraId="3FC53295" w14:textId="6DD7C2DC" w:rsidR="004E35CA" w:rsidRDefault="004E35CA" w:rsidP="004E35CA">
      <w:pPr>
        <w:pStyle w:val="ListParagraph"/>
        <w:numPr>
          <w:ilvl w:val="0"/>
          <w:numId w:val="45"/>
        </w:numPr>
      </w:pPr>
      <w:r>
        <w:t>Automates data persistence</w:t>
      </w:r>
    </w:p>
    <w:p w14:paraId="1765D196" w14:textId="095B7713" w:rsidR="004E35CA" w:rsidRDefault="004E35CA" w:rsidP="004E35CA">
      <w:pPr>
        <w:pStyle w:val="ListParagraph"/>
        <w:numPr>
          <w:ilvl w:val="0"/>
          <w:numId w:val="45"/>
        </w:numPr>
      </w:pPr>
      <w:r>
        <w:t>Reduce boiler plate code</w:t>
      </w:r>
    </w:p>
    <w:p w14:paraId="65ECF4A7" w14:textId="74E7F73D" w:rsidR="004E35CA" w:rsidRDefault="004E35CA" w:rsidP="004E35CA">
      <w:pPr>
        <w:pStyle w:val="Heading1"/>
      </w:pPr>
      <w:r>
        <w:lastRenderedPageBreak/>
        <w:t>Hibernate</w:t>
      </w:r>
    </w:p>
    <w:p w14:paraId="0F502C17" w14:textId="626EB56E" w:rsidR="004E35CA" w:rsidRDefault="004E35CA" w:rsidP="004E35CA">
      <w:r>
        <w:t xml:space="preserve">Hibernate framework is a popular </w:t>
      </w:r>
      <w:r w:rsidR="007A4F25">
        <w:t>open-source</w:t>
      </w:r>
      <w:r>
        <w:t xml:space="preserve"> framework used in a java application for interacting with RDB, simplifying data</w:t>
      </w:r>
      <w:r w:rsidR="007A4F25">
        <w:t xml:space="preserve"> persistence.</w:t>
      </w:r>
    </w:p>
    <w:p w14:paraId="1818C81A" w14:textId="0072107B" w:rsidR="007A4F25" w:rsidRDefault="007A4F25" w:rsidP="004E35CA">
      <w:r>
        <w:t xml:space="preserve">It acts as object relational mapper which bridges the gap between OOPS and RDBMS </w:t>
      </w:r>
    </w:p>
    <w:p w14:paraId="13F51EC3" w14:textId="19F7D7E1" w:rsidR="007A4F25" w:rsidRDefault="007A4F25" w:rsidP="004E35CA">
      <w:r>
        <w:t>Key features of hibernate are:</w:t>
      </w:r>
    </w:p>
    <w:p w14:paraId="25BDA6DD" w14:textId="2F131FF8" w:rsidR="007A4F25" w:rsidRDefault="007A4F25" w:rsidP="007A4F25">
      <w:pPr>
        <w:pStyle w:val="ListParagraph"/>
        <w:numPr>
          <w:ilvl w:val="0"/>
          <w:numId w:val="46"/>
        </w:numPr>
      </w:pPr>
      <w:r>
        <w:t>Object oriented persistence</w:t>
      </w:r>
    </w:p>
    <w:p w14:paraId="64485592" w14:textId="7E45FD47" w:rsidR="007A4F25" w:rsidRDefault="007A4F25" w:rsidP="007A4F25">
      <w:pPr>
        <w:pStyle w:val="ListParagraph"/>
        <w:numPr>
          <w:ilvl w:val="0"/>
          <w:numId w:val="46"/>
        </w:numPr>
      </w:pPr>
      <w:r>
        <w:t xml:space="preserve">JPA (Java Persistence API) provider </w:t>
      </w:r>
    </w:p>
    <w:p w14:paraId="557A1F67" w14:textId="1D5CF611" w:rsidR="007A4F25" w:rsidRDefault="007A4F25" w:rsidP="007A4F25">
      <w:pPr>
        <w:pStyle w:val="ListParagraph"/>
        <w:numPr>
          <w:ilvl w:val="0"/>
          <w:numId w:val="46"/>
        </w:numPr>
      </w:pPr>
      <w:r>
        <w:t xml:space="preserve">Idiomatic persistence: It enables development using natural </w:t>
      </w:r>
      <w:r w:rsidR="007C67A8">
        <w:t>object-oriented</w:t>
      </w:r>
      <w:r>
        <w:t xml:space="preserve"> concepts like inheritance, polymorphism and collections</w:t>
      </w:r>
      <w:r w:rsidR="007C67A8">
        <w:t>.</w:t>
      </w:r>
    </w:p>
    <w:p w14:paraId="4E396638" w14:textId="440F6330" w:rsidR="007C67A8" w:rsidRDefault="007C67A8" w:rsidP="007A4F25">
      <w:pPr>
        <w:pStyle w:val="ListParagraph"/>
        <w:numPr>
          <w:ilvl w:val="0"/>
          <w:numId w:val="46"/>
        </w:numPr>
      </w:pPr>
      <w:r>
        <w:t>Live performance</w:t>
      </w:r>
    </w:p>
    <w:p w14:paraId="4E4420E5" w14:textId="65BFC139" w:rsidR="007C67A8" w:rsidRDefault="007C67A8" w:rsidP="007A4F25">
      <w:pPr>
        <w:pStyle w:val="ListParagraph"/>
        <w:numPr>
          <w:ilvl w:val="0"/>
          <w:numId w:val="46"/>
        </w:numPr>
      </w:pPr>
      <w:r>
        <w:t>Scalable</w:t>
      </w:r>
    </w:p>
    <w:p w14:paraId="29A5B10E" w14:textId="140DD013" w:rsidR="00894127" w:rsidRDefault="00894127" w:rsidP="007A4F25">
      <w:pPr>
        <w:pStyle w:val="ListParagraph"/>
        <w:numPr>
          <w:ilvl w:val="0"/>
          <w:numId w:val="46"/>
        </w:numPr>
      </w:pPr>
      <w:r>
        <w:t>Reliable</w:t>
      </w:r>
    </w:p>
    <w:p w14:paraId="638F1D44" w14:textId="66DDDA02" w:rsidR="00894127" w:rsidRPr="004E35CA" w:rsidRDefault="00894127" w:rsidP="007A4F25">
      <w:pPr>
        <w:pStyle w:val="ListParagraph"/>
        <w:numPr>
          <w:ilvl w:val="0"/>
          <w:numId w:val="46"/>
        </w:numPr>
      </w:pPr>
      <w:r>
        <w:t>Extensible</w:t>
      </w:r>
      <w:r w:rsidR="00A45278">
        <w:t>: easy to customize</w:t>
      </w:r>
    </w:p>
    <w:p w14:paraId="75A0A47C" w14:textId="42A1F294" w:rsidR="00A7066C" w:rsidRPr="006876B5" w:rsidRDefault="006876B5" w:rsidP="00A7066C">
      <w:pPr>
        <w:rPr>
          <w:b/>
          <w:bCs/>
        </w:rPr>
      </w:pPr>
      <w:r>
        <w:rPr>
          <w:b/>
          <w:bCs/>
        </w:rPr>
        <w:t>Hibernate Configuration</w:t>
      </w:r>
    </w:p>
    <w:p w14:paraId="72925412" w14:textId="792791AE" w:rsidR="00A7066C" w:rsidRDefault="00883466" w:rsidP="00A7066C">
      <w:r>
        <w:t xml:space="preserve">In Hibernate Configuration, session factory and session are fundamental components that work together to manage persistence between </w:t>
      </w:r>
      <w:r w:rsidR="004D2580">
        <w:t>java application and RDB. This stage establishes the foundation of our hibernate integration with our RDB. It involves defining various ways to configure settings that govern how hibernate operates.</w:t>
      </w:r>
    </w:p>
    <w:p w14:paraId="6B569E2E" w14:textId="401B7A17" w:rsidR="00A7066C" w:rsidRDefault="004D2580" w:rsidP="00A7066C">
      <w:pPr>
        <w:rPr>
          <w:b/>
          <w:bCs/>
        </w:rPr>
      </w:pPr>
      <w:r>
        <w:rPr>
          <w:b/>
          <w:bCs/>
        </w:rPr>
        <w:t>Session Factory</w:t>
      </w:r>
    </w:p>
    <w:p w14:paraId="47199877" w14:textId="341AF32E" w:rsidR="004D2580" w:rsidRDefault="004D2580" w:rsidP="00A7066C">
      <w:r>
        <w:t xml:space="preserve">Once the configuration is complete, we build a session factory object using </w:t>
      </w:r>
      <w:proofErr w:type="spellStart"/>
      <w:proofErr w:type="gramStart"/>
      <w:r>
        <w:t>bulidSessionFactory</w:t>
      </w:r>
      <w:proofErr w:type="spellEnd"/>
      <w:r>
        <w:t>(</w:t>
      </w:r>
      <w:proofErr w:type="gramEnd"/>
      <w:r>
        <w:t>) of the Configuration class. It produces light weight session object and acts session object as a central point for managing DB connection</w:t>
      </w:r>
    </w:p>
    <w:p w14:paraId="7C39D692" w14:textId="6012AF46" w:rsidR="004D2580" w:rsidRDefault="004D2580" w:rsidP="00A7066C">
      <w:pPr>
        <w:rPr>
          <w:b/>
          <w:bCs/>
        </w:rPr>
      </w:pPr>
      <w:r>
        <w:rPr>
          <w:b/>
          <w:bCs/>
        </w:rPr>
        <w:t>Session</w:t>
      </w:r>
    </w:p>
    <w:p w14:paraId="00B9F22A" w14:textId="788BD3AD" w:rsidR="00AE5EF6" w:rsidRDefault="004D2580" w:rsidP="00A7066C">
      <w:r>
        <w:t>Session object represents single unit of work with the DB</w:t>
      </w:r>
      <w:r w:rsidR="009D0784">
        <w:t xml:space="preserve">. It provides method for interacting with DB </w:t>
      </w:r>
    </w:p>
    <w:p w14:paraId="0B7AE4D3" w14:textId="77777777" w:rsidR="00AE5EF6" w:rsidRPr="00AE5EF6" w:rsidRDefault="00AE5EF6" w:rsidP="00A7066C"/>
    <w:p w14:paraId="3F0BD5F0" w14:textId="77777777" w:rsidR="00A7066C" w:rsidRDefault="00A7066C" w:rsidP="00A7066C">
      <w:pPr>
        <w:rPr>
          <w:b/>
          <w:bCs/>
        </w:rPr>
      </w:pPr>
    </w:p>
    <w:p w14:paraId="64327301" w14:textId="77777777" w:rsidR="00A7066C" w:rsidRDefault="00A7066C" w:rsidP="00A7066C">
      <w:pPr>
        <w:rPr>
          <w:b/>
          <w:bCs/>
        </w:rPr>
      </w:pPr>
    </w:p>
    <w:p w14:paraId="16730EFE" w14:textId="77777777" w:rsidR="00A7066C" w:rsidRDefault="00A7066C" w:rsidP="00A7066C">
      <w:pPr>
        <w:rPr>
          <w:b/>
          <w:bCs/>
        </w:rPr>
      </w:pPr>
    </w:p>
    <w:p w14:paraId="0C8B4625" w14:textId="77777777" w:rsidR="00A7066C" w:rsidRDefault="00A7066C" w:rsidP="00A7066C">
      <w:pPr>
        <w:rPr>
          <w:b/>
          <w:bCs/>
        </w:rPr>
      </w:pPr>
    </w:p>
    <w:p w14:paraId="084BBC2D" w14:textId="77777777" w:rsidR="00BA231E" w:rsidRPr="00BA231E" w:rsidRDefault="00BA231E" w:rsidP="00BA231E"/>
    <w:sectPr w:rsidR="00BA231E" w:rsidRPr="00BA231E">
      <w:footerReference w:type="default" r:id="rId90"/>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37A3" w14:textId="77777777" w:rsidR="002450E3" w:rsidRDefault="002450E3">
      <w:r>
        <w:separator/>
      </w:r>
    </w:p>
    <w:p w14:paraId="592560A0" w14:textId="77777777" w:rsidR="002450E3" w:rsidRDefault="002450E3"/>
  </w:endnote>
  <w:endnote w:type="continuationSeparator" w:id="0">
    <w:p w14:paraId="24876321" w14:textId="77777777" w:rsidR="002450E3" w:rsidRDefault="002450E3">
      <w:r>
        <w:continuationSeparator/>
      </w:r>
    </w:p>
    <w:p w14:paraId="78F2B27D" w14:textId="77777777" w:rsidR="002450E3" w:rsidRDefault="002450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34BD8DB9" w14:textId="77777777" w:rsidR="008918F2" w:rsidRDefault="00E34F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567B" w14:textId="77777777" w:rsidR="002450E3" w:rsidRDefault="002450E3">
      <w:r>
        <w:separator/>
      </w:r>
    </w:p>
    <w:p w14:paraId="14559B95" w14:textId="77777777" w:rsidR="002450E3" w:rsidRDefault="002450E3"/>
  </w:footnote>
  <w:footnote w:type="continuationSeparator" w:id="0">
    <w:p w14:paraId="7890555C" w14:textId="77777777" w:rsidR="002450E3" w:rsidRDefault="002450E3">
      <w:r>
        <w:continuationSeparator/>
      </w:r>
    </w:p>
    <w:p w14:paraId="54279532" w14:textId="77777777" w:rsidR="002450E3" w:rsidRDefault="002450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DA83ED0"/>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726BB"/>
    <w:multiLevelType w:val="hybridMultilevel"/>
    <w:tmpl w:val="0EB44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4946E9"/>
    <w:multiLevelType w:val="hybridMultilevel"/>
    <w:tmpl w:val="327E9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0069A0"/>
    <w:multiLevelType w:val="hybridMultilevel"/>
    <w:tmpl w:val="E4F2D4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8A1A4B"/>
    <w:multiLevelType w:val="hybridMultilevel"/>
    <w:tmpl w:val="06E49D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725DD8"/>
    <w:multiLevelType w:val="hybridMultilevel"/>
    <w:tmpl w:val="04929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9301C3"/>
    <w:multiLevelType w:val="hybridMultilevel"/>
    <w:tmpl w:val="97C4CBF8"/>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9" w15:restartNumberingAfterBreak="0">
    <w:nsid w:val="0EC673CC"/>
    <w:multiLevelType w:val="hybridMultilevel"/>
    <w:tmpl w:val="6D26B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11234"/>
    <w:multiLevelType w:val="hybridMultilevel"/>
    <w:tmpl w:val="F03CAF5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906CDF"/>
    <w:multiLevelType w:val="hybridMultilevel"/>
    <w:tmpl w:val="7750DAFC"/>
    <w:lvl w:ilvl="0" w:tplc="4009000B">
      <w:start w:val="1"/>
      <w:numFmt w:val="bullet"/>
      <w:lvlText w:val=""/>
      <w:lvlJc w:val="left"/>
      <w:pPr>
        <w:tabs>
          <w:tab w:val="num" w:pos="432"/>
        </w:tabs>
        <w:ind w:left="432" w:hanging="432"/>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A3997"/>
    <w:multiLevelType w:val="hybridMultilevel"/>
    <w:tmpl w:val="0498B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155E36"/>
    <w:multiLevelType w:val="hybridMultilevel"/>
    <w:tmpl w:val="19589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A36A1"/>
    <w:multiLevelType w:val="hybridMultilevel"/>
    <w:tmpl w:val="E7567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817907"/>
    <w:multiLevelType w:val="hybridMultilevel"/>
    <w:tmpl w:val="CD44629A"/>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6" w15:restartNumberingAfterBreak="0">
    <w:nsid w:val="2A64028D"/>
    <w:multiLevelType w:val="hybridMultilevel"/>
    <w:tmpl w:val="1E0AB9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E01532"/>
    <w:multiLevelType w:val="hybridMultilevel"/>
    <w:tmpl w:val="BF0000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181BBF"/>
    <w:multiLevelType w:val="hybridMultilevel"/>
    <w:tmpl w:val="2AE0218E"/>
    <w:lvl w:ilvl="0" w:tplc="4009000F">
      <w:start w:val="1"/>
      <w:numFmt w:val="decimal"/>
      <w:lvlText w:val="%1."/>
      <w:lvlJc w:val="left"/>
      <w:pPr>
        <w:ind w:left="790" w:hanging="360"/>
      </w:p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9" w15:restartNumberingAfterBreak="0">
    <w:nsid w:val="30AD0715"/>
    <w:multiLevelType w:val="hybridMultilevel"/>
    <w:tmpl w:val="AE301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0D70BB"/>
    <w:multiLevelType w:val="hybridMultilevel"/>
    <w:tmpl w:val="132CE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94C5B90"/>
    <w:multiLevelType w:val="hybridMultilevel"/>
    <w:tmpl w:val="CDE0C65A"/>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2" w15:restartNumberingAfterBreak="0">
    <w:nsid w:val="39D1536F"/>
    <w:multiLevelType w:val="hybridMultilevel"/>
    <w:tmpl w:val="113C9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814C33"/>
    <w:multiLevelType w:val="hybridMultilevel"/>
    <w:tmpl w:val="1BEEF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523696"/>
    <w:multiLevelType w:val="hybridMultilevel"/>
    <w:tmpl w:val="8A4AC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3D13AA"/>
    <w:multiLevelType w:val="hybridMultilevel"/>
    <w:tmpl w:val="3B00CD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E116B4"/>
    <w:multiLevelType w:val="hybridMultilevel"/>
    <w:tmpl w:val="3754F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E555A6"/>
    <w:multiLevelType w:val="hybridMultilevel"/>
    <w:tmpl w:val="37AC0A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A51AD0"/>
    <w:multiLevelType w:val="hybridMultilevel"/>
    <w:tmpl w:val="9AC03F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C93BF4"/>
    <w:multiLevelType w:val="hybridMultilevel"/>
    <w:tmpl w:val="779045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14E35B6"/>
    <w:multiLevelType w:val="hybridMultilevel"/>
    <w:tmpl w:val="D6E0EF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653E4A"/>
    <w:multiLevelType w:val="hybridMultilevel"/>
    <w:tmpl w:val="A2D8DC46"/>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31519"/>
    <w:multiLevelType w:val="hybridMultilevel"/>
    <w:tmpl w:val="4E522D62"/>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3" w15:restartNumberingAfterBreak="0">
    <w:nsid w:val="62E54883"/>
    <w:multiLevelType w:val="hybridMultilevel"/>
    <w:tmpl w:val="F8ECFA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9AE17BD"/>
    <w:multiLevelType w:val="hybridMultilevel"/>
    <w:tmpl w:val="59906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E76AAC"/>
    <w:multiLevelType w:val="hybridMultilevel"/>
    <w:tmpl w:val="E9D8B3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0A65F7C"/>
    <w:multiLevelType w:val="hybridMultilevel"/>
    <w:tmpl w:val="C322A1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72C41DFD"/>
    <w:multiLevelType w:val="hybridMultilevel"/>
    <w:tmpl w:val="3F2A9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4C529A"/>
    <w:multiLevelType w:val="hybridMultilevel"/>
    <w:tmpl w:val="A32E9626"/>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19225F"/>
    <w:multiLevelType w:val="hybridMultilevel"/>
    <w:tmpl w:val="7972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4F232A"/>
    <w:multiLevelType w:val="hybridMultilevel"/>
    <w:tmpl w:val="5BA05CBC"/>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42" w15:restartNumberingAfterBreak="0">
    <w:nsid w:val="75AE76C4"/>
    <w:multiLevelType w:val="hybridMultilevel"/>
    <w:tmpl w:val="17741F9C"/>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43" w15:restartNumberingAfterBreak="0">
    <w:nsid w:val="75DA094B"/>
    <w:multiLevelType w:val="hybridMultilevel"/>
    <w:tmpl w:val="4D344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4427D3"/>
    <w:multiLevelType w:val="hybridMultilevel"/>
    <w:tmpl w:val="F2BEE4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881A1D"/>
    <w:multiLevelType w:val="hybridMultilevel"/>
    <w:tmpl w:val="13DE8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9411809">
    <w:abstractNumId w:val="2"/>
  </w:num>
  <w:num w:numId="2" w16cid:durableId="578752879">
    <w:abstractNumId w:val="1"/>
  </w:num>
  <w:num w:numId="3" w16cid:durableId="1980454285">
    <w:abstractNumId w:val="11"/>
  </w:num>
  <w:num w:numId="4" w16cid:durableId="2092775256">
    <w:abstractNumId w:val="34"/>
  </w:num>
  <w:num w:numId="5" w16cid:durableId="1213227176">
    <w:abstractNumId w:val="0"/>
  </w:num>
  <w:num w:numId="6" w16cid:durableId="131755314">
    <w:abstractNumId w:val="40"/>
  </w:num>
  <w:num w:numId="7" w16cid:durableId="110629478">
    <w:abstractNumId w:val="43"/>
  </w:num>
  <w:num w:numId="8" w16cid:durableId="1743721004">
    <w:abstractNumId w:val="32"/>
  </w:num>
  <w:num w:numId="9" w16cid:durableId="1456485373">
    <w:abstractNumId w:val="12"/>
  </w:num>
  <w:num w:numId="10" w16cid:durableId="736173321">
    <w:abstractNumId w:val="10"/>
  </w:num>
  <w:num w:numId="11" w16cid:durableId="1693458889">
    <w:abstractNumId w:val="31"/>
  </w:num>
  <w:num w:numId="12" w16cid:durableId="2054645996">
    <w:abstractNumId w:val="39"/>
  </w:num>
  <w:num w:numId="13" w16cid:durableId="1817867350">
    <w:abstractNumId w:val="33"/>
  </w:num>
  <w:num w:numId="14" w16cid:durableId="1943872499">
    <w:abstractNumId w:val="36"/>
  </w:num>
  <w:num w:numId="15" w16cid:durableId="863982458">
    <w:abstractNumId w:val="15"/>
  </w:num>
  <w:num w:numId="16" w16cid:durableId="838082003">
    <w:abstractNumId w:val="28"/>
  </w:num>
  <w:num w:numId="17" w16cid:durableId="1099640903">
    <w:abstractNumId w:val="27"/>
  </w:num>
  <w:num w:numId="18" w16cid:durableId="1461537348">
    <w:abstractNumId w:val="35"/>
  </w:num>
  <w:num w:numId="19" w16cid:durableId="1597202740">
    <w:abstractNumId w:val="26"/>
  </w:num>
  <w:num w:numId="20" w16cid:durableId="2098088037">
    <w:abstractNumId w:val="9"/>
  </w:num>
  <w:num w:numId="21" w16cid:durableId="178744148">
    <w:abstractNumId w:val="22"/>
  </w:num>
  <w:num w:numId="22" w16cid:durableId="1094400675">
    <w:abstractNumId w:val="24"/>
  </w:num>
  <w:num w:numId="23" w16cid:durableId="1116173694">
    <w:abstractNumId w:val="19"/>
  </w:num>
  <w:num w:numId="24" w16cid:durableId="1335036934">
    <w:abstractNumId w:val="45"/>
  </w:num>
  <w:num w:numId="25" w16cid:durableId="1544443686">
    <w:abstractNumId w:val="6"/>
  </w:num>
  <w:num w:numId="26" w16cid:durableId="1591621995">
    <w:abstractNumId w:val="44"/>
  </w:num>
  <w:num w:numId="27" w16cid:durableId="754740216">
    <w:abstractNumId w:val="29"/>
  </w:num>
  <w:num w:numId="28" w16cid:durableId="1254432559">
    <w:abstractNumId w:val="3"/>
  </w:num>
  <w:num w:numId="29" w16cid:durableId="1468161805">
    <w:abstractNumId w:val="20"/>
  </w:num>
  <w:num w:numId="30" w16cid:durableId="809789436">
    <w:abstractNumId w:val="4"/>
  </w:num>
  <w:num w:numId="31" w16cid:durableId="2080208088">
    <w:abstractNumId w:val="25"/>
  </w:num>
  <w:num w:numId="32" w16cid:durableId="1117137790">
    <w:abstractNumId w:val="21"/>
  </w:num>
  <w:num w:numId="33" w16cid:durableId="1551769444">
    <w:abstractNumId w:val="8"/>
  </w:num>
  <w:num w:numId="34" w16cid:durableId="1754819410">
    <w:abstractNumId w:val="41"/>
  </w:num>
  <w:num w:numId="35" w16cid:durableId="1909531909">
    <w:abstractNumId w:val="42"/>
  </w:num>
  <w:num w:numId="36" w16cid:durableId="1241670236">
    <w:abstractNumId w:val="16"/>
  </w:num>
  <w:num w:numId="37" w16cid:durableId="1040939976">
    <w:abstractNumId w:val="37"/>
  </w:num>
  <w:num w:numId="38" w16cid:durableId="1666400344">
    <w:abstractNumId w:val="17"/>
  </w:num>
  <w:num w:numId="39" w16cid:durableId="1867400023">
    <w:abstractNumId w:val="18"/>
  </w:num>
  <w:num w:numId="40" w16cid:durableId="1456097067">
    <w:abstractNumId w:val="5"/>
  </w:num>
  <w:num w:numId="41" w16cid:durableId="128981237">
    <w:abstractNumId w:val="14"/>
  </w:num>
  <w:num w:numId="42" w16cid:durableId="2068265058">
    <w:abstractNumId w:val="23"/>
  </w:num>
  <w:num w:numId="43" w16cid:durableId="1567834317">
    <w:abstractNumId w:val="13"/>
  </w:num>
  <w:num w:numId="44" w16cid:durableId="1843664966">
    <w:abstractNumId w:val="30"/>
  </w:num>
  <w:num w:numId="45" w16cid:durableId="1122845065">
    <w:abstractNumId w:val="38"/>
  </w:num>
  <w:num w:numId="46" w16cid:durableId="9231009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B1"/>
    <w:rsid w:val="00007C6B"/>
    <w:rsid w:val="00010801"/>
    <w:rsid w:val="00013867"/>
    <w:rsid w:val="0001468E"/>
    <w:rsid w:val="00031B95"/>
    <w:rsid w:val="00036D73"/>
    <w:rsid w:val="00040406"/>
    <w:rsid w:val="0004068E"/>
    <w:rsid w:val="000454A2"/>
    <w:rsid w:val="00051318"/>
    <w:rsid w:val="0005263B"/>
    <w:rsid w:val="00053E9B"/>
    <w:rsid w:val="0005486C"/>
    <w:rsid w:val="000576BF"/>
    <w:rsid w:val="00073897"/>
    <w:rsid w:val="00090EC8"/>
    <w:rsid w:val="000A232E"/>
    <w:rsid w:val="000D34E1"/>
    <w:rsid w:val="000E786E"/>
    <w:rsid w:val="000F05AF"/>
    <w:rsid w:val="000F1913"/>
    <w:rsid w:val="00123742"/>
    <w:rsid w:val="0013235D"/>
    <w:rsid w:val="001417EB"/>
    <w:rsid w:val="0014448E"/>
    <w:rsid w:val="00155DB3"/>
    <w:rsid w:val="00163F66"/>
    <w:rsid w:val="001774A7"/>
    <w:rsid w:val="00183768"/>
    <w:rsid w:val="001A6521"/>
    <w:rsid w:val="001C3F46"/>
    <w:rsid w:val="001C6C54"/>
    <w:rsid w:val="001E1AC5"/>
    <w:rsid w:val="001F0CCA"/>
    <w:rsid w:val="00224442"/>
    <w:rsid w:val="00241964"/>
    <w:rsid w:val="002450E3"/>
    <w:rsid w:val="00297C2F"/>
    <w:rsid w:val="002A05C6"/>
    <w:rsid w:val="002C0C37"/>
    <w:rsid w:val="002C5AD4"/>
    <w:rsid w:val="00302318"/>
    <w:rsid w:val="0030536D"/>
    <w:rsid w:val="00327763"/>
    <w:rsid w:val="00332024"/>
    <w:rsid w:val="00332B6A"/>
    <w:rsid w:val="00340032"/>
    <w:rsid w:val="00384C4B"/>
    <w:rsid w:val="00387E85"/>
    <w:rsid w:val="003E4349"/>
    <w:rsid w:val="003F61F5"/>
    <w:rsid w:val="00405578"/>
    <w:rsid w:val="00407A1D"/>
    <w:rsid w:val="00422086"/>
    <w:rsid w:val="004252D8"/>
    <w:rsid w:val="00425F0D"/>
    <w:rsid w:val="00433159"/>
    <w:rsid w:val="004333A6"/>
    <w:rsid w:val="00450001"/>
    <w:rsid w:val="00462D41"/>
    <w:rsid w:val="00463CE5"/>
    <w:rsid w:val="00467017"/>
    <w:rsid w:val="00473E28"/>
    <w:rsid w:val="00493174"/>
    <w:rsid w:val="004A1F13"/>
    <w:rsid w:val="004B687A"/>
    <w:rsid w:val="004C0EF4"/>
    <w:rsid w:val="004D2580"/>
    <w:rsid w:val="004E35CA"/>
    <w:rsid w:val="004F3919"/>
    <w:rsid w:val="004F5F25"/>
    <w:rsid w:val="00545BF8"/>
    <w:rsid w:val="005508E8"/>
    <w:rsid w:val="00552696"/>
    <w:rsid w:val="00566E7F"/>
    <w:rsid w:val="005678A3"/>
    <w:rsid w:val="005770C5"/>
    <w:rsid w:val="00596FB6"/>
    <w:rsid w:val="005A7946"/>
    <w:rsid w:val="005B0D11"/>
    <w:rsid w:val="005B62E1"/>
    <w:rsid w:val="005C153C"/>
    <w:rsid w:val="005C2EAC"/>
    <w:rsid w:val="005C311C"/>
    <w:rsid w:val="005D236F"/>
    <w:rsid w:val="005E5B18"/>
    <w:rsid w:val="005F1998"/>
    <w:rsid w:val="005F5814"/>
    <w:rsid w:val="0061259F"/>
    <w:rsid w:val="00615C7F"/>
    <w:rsid w:val="00643904"/>
    <w:rsid w:val="00646D2E"/>
    <w:rsid w:val="00652C74"/>
    <w:rsid w:val="00664943"/>
    <w:rsid w:val="006876B5"/>
    <w:rsid w:val="00691AAD"/>
    <w:rsid w:val="00691BEB"/>
    <w:rsid w:val="006A1C22"/>
    <w:rsid w:val="006B06B4"/>
    <w:rsid w:val="006B5DC1"/>
    <w:rsid w:val="006C1FF3"/>
    <w:rsid w:val="006D74E2"/>
    <w:rsid w:val="006D7AB6"/>
    <w:rsid w:val="006F18DA"/>
    <w:rsid w:val="006F54BF"/>
    <w:rsid w:val="00713E5A"/>
    <w:rsid w:val="00722627"/>
    <w:rsid w:val="007243A5"/>
    <w:rsid w:val="0073457A"/>
    <w:rsid w:val="00735D05"/>
    <w:rsid w:val="007626E2"/>
    <w:rsid w:val="007649AA"/>
    <w:rsid w:val="00780FE2"/>
    <w:rsid w:val="00783CA4"/>
    <w:rsid w:val="00784EA3"/>
    <w:rsid w:val="007A4F25"/>
    <w:rsid w:val="007A71E1"/>
    <w:rsid w:val="007C60AD"/>
    <w:rsid w:val="007C67A8"/>
    <w:rsid w:val="007D39E9"/>
    <w:rsid w:val="007D639B"/>
    <w:rsid w:val="007E1F27"/>
    <w:rsid w:val="007E387F"/>
    <w:rsid w:val="00833318"/>
    <w:rsid w:val="00834F7B"/>
    <w:rsid w:val="0084296D"/>
    <w:rsid w:val="00843CDB"/>
    <w:rsid w:val="0084681E"/>
    <w:rsid w:val="00856766"/>
    <w:rsid w:val="008747F4"/>
    <w:rsid w:val="00883466"/>
    <w:rsid w:val="008918F2"/>
    <w:rsid w:val="00891FED"/>
    <w:rsid w:val="00893C81"/>
    <w:rsid w:val="00894127"/>
    <w:rsid w:val="008C28C0"/>
    <w:rsid w:val="008F64B2"/>
    <w:rsid w:val="008F7B0D"/>
    <w:rsid w:val="00901C18"/>
    <w:rsid w:val="00907A1D"/>
    <w:rsid w:val="009348FF"/>
    <w:rsid w:val="00953894"/>
    <w:rsid w:val="00962F07"/>
    <w:rsid w:val="00981F4D"/>
    <w:rsid w:val="00982DFF"/>
    <w:rsid w:val="009916E7"/>
    <w:rsid w:val="009A296A"/>
    <w:rsid w:val="009A67CC"/>
    <w:rsid w:val="009B4AA6"/>
    <w:rsid w:val="009B4D63"/>
    <w:rsid w:val="009C5AF7"/>
    <w:rsid w:val="009D0784"/>
    <w:rsid w:val="009D1E1D"/>
    <w:rsid w:val="009D600A"/>
    <w:rsid w:val="009E4150"/>
    <w:rsid w:val="009F0D87"/>
    <w:rsid w:val="009F6FF5"/>
    <w:rsid w:val="00A00F75"/>
    <w:rsid w:val="00A45278"/>
    <w:rsid w:val="00A46BC5"/>
    <w:rsid w:val="00A7066C"/>
    <w:rsid w:val="00A95753"/>
    <w:rsid w:val="00AA25F6"/>
    <w:rsid w:val="00AC1CEF"/>
    <w:rsid w:val="00AD7385"/>
    <w:rsid w:val="00AE5EF6"/>
    <w:rsid w:val="00AF420E"/>
    <w:rsid w:val="00AF7920"/>
    <w:rsid w:val="00B01353"/>
    <w:rsid w:val="00B01F96"/>
    <w:rsid w:val="00B07367"/>
    <w:rsid w:val="00B15AF2"/>
    <w:rsid w:val="00B41922"/>
    <w:rsid w:val="00B44A04"/>
    <w:rsid w:val="00B5005D"/>
    <w:rsid w:val="00B54BE4"/>
    <w:rsid w:val="00B73E54"/>
    <w:rsid w:val="00B75579"/>
    <w:rsid w:val="00B955E8"/>
    <w:rsid w:val="00B96A2F"/>
    <w:rsid w:val="00BA231E"/>
    <w:rsid w:val="00BA2C4B"/>
    <w:rsid w:val="00BA3FA6"/>
    <w:rsid w:val="00BB06A4"/>
    <w:rsid w:val="00BB2B5D"/>
    <w:rsid w:val="00BC3890"/>
    <w:rsid w:val="00BC5F6D"/>
    <w:rsid w:val="00BF047B"/>
    <w:rsid w:val="00BF2E9D"/>
    <w:rsid w:val="00C07C03"/>
    <w:rsid w:val="00C16759"/>
    <w:rsid w:val="00C21BD9"/>
    <w:rsid w:val="00C21FA1"/>
    <w:rsid w:val="00C341E8"/>
    <w:rsid w:val="00C34D24"/>
    <w:rsid w:val="00C8007D"/>
    <w:rsid w:val="00C94641"/>
    <w:rsid w:val="00CA001E"/>
    <w:rsid w:val="00CA4A0E"/>
    <w:rsid w:val="00CB6068"/>
    <w:rsid w:val="00CC09B3"/>
    <w:rsid w:val="00CC2797"/>
    <w:rsid w:val="00CC4A35"/>
    <w:rsid w:val="00CE78BA"/>
    <w:rsid w:val="00CF001E"/>
    <w:rsid w:val="00CF3FB1"/>
    <w:rsid w:val="00D01243"/>
    <w:rsid w:val="00D0493B"/>
    <w:rsid w:val="00D07BF5"/>
    <w:rsid w:val="00D13A4A"/>
    <w:rsid w:val="00D35940"/>
    <w:rsid w:val="00D406B9"/>
    <w:rsid w:val="00D50E94"/>
    <w:rsid w:val="00D60E0B"/>
    <w:rsid w:val="00D61CF8"/>
    <w:rsid w:val="00D6476F"/>
    <w:rsid w:val="00D66292"/>
    <w:rsid w:val="00D67F4D"/>
    <w:rsid w:val="00D719FF"/>
    <w:rsid w:val="00DA6CF2"/>
    <w:rsid w:val="00DA72A4"/>
    <w:rsid w:val="00DD321F"/>
    <w:rsid w:val="00DF0034"/>
    <w:rsid w:val="00E060EC"/>
    <w:rsid w:val="00E22C4D"/>
    <w:rsid w:val="00E23015"/>
    <w:rsid w:val="00E306CA"/>
    <w:rsid w:val="00E34FED"/>
    <w:rsid w:val="00E428BD"/>
    <w:rsid w:val="00E56C40"/>
    <w:rsid w:val="00E6128B"/>
    <w:rsid w:val="00E93456"/>
    <w:rsid w:val="00EA12A7"/>
    <w:rsid w:val="00EC1DC6"/>
    <w:rsid w:val="00EC1F02"/>
    <w:rsid w:val="00EC7932"/>
    <w:rsid w:val="00ED1FBF"/>
    <w:rsid w:val="00EE54D4"/>
    <w:rsid w:val="00F002D1"/>
    <w:rsid w:val="00F03C80"/>
    <w:rsid w:val="00F12D68"/>
    <w:rsid w:val="00F2084A"/>
    <w:rsid w:val="00F22C48"/>
    <w:rsid w:val="00F65A34"/>
    <w:rsid w:val="00F7188D"/>
    <w:rsid w:val="00F758AD"/>
    <w:rsid w:val="00F76653"/>
    <w:rsid w:val="00FC2B55"/>
    <w:rsid w:val="00FC6C01"/>
    <w:rsid w:val="00FF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D3DE7"/>
  <w15:chartTrackingRefBased/>
  <w15:docId w15:val="{6F9A8C31-74E5-4D2D-B14F-1EBC09C1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8"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150"/>
  </w:style>
  <w:style w:type="paragraph" w:styleId="Heading1">
    <w:name w:val="heading 1"/>
    <w:basedOn w:val="Normal"/>
    <w:next w:val="Normal"/>
    <w:link w:val="Heading1Char"/>
    <w:uiPriority w:val="9"/>
    <w:qFormat/>
    <w:rsid w:val="001F0CCA"/>
    <w:pPr>
      <w:keepNext/>
      <w:keepLines/>
      <w:pBdr>
        <w:bottom w:val="single" w:sz="12" w:space="12" w:color="56152F" w:themeColor="accent4"/>
      </w:pBdr>
      <w:spacing w:before="460" w:after="480"/>
      <w:contextualSpacing/>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qFormat/>
    <w:rsid w:val="001F0CCA"/>
    <w:pPr>
      <w:keepNext/>
      <w:keepLines/>
      <w:spacing w:before="460"/>
      <w:contextualSpacing/>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1F0CCA"/>
    <w:pPr>
      <w:keepNext/>
      <w:keepLines/>
      <w:spacing w:before="460"/>
      <w:contextualSpacing/>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rsid w:val="001F0CCA"/>
    <w:pPr>
      <w:keepNext/>
      <w:keepLines/>
      <w:spacing w:before="460"/>
      <w:contextualSpacing/>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rsid w:val="001F0CCA"/>
    <w:pPr>
      <w:keepNext/>
      <w:keepLines/>
      <w:spacing w:before="460"/>
      <w:contextualSpacing/>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rsid w:val="001F0CCA"/>
    <w:pPr>
      <w:keepNext/>
      <w:keepLines/>
      <w:spacing w:before="460"/>
      <w:contextualSpacing/>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rsid w:val="001F0CCA"/>
    <w:pPr>
      <w:keepNext/>
      <w:keepLines/>
      <w:spacing w:before="460"/>
      <w:contextualSpacing/>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rsid w:val="001F0CCA"/>
    <w:pPr>
      <w:keepNext/>
      <w:keepLines/>
      <w:spacing w:before="460"/>
      <w:contextualSpacing/>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rsid w:val="001F0CCA"/>
    <w:pPr>
      <w:keepNext/>
      <w:keepLines/>
      <w:spacing w:before="460"/>
      <w:contextualSpacing/>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style>
  <w:style w:type="character" w:customStyle="1" w:styleId="Heading1Char">
    <w:name w:val="Heading 1 Char"/>
    <w:basedOn w:val="DefaultParagraphFont"/>
    <w:link w:val="Heading1"/>
    <w:uiPriority w:val="9"/>
    <w:rsid w:val="001F0CCA"/>
    <w:rPr>
      <w:rFonts w:asciiTheme="majorHAnsi" w:eastAsiaTheme="majorEastAsia" w:hAnsiTheme="majorHAnsi" w:cstheme="majorBidi"/>
      <w:color w:val="731C3F" w:themeColor="accent1"/>
      <w:sz w:val="40"/>
      <w:szCs w:val="32"/>
    </w:rPr>
  </w:style>
  <w:style w:type="paragraph" w:styleId="ListNumber">
    <w:name w:val="List Number"/>
    <w:basedOn w:val="Normal"/>
    <w:uiPriority w:val="9"/>
    <w:unhideWhenUsed/>
    <w:qFormat/>
    <w:pPr>
      <w:numPr>
        <w:numId w:val="4"/>
      </w:numPr>
    </w:pPr>
  </w:style>
  <w:style w:type="paragraph" w:styleId="Header">
    <w:name w:val="header"/>
    <w:basedOn w:val="Normal"/>
    <w:link w:val="HeaderChar"/>
    <w:uiPriority w:val="99"/>
    <w:semiHidden/>
    <w:pPr>
      <w:spacing w:after="0" w:line="240" w:lineRule="auto"/>
    </w:pPr>
  </w:style>
  <w:style w:type="character" w:customStyle="1" w:styleId="HeaderChar">
    <w:name w:val="Header Char"/>
    <w:basedOn w:val="DefaultParagraphFont"/>
    <w:link w:val="Header"/>
    <w:uiPriority w:val="99"/>
    <w:semiHidden/>
    <w:rsid w:val="006A1C22"/>
  </w:style>
  <w:style w:type="paragraph" w:styleId="Footer">
    <w:name w:val="footer"/>
    <w:basedOn w:val="Normal"/>
    <w:link w:val="FooterChar"/>
    <w:uiPriority w:val="99"/>
    <w:semiHidden/>
    <w:pPr>
      <w:spacing w:after="0" w:line="240" w:lineRule="auto"/>
    </w:pPr>
  </w:style>
  <w:style w:type="character" w:customStyle="1" w:styleId="FooterChar">
    <w:name w:val="Footer Char"/>
    <w:basedOn w:val="DefaultParagraphFont"/>
    <w:link w:val="Footer"/>
    <w:uiPriority w:val="99"/>
    <w:semiHidden/>
    <w:rsid w:val="006A1C22"/>
  </w:style>
  <w:style w:type="character" w:styleId="PlaceholderText">
    <w:name w:val="Placeholder Text"/>
    <w:basedOn w:val="DefaultParagraphFont"/>
    <w:uiPriority w:val="99"/>
    <w:semiHidden/>
    <w:rsid w:val="00713E5A"/>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sid w:val="006A1C22"/>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semiHidden/>
    <w:rsid w:val="001F0CCA"/>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sid w:val="001F0CCA"/>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sid w:val="001F0CCA"/>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sid w:val="001F0CCA"/>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sid w:val="001F0CCA"/>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sid w:val="001F0CCA"/>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sid w:val="001F0CCA"/>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8"/>
    <w:qFormat/>
    <w:rsid w:val="00F22C48"/>
    <w:rPr>
      <w:color w:val="731C3F" w:themeColor="hyperlink"/>
      <w:u w:val="single"/>
    </w:rPr>
  </w:style>
  <w:style w:type="paragraph" w:styleId="BalloonText">
    <w:name w:val="Balloon Text"/>
    <w:basedOn w:val="Normal"/>
    <w:link w:val="BalloonTextChar"/>
    <w:uiPriority w:val="99"/>
    <w:semiHidden/>
    <w:unhideWhenUsed/>
    <w:rsid w:val="00425F0D"/>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425F0D"/>
    <w:rPr>
      <w:rFonts w:ascii="Segoe UI" w:hAnsi="Segoe UI" w:cs="Segoe UI"/>
      <w:sz w:val="22"/>
      <w:szCs w:val="18"/>
    </w:rPr>
  </w:style>
  <w:style w:type="paragraph" w:styleId="BodyText3">
    <w:name w:val="Body Text 3"/>
    <w:basedOn w:val="Normal"/>
    <w:link w:val="BodyText3Char"/>
    <w:uiPriority w:val="99"/>
    <w:semiHidden/>
    <w:unhideWhenUsed/>
    <w:rsid w:val="00425F0D"/>
    <w:rPr>
      <w:sz w:val="22"/>
      <w:szCs w:val="16"/>
    </w:rPr>
  </w:style>
  <w:style w:type="character" w:customStyle="1" w:styleId="BodyText3Char">
    <w:name w:val="Body Text 3 Char"/>
    <w:basedOn w:val="DefaultParagraphFont"/>
    <w:link w:val="BodyText3"/>
    <w:uiPriority w:val="99"/>
    <w:semiHidden/>
    <w:rsid w:val="00425F0D"/>
    <w:rPr>
      <w:sz w:val="22"/>
      <w:szCs w:val="16"/>
    </w:rPr>
  </w:style>
  <w:style w:type="paragraph" w:styleId="BodyTextIndent3">
    <w:name w:val="Body Text Indent 3"/>
    <w:basedOn w:val="Normal"/>
    <w:link w:val="BodyTextIndent3Char"/>
    <w:uiPriority w:val="99"/>
    <w:semiHidden/>
    <w:unhideWhenUsed/>
    <w:rsid w:val="00425F0D"/>
    <w:pPr>
      <w:ind w:left="360"/>
    </w:pPr>
    <w:rPr>
      <w:sz w:val="22"/>
      <w:szCs w:val="16"/>
    </w:rPr>
  </w:style>
  <w:style w:type="character" w:customStyle="1" w:styleId="BodyTextIndent3Char">
    <w:name w:val="Body Text Indent 3 Char"/>
    <w:basedOn w:val="DefaultParagraphFont"/>
    <w:link w:val="BodyTextIndent3"/>
    <w:uiPriority w:val="99"/>
    <w:semiHidden/>
    <w:rsid w:val="00425F0D"/>
    <w:rPr>
      <w:sz w:val="22"/>
      <w:szCs w:val="16"/>
    </w:rPr>
  </w:style>
  <w:style w:type="character" w:styleId="CommentReference">
    <w:name w:val="annotation reference"/>
    <w:basedOn w:val="DefaultParagraphFont"/>
    <w:uiPriority w:val="99"/>
    <w:semiHidden/>
    <w:unhideWhenUsed/>
    <w:rsid w:val="00425F0D"/>
    <w:rPr>
      <w:sz w:val="22"/>
      <w:szCs w:val="16"/>
    </w:rPr>
  </w:style>
  <w:style w:type="paragraph" w:styleId="CommentText">
    <w:name w:val="annotation text"/>
    <w:basedOn w:val="Normal"/>
    <w:link w:val="CommentTextChar"/>
    <w:uiPriority w:val="99"/>
    <w:semiHidden/>
    <w:unhideWhenUsed/>
    <w:rsid w:val="00425F0D"/>
    <w:pPr>
      <w:spacing w:line="240" w:lineRule="auto"/>
    </w:pPr>
    <w:rPr>
      <w:sz w:val="22"/>
      <w:szCs w:val="20"/>
    </w:rPr>
  </w:style>
  <w:style w:type="character" w:customStyle="1" w:styleId="CommentTextChar">
    <w:name w:val="Comment Text Char"/>
    <w:basedOn w:val="DefaultParagraphFont"/>
    <w:link w:val="CommentText"/>
    <w:uiPriority w:val="99"/>
    <w:semiHidden/>
    <w:rsid w:val="00425F0D"/>
    <w:rPr>
      <w:sz w:val="22"/>
      <w:szCs w:val="20"/>
    </w:rPr>
  </w:style>
  <w:style w:type="paragraph" w:styleId="CommentSubject">
    <w:name w:val="annotation subject"/>
    <w:basedOn w:val="CommentText"/>
    <w:next w:val="CommentText"/>
    <w:link w:val="CommentSubjectChar"/>
    <w:uiPriority w:val="99"/>
    <w:semiHidden/>
    <w:unhideWhenUsed/>
    <w:rsid w:val="00425F0D"/>
    <w:rPr>
      <w:b/>
      <w:bCs/>
    </w:rPr>
  </w:style>
  <w:style w:type="character" w:customStyle="1" w:styleId="CommentSubjectChar">
    <w:name w:val="Comment Subject Char"/>
    <w:basedOn w:val="CommentTextChar"/>
    <w:link w:val="CommentSubject"/>
    <w:uiPriority w:val="99"/>
    <w:semiHidden/>
    <w:rsid w:val="00425F0D"/>
    <w:rPr>
      <w:b/>
      <w:bCs/>
      <w:sz w:val="22"/>
      <w:szCs w:val="20"/>
    </w:rPr>
  </w:style>
  <w:style w:type="paragraph" w:styleId="DocumentMap">
    <w:name w:val="Document Map"/>
    <w:basedOn w:val="Normal"/>
    <w:link w:val="DocumentMapChar"/>
    <w:uiPriority w:val="99"/>
    <w:semiHidden/>
    <w:unhideWhenUsed/>
    <w:rsid w:val="00425F0D"/>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425F0D"/>
    <w:rPr>
      <w:rFonts w:ascii="Segoe UI" w:hAnsi="Segoe UI" w:cs="Segoe UI"/>
      <w:sz w:val="22"/>
      <w:szCs w:val="16"/>
    </w:rPr>
  </w:style>
  <w:style w:type="paragraph" w:styleId="EndnoteText">
    <w:name w:val="endnote text"/>
    <w:basedOn w:val="Normal"/>
    <w:link w:val="EndnoteTextChar"/>
    <w:uiPriority w:val="99"/>
    <w:semiHidden/>
    <w:unhideWhenUsed/>
    <w:rsid w:val="00425F0D"/>
    <w:pPr>
      <w:spacing w:after="0" w:line="240" w:lineRule="auto"/>
    </w:pPr>
    <w:rPr>
      <w:sz w:val="22"/>
      <w:szCs w:val="20"/>
    </w:rPr>
  </w:style>
  <w:style w:type="character" w:customStyle="1" w:styleId="EndnoteTextChar">
    <w:name w:val="Endnote Text Char"/>
    <w:basedOn w:val="DefaultParagraphFont"/>
    <w:link w:val="EndnoteText"/>
    <w:uiPriority w:val="99"/>
    <w:semiHidden/>
    <w:rsid w:val="00425F0D"/>
    <w:rPr>
      <w:sz w:val="22"/>
      <w:szCs w:val="20"/>
    </w:rPr>
  </w:style>
  <w:style w:type="paragraph" w:styleId="EnvelopeReturn">
    <w:name w:val="envelope return"/>
    <w:basedOn w:val="Normal"/>
    <w:uiPriority w:val="99"/>
    <w:semiHidden/>
    <w:unhideWhenUsed/>
    <w:rsid w:val="00425F0D"/>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425F0D"/>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425F0D"/>
    <w:rPr>
      <w:sz w:val="22"/>
      <w:szCs w:val="20"/>
    </w:rPr>
  </w:style>
  <w:style w:type="character" w:styleId="HTMLCode">
    <w:name w:val="HTML Code"/>
    <w:basedOn w:val="DefaultParagraphFont"/>
    <w:uiPriority w:val="99"/>
    <w:semiHidden/>
    <w:unhideWhenUsed/>
    <w:rsid w:val="00425F0D"/>
    <w:rPr>
      <w:rFonts w:ascii="Consolas" w:hAnsi="Consolas"/>
      <w:sz w:val="22"/>
      <w:szCs w:val="20"/>
    </w:rPr>
  </w:style>
  <w:style w:type="character" w:styleId="HTMLKeyboard">
    <w:name w:val="HTML Keyboard"/>
    <w:basedOn w:val="DefaultParagraphFont"/>
    <w:uiPriority w:val="99"/>
    <w:semiHidden/>
    <w:unhideWhenUsed/>
    <w:rsid w:val="00425F0D"/>
    <w:rPr>
      <w:rFonts w:ascii="Consolas" w:hAnsi="Consolas"/>
      <w:sz w:val="22"/>
      <w:szCs w:val="20"/>
    </w:rPr>
  </w:style>
  <w:style w:type="paragraph" w:styleId="HTMLPreformatted">
    <w:name w:val="HTML Preformatted"/>
    <w:basedOn w:val="Normal"/>
    <w:link w:val="HTMLPreformattedChar"/>
    <w:uiPriority w:val="99"/>
    <w:semiHidden/>
    <w:unhideWhenUsed/>
    <w:rsid w:val="00425F0D"/>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425F0D"/>
    <w:rPr>
      <w:rFonts w:ascii="Consolas" w:hAnsi="Consolas"/>
      <w:sz w:val="22"/>
      <w:szCs w:val="20"/>
    </w:rPr>
  </w:style>
  <w:style w:type="character" w:styleId="HTMLTypewriter">
    <w:name w:val="HTML Typewriter"/>
    <w:basedOn w:val="DefaultParagraphFont"/>
    <w:uiPriority w:val="99"/>
    <w:semiHidden/>
    <w:unhideWhenUsed/>
    <w:rsid w:val="00425F0D"/>
    <w:rPr>
      <w:rFonts w:ascii="Consolas" w:hAnsi="Consolas"/>
      <w:sz w:val="22"/>
      <w:szCs w:val="20"/>
    </w:rPr>
  </w:style>
  <w:style w:type="paragraph" w:styleId="MacroText">
    <w:name w:val="macro"/>
    <w:link w:val="MacroTextChar"/>
    <w:uiPriority w:val="99"/>
    <w:semiHidden/>
    <w:unhideWhenUsed/>
    <w:rsid w:val="00425F0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425F0D"/>
    <w:rPr>
      <w:rFonts w:ascii="Consolas" w:hAnsi="Consolas"/>
      <w:sz w:val="22"/>
      <w:szCs w:val="20"/>
    </w:rPr>
  </w:style>
  <w:style w:type="paragraph" w:styleId="PlainText">
    <w:name w:val="Plain Text"/>
    <w:basedOn w:val="Normal"/>
    <w:link w:val="PlainTextChar"/>
    <w:uiPriority w:val="99"/>
    <w:semiHidden/>
    <w:unhideWhenUsed/>
    <w:rsid w:val="00425F0D"/>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425F0D"/>
    <w:rPr>
      <w:rFonts w:ascii="Consolas" w:hAnsi="Consolas"/>
      <w:sz w:val="22"/>
      <w:szCs w:val="21"/>
    </w:rPr>
  </w:style>
  <w:style w:type="paragraph" w:styleId="MessageHeader">
    <w:name w:val="Message Header"/>
    <w:basedOn w:val="Normal"/>
    <w:link w:val="MessageHeaderChar"/>
    <w:uiPriority w:val="99"/>
    <w:semiHidden/>
    <w:unhideWhenUsed/>
    <w:rsid w:val="00713E5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713E5A"/>
    <w:rPr>
      <w:rFonts w:asciiTheme="majorHAnsi" w:eastAsiaTheme="majorEastAsia" w:hAnsiTheme="majorHAnsi" w:cstheme="majorBidi"/>
      <w:color w:val="404040" w:themeColor="text1" w:themeTint="BF"/>
      <w:sz w:val="24"/>
      <w:szCs w:val="24"/>
      <w:shd w:val="pct20" w:color="auto" w:fill="auto"/>
    </w:rPr>
  </w:style>
  <w:style w:type="character" w:styleId="FollowedHyperlink">
    <w:name w:val="FollowedHyperlink"/>
    <w:basedOn w:val="DefaultParagraphFont"/>
    <w:uiPriority w:val="99"/>
    <w:semiHidden/>
    <w:unhideWhenUsed/>
    <w:rsid w:val="006A1C22"/>
    <w:rPr>
      <w:color w:val="731C3F" w:themeColor="followedHyperlink"/>
      <w:u w:val="single"/>
    </w:rPr>
  </w:style>
  <w:style w:type="character" w:styleId="UnresolvedMention">
    <w:name w:val="Unresolved Mention"/>
    <w:basedOn w:val="DefaultParagraphFont"/>
    <w:uiPriority w:val="99"/>
    <w:semiHidden/>
    <w:unhideWhenUsed/>
    <w:rsid w:val="006A1C22"/>
    <w:rPr>
      <w:color w:val="605E5C"/>
      <w:shd w:val="clear" w:color="auto" w:fill="E1DFDD"/>
    </w:rPr>
  </w:style>
  <w:style w:type="paragraph" w:styleId="ListParagraph">
    <w:name w:val="List Paragraph"/>
    <w:basedOn w:val="Normal"/>
    <w:uiPriority w:val="34"/>
    <w:unhideWhenUsed/>
    <w:qFormat/>
    <w:rsid w:val="00B01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mailto:%25@page%20import=" TargetMode="External"/><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te\AppData\Roaming\Microsoft\Templates\Take%20notes.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731C3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D94F73-68B7-48CF-8540-6EEE44B4B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FE74C4-0505-4AD4-A229-7C9C48FB0AE5}">
  <ds:schemaRefs>
    <ds:schemaRef ds:uri="http://schemas.openxmlformats.org/officeDocument/2006/bibliography"/>
  </ds:schemaRefs>
</ds:datastoreItem>
</file>

<file path=customXml/itemProps3.xml><?xml version="1.0" encoding="utf-8"?>
<ds:datastoreItem xmlns:ds="http://schemas.openxmlformats.org/officeDocument/2006/customXml" ds:itemID="{57E47CD3-CEEB-4744-8056-7B8EE07EDC3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0EEA10CB-0A85-4293-8D40-79BEE77645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Take notes</Template>
  <TotalTime>1684</TotalTime>
  <Pages>50</Pages>
  <Words>2976</Words>
  <Characters>16968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shete</dc:creator>
  <cp:keywords/>
  <dc:description/>
  <cp:lastModifiedBy>Rushikesh Shete</cp:lastModifiedBy>
  <cp:revision>128</cp:revision>
  <dcterms:created xsi:type="dcterms:W3CDTF">2026-01-10T08:54:00Z</dcterms:created>
  <dcterms:modified xsi:type="dcterms:W3CDTF">2026-02-17T06:32:00Z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